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72"/>
        <w:gridCol w:w="4829"/>
      </w:tblGrid>
      <w:tr w:rsidR="00492CF1" w:rsidRPr="003467A3" w14:paraId="2F9EF401" w14:textId="77777777" w:rsidTr="4912F4BE">
        <w:trPr>
          <w:trHeight w:hRule="exact" w:val="6804"/>
        </w:trPr>
        <w:tc>
          <w:tcPr>
            <w:tcW w:w="8901" w:type="dxa"/>
            <w:gridSpan w:val="2"/>
          </w:tcPr>
          <w:p w14:paraId="321D785A" w14:textId="19DFB0CA" w:rsidR="00492CF1" w:rsidRPr="003467A3" w:rsidRDefault="00492CF1" w:rsidP="00E849C2">
            <w:pPr>
              <w:rPr>
                <w:lang w:val="nl-BE"/>
              </w:rPr>
            </w:pPr>
          </w:p>
        </w:tc>
      </w:tr>
      <w:tr w:rsidR="00492CF1" w:rsidRPr="003467A3" w14:paraId="6650CB14" w14:textId="77777777" w:rsidTr="4912F4BE">
        <w:trPr>
          <w:trHeight w:hRule="exact" w:val="2778"/>
        </w:trPr>
        <w:tc>
          <w:tcPr>
            <w:tcW w:w="8901" w:type="dxa"/>
            <w:gridSpan w:val="2"/>
            <w:tcMar>
              <w:top w:w="567" w:type="dxa"/>
              <w:bottom w:w="567" w:type="dxa"/>
            </w:tcMar>
            <w:vAlign w:val="center"/>
          </w:tcPr>
          <w:p w14:paraId="3C8BD0DB" w14:textId="193DFEB0" w:rsidR="5E519E26" w:rsidRDefault="5E519E26" w:rsidP="4912F4BE">
            <w:pPr>
              <w:pStyle w:val="Cover-titel"/>
              <w:spacing w:line="259" w:lineRule="auto"/>
            </w:pPr>
            <w:r w:rsidRPr="007B5058">
              <w:rPr>
                <w:bCs/>
                <w:caps w:val="0"/>
                <w:szCs w:val="36"/>
                <w:lang w:val="nl-NL"/>
              </w:rPr>
              <w:t>Analyse “Platte Berg”</w:t>
            </w:r>
          </w:p>
          <w:p w14:paraId="27042D76" w14:textId="7B18DBE6" w:rsidR="00492CF1" w:rsidRPr="009B3755" w:rsidRDefault="00E75275" w:rsidP="00E849C2">
            <w:pPr>
              <w:pStyle w:val="Cover-ondertitel"/>
              <w:rPr>
                <w:b w:val="0"/>
                <w:szCs w:val="36"/>
              </w:rPr>
            </w:pPr>
            <w:r>
              <w:rPr>
                <w:b w:val="0"/>
                <w:szCs w:val="36"/>
              </w:rPr>
              <w:t>Analyse-en-ontwerp</w:t>
            </w:r>
            <w:r w:rsidR="00276897">
              <w:rPr>
                <w:b w:val="0"/>
                <w:szCs w:val="36"/>
              </w:rPr>
              <w:t>rapport</w:t>
            </w:r>
          </w:p>
        </w:tc>
      </w:tr>
      <w:tr w:rsidR="00492CF1" w:rsidRPr="00D23087" w14:paraId="79F24781" w14:textId="77777777" w:rsidTr="4912F4BE">
        <w:trPr>
          <w:trHeight w:val="1134"/>
        </w:trPr>
        <w:tc>
          <w:tcPr>
            <w:tcW w:w="4072" w:type="dxa"/>
            <w:vMerge w:val="restart"/>
            <w:tcMar>
              <w:right w:w="284" w:type="dxa"/>
            </w:tcMar>
            <w:vAlign w:val="bottom"/>
          </w:tcPr>
          <w:p w14:paraId="448BA34E" w14:textId="613905B2" w:rsidR="00492CF1" w:rsidRDefault="00276897" w:rsidP="4912F4BE">
            <w:pPr>
              <w:pStyle w:val="Cover-namen"/>
              <w:rPr>
                <w:b/>
                <w:bCs/>
                <w:color w:val="F04C25"/>
              </w:rPr>
            </w:pPr>
            <w:proofErr w:type="spellStart"/>
            <w:r w:rsidRPr="4912F4BE">
              <w:rPr>
                <w:b/>
                <w:bCs/>
                <w:color w:val="F04C25"/>
              </w:rPr>
              <w:t>Teamnr</w:t>
            </w:r>
            <w:proofErr w:type="spellEnd"/>
            <w:r w:rsidRPr="4912F4BE">
              <w:rPr>
                <w:b/>
                <w:bCs/>
                <w:color w:val="F04C25"/>
              </w:rPr>
              <w:t xml:space="preserve">: </w:t>
            </w:r>
            <w:r w:rsidR="72B630E7" w:rsidRPr="4912F4BE">
              <w:rPr>
                <w:b/>
                <w:bCs/>
                <w:color w:val="F04C25"/>
              </w:rPr>
              <w:t>TVE1</w:t>
            </w:r>
          </w:p>
          <w:p w14:paraId="2FA82A76" w14:textId="37907619" w:rsidR="72B630E7" w:rsidRDefault="72B630E7" w:rsidP="4912F4BE">
            <w:pPr>
              <w:pStyle w:val="Cover-namen"/>
            </w:pPr>
            <w:proofErr w:type="spellStart"/>
            <w:r w:rsidRPr="4912F4BE">
              <w:rPr>
                <w:rFonts w:eastAsia="Arial" w:cs="Arial"/>
                <w:color w:val="F04C25"/>
                <w:szCs w:val="18"/>
              </w:rPr>
              <w:t>Halim</w:t>
            </w:r>
            <w:proofErr w:type="spellEnd"/>
            <w:r w:rsidRPr="4912F4BE">
              <w:rPr>
                <w:rFonts w:eastAsia="Arial" w:cs="Arial"/>
                <w:color w:val="F04C25"/>
                <w:szCs w:val="18"/>
              </w:rPr>
              <w:t xml:space="preserve"> </w:t>
            </w:r>
            <w:proofErr w:type="spellStart"/>
            <w:r w:rsidRPr="4912F4BE">
              <w:rPr>
                <w:rFonts w:eastAsia="Arial" w:cs="Arial"/>
                <w:color w:val="F04C25"/>
                <w:szCs w:val="18"/>
              </w:rPr>
              <w:t>Haidari</w:t>
            </w:r>
            <w:proofErr w:type="spellEnd"/>
            <w:r w:rsidRPr="4912F4BE">
              <w:rPr>
                <w:rFonts w:eastAsia="Arial" w:cs="Arial"/>
                <w:color w:val="F04C25"/>
                <w:szCs w:val="18"/>
              </w:rPr>
              <w:t>, Eva Burghoorn, Xander Put, Jasper Vermissen, Seppe Meeus</w:t>
            </w:r>
          </w:p>
          <w:p w14:paraId="3C04D22F" w14:textId="77777777" w:rsidR="00492CF1" w:rsidRPr="000B4456" w:rsidRDefault="00492CF1" w:rsidP="00E849C2">
            <w:pPr>
              <w:pStyle w:val="Cover-namen"/>
              <w:rPr>
                <w:szCs w:val="18"/>
              </w:rPr>
            </w:pPr>
          </w:p>
        </w:tc>
        <w:tc>
          <w:tcPr>
            <w:tcW w:w="4829" w:type="dxa"/>
            <w:vAlign w:val="bottom"/>
          </w:tcPr>
          <w:p w14:paraId="20002FAA" w14:textId="02305DF3" w:rsidR="00492CF1" w:rsidRPr="0002748F" w:rsidRDefault="00276897" w:rsidP="00E849C2">
            <w:pPr>
              <w:pStyle w:val="Cover-opleiding"/>
              <w:rPr>
                <w:lang w:val="nl-BE"/>
              </w:rPr>
            </w:pPr>
            <w:r>
              <w:rPr>
                <w:lang w:val="nl-BE"/>
              </w:rPr>
              <w:t>2</w:t>
            </w:r>
            <w:r w:rsidRPr="00276897">
              <w:rPr>
                <w:vertAlign w:val="superscript"/>
                <w:lang w:val="nl-BE"/>
              </w:rPr>
              <w:t>de</w:t>
            </w:r>
            <w:r>
              <w:rPr>
                <w:lang w:val="nl-BE"/>
              </w:rPr>
              <w:t xml:space="preserve"> fase IT </w:t>
            </w:r>
            <w:proofErr w:type="spellStart"/>
            <w:r>
              <w:rPr>
                <w:lang w:val="nl-BE"/>
              </w:rPr>
              <w:t>Factory</w:t>
            </w:r>
            <w:proofErr w:type="spellEnd"/>
          </w:p>
          <w:p w14:paraId="42315763" w14:textId="77777777" w:rsidR="00492CF1" w:rsidRPr="00D23087" w:rsidRDefault="00492CF1" w:rsidP="00E849C2">
            <w:pPr>
              <w:pStyle w:val="Cover-afstudeerrichting"/>
            </w:pPr>
          </w:p>
        </w:tc>
      </w:tr>
      <w:tr w:rsidR="00492CF1" w:rsidRPr="00D23087" w14:paraId="410B9872" w14:textId="77777777" w:rsidTr="4912F4BE">
        <w:tc>
          <w:tcPr>
            <w:tcW w:w="4072" w:type="dxa"/>
            <w:vMerge/>
          </w:tcPr>
          <w:p w14:paraId="5EAE1832" w14:textId="77777777" w:rsidR="00492CF1" w:rsidRPr="00D23087" w:rsidRDefault="00492CF1" w:rsidP="00E849C2">
            <w:pPr>
              <w:rPr>
                <w:lang w:val="nl-BE"/>
              </w:rPr>
            </w:pPr>
          </w:p>
        </w:tc>
        <w:tc>
          <w:tcPr>
            <w:tcW w:w="4829" w:type="dxa"/>
            <w:tcMar>
              <w:top w:w="170" w:type="dxa"/>
              <w:bottom w:w="170" w:type="dxa"/>
            </w:tcMar>
          </w:tcPr>
          <w:p w14:paraId="57E32B93" w14:textId="77777777" w:rsidR="00492CF1" w:rsidRPr="00340E25" w:rsidRDefault="00492CF1" w:rsidP="00E849C2">
            <w:pPr>
              <w:pStyle w:val="Cover-graad"/>
              <w:rPr>
                <w:szCs w:val="18"/>
              </w:rPr>
            </w:pPr>
          </w:p>
        </w:tc>
      </w:tr>
      <w:tr w:rsidR="00492CF1" w:rsidRPr="00015E45" w14:paraId="2F00AF94" w14:textId="77777777" w:rsidTr="4912F4BE">
        <w:tc>
          <w:tcPr>
            <w:tcW w:w="4072" w:type="dxa"/>
            <w:vMerge/>
          </w:tcPr>
          <w:p w14:paraId="74E4126C" w14:textId="77777777" w:rsidR="00492CF1" w:rsidRPr="003467A3" w:rsidRDefault="00492CF1" w:rsidP="00E849C2">
            <w:pPr>
              <w:rPr>
                <w:lang w:val="nl-BE"/>
              </w:rPr>
            </w:pPr>
          </w:p>
        </w:tc>
        <w:tc>
          <w:tcPr>
            <w:tcW w:w="4829" w:type="dxa"/>
            <w:tcMar>
              <w:top w:w="0" w:type="dxa"/>
              <w:bottom w:w="851" w:type="dxa"/>
            </w:tcMar>
          </w:tcPr>
          <w:p w14:paraId="6CA39E3C" w14:textId="54AA4287" w:rsidR="00492CF1" w:rsidRPr="003467A3" w:rsidRDefault="00444DF4" w:rsidP="00E849C2">
            <w:pPr>
              <w:pStyle w:val="Cover-academiejaarcampus"/>
            </w:pPr>
            <w:r>
              <w:t>Academiejaar 20</w:t>
            </w:r>
            <w:r w:rsidR="002F09BE">
              <w:t>2</w:t>
            </w:r>
            <w:r w:rsidR="00102124">
              <w:t>1</w:t>
            </w:r>
            <w:r w:rsidR="00B122F5">
              <w:t>-20</w:t>
            </w:r>
            <w:r w:rsidR="5D7C7FAB">
              <w:t>2</w:t>
            </w:r>
            <w:r w:rsidR="00102124">
              <w:t>2</w:t>
            </w:r>
          </w:p>
          <w:p w14:paraId="5BFA5E4E" w14:textId="214518E0" w:rsidR="00492CF1" w:rsidRPr="003467A3" w:rsidRDefault="00492CF1" w:rsidP="00E849C2">
            <w:pPr>
              <w:pStyle w:val="Cover-academiejaarcampus"/>
            </w:pPr>
            <w:r w:rsidRPr="003467A3">
              <w:t xml:space="preserve">Campus </w:t>
            </w:r>
            <w:r>
              <w:t xml:space="preserve">Geel, </w:t>
            </w:r>
            <w:proofErr w:type="spellStart"/>
            <w:r>
              <w:t>Kleinhoefstraat</w:t>
            </w:r>
            <w:proofErr w:type="spellEnd"/>
            <w:r>
              <w:t xml:space="preserve"> 4</w:t>
            </w:r>
            <w:r w:rsidRPr="003467A3">
              <w:t>, BE-</w:t>
            </w:r>
            <w:r>
              <w:t>2440 Gee</w:t>
            </w:r>
            <w:r w:rsidR="00276897">
              <w:t>l</w:t>
            </w:r>
          </w:p>
        </w:tc>
      </w:tr>
    </w:tbl>
    <w:p w14:paraId="485C810E" w14:textId="358DE497" w:rsidR="00492CF1" w:rsidRPr="00646989" w:rsidRDefault="003B390A" w:rsidP="28DDAD30">
      <w:pPr>
        <w:tabs>
          <w:tab w:val="left" w:pos="1960"/>
        </w:tabs>
        <w:rPr>
          <w:lang w:val="nl-BE"/>
        </w:rPr>
      </w:pPr>
      <w:r>
        <w:rPr>
          <w:noProof/>
          <w:lang w:val="en-US" w:eastAsia="nl-NL"/>
        </w:rPr>
        <w:drawing>
          <wp:anchor distT="0" distB="0" distL="114300" distR="114300" simplePos="0" relativeHeight="251658240" behindDoc="1" locked="0" layoutInCell="0" allowOverlap="1" wp14:anchorId="5F892F08" wp14:editId="0333C160">
            <wp:simplePos x="0" y="0"/>
            <wp:positionH relativeFrom="page">
              <wp:posOffset>15875</wp:posOffset>
            </wp:positionH>
            <wp:positionV relativeFrom="page">
              <wp:posOffset>10902</wp:posOffset>
            </wp:positionV>
            <wp:extent cx="7578090" cy="10715625"/>
            <wp:effectExtent l="0" t="0" r="3810" b="3175"/>
            <wp:wrapNone/>
            <wp:docPr id="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8" cstate="print"/>
                    <a:stretch>
                      <a:fillRect/>
                    </a:stretch>
                  </pic:blipFill>
                  <pic:spPr>
                    <a:xfrm>
                      <a:off x="0" y="0"/>
                      <a:ext cx="7578090" cy="10715625"/>
                    </a:xfrm>
                    <a:prstGeom prst="rect">
                      <a:avLst/>
                    </a:prstGeom>
                  </pic:spPr>
                </pic:pic>
              </a:graphicData>
            </a:graphic>
          </wp:anchor>
        </w:drawing>
      </w:r>
      <w:r w:rsidR="00D3069F">
        <w:rPr>
          <w:lang w:val="nl-BE"/>
        </w:rPr>
        <w:tab/>
      </w:r>
    </w:p>
    <w:p w14:paraId="1FCFCA15" w14:textId="77777777" w:rsidR="002328CA" w:rsidRPr="00CC5CEE" w:rsidRDefault="002328CA" w:rsidP="002328CA">
      <w:pPr>
        <w:tabs>
          <w:tab w:val="left" w:pos="840"/>
          <w:tab w:val="right" w:pos="8789"/>
        </w:tabs>
        <w:spacing w:line="336" w:lineRule="auto"/>
        <w:ind w:left="709" w:hanging="283"/>
        <w:rPr>
          <w:lang w:val="nl-BE"/>
        </w:rPr>
      </w:pPr>
    </w:p>
    <w:p w14:paraId="018852DC" w14:textId="77777777" w:rsidR="002328CA" w:rsidRDefault="002328CA" w:rsidP="006E5F9F">
      <w:pPr>
        <w:pStyle w:val="Kopnietininhoud"/>
        <w:sectPr w:rsidR="002328CA" w:rsidSect="00690B26">
          <w:headerReference w:type="even" r:id="rId9"/>
          <w:headerReference w:type="default" r:id="rId10"/>
          <w:footerReference w:type="default" r:id="rId11"/>
          <w:headerReference w:type="first" r:id="rId12"/>
          <w:footerReference w:type="first" r:id="rId13"/>
          <w:type w:val="continuous"/>
          <w:pgSz w:w="11906" w:h="16838" w:code="9"/>
          <w:pgMar w:top="1134" w:right="1134" w:bottom="1134" w:left="1871" w:header="709" w:footer="709" w:gutter="0"/>
          <w:pgNumType w:start="2"/>
          <w:cols w:space="708"/>
          <w:titlePg/>
          <w:docGrid w:linePitch="360"/>
        </w:sectPr>
      </w:pPr>
    </w:p>
    <w:p w14:paraId="284CCAA5" w14:textId="77777777" w:rsidR="00ED6984" w:rsidRDefault="70D0A0C6" w:rsidP="006E5F9F">
      <w:pPr>
        <w:pStyle w:val="Kopnietininhoud"/>
      </w:pPr>
      <w:bookmarkStart w:id="0" w:name="_Toc464731647"/>
      <w:bookmarkStart w:id="1" w:name="_Toc82682917"/>
      <w:bookmarkStart w:id="2" w:name="_Toc119405353"/>
      <w:bookmarkStart w:id="3" w:name="_Toc1798114202"/>
      <w:r>
        <w:lastRenderedPageBreak/>
        <w:t>Inhoudstafel</w:t>
      </w:r>
      <w:bookmarkEnd w:id="0"/>
      <w:bookmarkEnd w:id="1"/>
      <w:bookmarkEnd w:id="2"/>
      <w:bookmarkEnd w:id="3"/>
    </w:p>
    <w:p w14:paraId="054A25F9" w14:textId="23F342B5" w:rsidR="00F26944" w:rsidRDefault="00F26944" w:rsidP="75EAC365">
      <w:pPr>
        <w:pStyle w:val="TOC1"/>
        <w:rPr>
          <w:rFonts w:asciiTheme="minorHAnsi" w:eastAsiaTheme="minorEastAsia" w:hAnsiTheme="minorHAnsi" w:cstheme="minorBidi"/>
          <w:b w:val="0"/>
          <w:caps w:val="0"/>
          <w:noProof/>
          <w:sz w:val="22"/>
          <w:szCs w:val="22"/>
          <w:lang w:val="nl-BE" w:eastAsia="nl-BE"/>
        </w:rPr>
      </w:pPr>
    </w:p>
    <w:p w14:paraId="089F740A" w14:textId="26BBF1FA" w:rsidR="00F26944" w:rsidRDefault="7B616DAD" w:rsidP="7B616DAD">
      <w:pPr>
        <w:pStyle w:val="TOC1"/>
        <w:tabs>
          <w:tab w:val="right" w:leader="dot" w:pos="8895"/>
        </w:tabs>
        <w:rPr>
          <w:rFonts w:asciiTheme="minorHAnsi" w:eastAsiaTheme="minorEastAsia" w:hAnsiTheme="minorHAnsi" w:cstheme="minorBidi"/>
          <w:b w:val="0"/>
          <w:caps w:val="0"/>
          <w:noProof/>
          <w:sz w:val="22"/>
          <w:szCs w:val="22"/>
          <w:lang w:val="nl-BE" w:eastAsia="nl-BE"/>
        </w:rPr>
      </w:pPr>
      <w:r>
        <w:fldChar w:fldCharType="begin"/>
      </w:r>
      <w:r w:rsidR="75EAC365">
        <w:instrText>TOC \o "1-4" \h \z \u</w:instrText>
      </w:r>
      <w:r>
        <w:fldChar w:fldCharType="separate"/>
      </w:r>
      <w:hyperlink w:anchor="_Toc1798114202">
        <w:r w:rsidRPr="7B616DAD">
          <w:rPr>
            <w:rStyle w:val="Hyperlink"/>
          </w:rPr>
          <w:t>Inhoudstafel</w:t>
        </w:r>
        <w:r w:rsidR="75EAC365">
          <w:tab/>
        </w:r>
        <w:r w:rsidR="75EAC365">
          <w:fldChar w:fldCharType="begin"/>
        </w:r>
        <w:r w:rsidR="75EAC365">
          <w:instrText>PAGEREF _Toc1798114202 \h</w:instrText>
        </w:r>
        <w:r w:rsidR="75EAC365">
          <w:fldChar w:fldCharType="separate"/>
        </w:r>
        <w:r w:rsidRPr="7B616DAD">
          <w:rPr>
            <w:rStyle w:val="Hyperlink"/>
          </w:rPr>
          <w:t>2</w:t>
        </w:r>
        <w:r w:rsidR="75EAC365">
          <w:fldChar w:fldCharType="end"/>
        </w:r>
      </w:hyperlink>
    </w:p>
    <w:p w14:paraId="6833480C" w14:textId="2E295181" w:rsidR="00F26944" w:rsidRDefault="005622E1" w:rsidP="7B616DAD">
      <w:pPr>
        <w:pStyle w:val="TOC1"/>
        <w:tabs>
          <w:tab w:val="right" w:leader="dot" w:pos="8895"/>
        </w:tabs>
        <w:rPr>
          <w:rFonts w:asciiTheme="minorHAnsi" w:eastAsiaTheme="minorEastAsia" w:hAnsiTheme="minorHAnsi" w:cstheme="minorBidi"/>
          <w:b w:val="0"/>
          <w:caps w:val="0"/>
          <w:noProof/>
          <w:sz w:val="22"/>
          <w:szCs w:val="22"/>
          <w:lang w:val="nl-BE" w:eastAsia="nl-BE"/>
        </w:rPr>
      </w:pPr>
      <w:hyperlink w:anchor="_Toc1517541431">
        <w:r w:rsidR="7B616DAD" w:rsidRPr="7B616DAD">
          <w:rPr>
            <w:rStyle w:val="Hyperlink"/>
          </w:rPr>
          <w:t>Inleiding</w:t>
        </w:r>
        <w:r w:rsidR="00AB1BB1">
          <w:tab/>
        </w:r>
        <w:r w:rsidR="00AB1BB1">
          <w:fldChar w:fldCharType="begin"/>
        </w:r>
        <w:r w:rsidR="00AB1BB1">
          <w:instrText>PAGEREF _Toc1517541431 \h</w:instrText>
        </w:r>
        <w:r w:rsidR="00AB1BB1">
          <w:fldChar w:fldCharType="separate"/>
        </w:r>
        <w:r w:rsidR="7B616DAD" w:rsidRPr="7B616DAD">
          <w:rPr>
            <w:rStyle w:val="Hyperlink"/>
          </w:rPr>
          <w:t>3</w:t>
        </w:r>
        <w:r w:rsidR="00AB1BB1">
          <w:fldChar w:fldCharType="end"/>
        </w:r>
      </w:hyperlink>
    </w:p>
    <w:p w14:paraId="125FD8D7" w14:textId="1273399C" w:rsidR="00F26944" w:rsidRDefault="005622E1" w:rsidP="51D5B40D">
      <w:pPr>
        <w:pStyle w:val="TOC1"/>
        <w:tabs>
          <w:tab w:val="left" w:pos="390"/>
          <w:tab w:val="right" w:leader="dot" w:pos="8895"/>
        </w:tabs>
        <w:rPr>
          <w:rFonts w:asciiTheme="minorHAnsi" w:eastAsiaTheme="minorEastAsia" w:hAnsiTheme="minorHAnsi" w:cstheme="minorBidi"/>
          <w:b w:val="0"/>
          <w:sz w:val="22"/>
          <w:szCs w:val="22"/>
          <w:lang w:val="nl-BE" w:eastAsia="nl-BE"/>
        </w:rPr>
      </w:pPr>
      <w:hyperlink w:anchor="_Toc2134531083">
        <w:r w:rsidR="7B616DAD" w:rsidRPr="7B616DAD">
          <w:rPr>
            <w:rStyle w:val="Hyperlink"/>
          </w:rPr>
          <w:t>1</w:t>
        </w:r>
        <w:r w:rsidR="00AB1BB1">
          <w:tab/>
        </w:r>
        <w:r w:rsidR="7B616DAD" w:rsidRPr="7B616DAD">
          <w:rPr>
            <w:rStyle w:val="Hyperlink"/>
          </w:rPr>
          <w:t>Opdrachtbeschrijving</w:t>
        </w:r>
        <w:r w:rsidR="00AB1BB1">
          <w:tab/>
        </w:r>
        <w:r w:rsidR="00AB1BB1">
          <w:fldChar w:fldCharType="begin"/>
        </w:r>
        <w:r w:rsidR="00AB1BB1">
          <w:instrText>PAGEREF _Toc2134531083 \h</w:instrText>
        </w:r>
        <w:r w:rsidR="00AB1BB1">
          <w:fldChar w:fldCharType="separate"/>
        </w:r>
        <w:r w:rsidR="7B616DAD" w:rsidRPr="7B616DAD">
          <w:rPr>
            <w:rStyle w:val="Hyperlink"/>
          </w:rPr>
          <w:t>4</w:t>
        </w:r>
        <w:r w:rsidR="00AB1BB1">
          <w:fldChar w:fldCharType="end"/>
        </w:r>
      </w:hyperlink>
    </w:p>
    <w:p w14:paraId="020E79D7" w14:textId="1B6A1AA9" w:rsidR="00F26944" w:rsidRDefault="005622E1" w:rsidP="51D5B40D">
      <w:pPr>
        <w:pStyle w:val="TOC2"/>
        <w:tabs>
          <w:tab w:val="left" w:pos="600"/>
          <w:tab w:val="right" w:leader="dot" w:pos="8895"/>
        </w:tabs>
        <w:rPr>
          <w:rFonts w:asciiTheme="minorHAnsi" w:eastAsiaTheme="minorEastAsia" w:hAnsiTheme="minorHAnsi" w:cstheme="minorBidi"/>
          <w:b w:val="0"/>
          <w:sz w:val="22"/>
          <w:szCs w:val="22"/>
          <w:lang w:val="nl-BE" w:eastAsia="nl-BE"/>
        </w:rPr>
      </w:pPr>
      <w:hyperlink w:anchor="_Toc1292121508">
        <w:r w:rsidR="7B616DAD" w:rsidRPr="7B616DAD">
          <w:rPr>
            <w:rStyle w:val="Hyperlink"/>
          </w:rPr>
          <w:t>1.1</w:t>
        </w:r>
        <w:r w:rsidR="00AB1BB1">
          <w:tab/>
        </w:r>
        <w:r w:rsidR="7B616DAD" w:rsidRPr="7B616DAD">
          <w:rPr>
            <w:rStyle w:val="Hyperlink"/>
          </w:rPr>
          <w:t>Achtergrondinformatie</w:t>
        </w:r>
        <w:r w:rsidR="00AB1BB1">
          <w:tab/>
        </w:r>
        <w:r w:rsidR="00AB1BB1">
          <w:fldChar w:fldCharType="begin"/>
        </w:r>
        <w:r w:rsidR="00AB1BB1">
          <w:instrText>PAGEREF _Toc1292121508 \h</w:instrText>
        </w:r>
        <w:r w:rsidR="00AB1BB1">
          <w:fldChar w:fldCharType="separate"/>
        </w:r>
        <w:r w:rsidR="7B616DAD" w:rsidRPr="7B616DAD">
          <w:rPr>
            <w:rStyle w:val="Hyperlink"/>
          </w:rPr>
          <w:t>5</w:t>
        </w:r>
        <w:r w:rsidR="00AB1BB1">
          <w:fldChar w:fldCharType="end"/>
        </w:r>
      </w:hyperlink>
    </w:p>
    <w:p w14:paraId="0064D665" w14:textId="6668C3B9" w:rsidR="00F26944" w:rsidRDefault="005622E1" w:rsidP="51D5B40D">
      <w:pPr>
        <w:pStyle w:val="TOC2"/>
        <w:tabs>
          <w:tab w:val="left" w:pos="600"/>
          <w:tab w:val="right" w:leader="dot" w:pos="8895"/>
        </w:tabs>
        <w:rPr>
          <w:rFonts w:asciiTheme="minorHAnsi" w:eastAsiaTheme="minorEastAsia" w:hAnsiTheme="minorHAnsi" w:cstheme="minorBidi"/>
          <w:b w:val="0"/>
          <w:sz w:val="22"/>
          <w:szCs w:val="22"/>
          <w:lang w:val="nl-BE" w:eastAsia="nl-BE"/>
        </w:rPr>
      </w:pPr>
      <w:hyperlink w:anchor="_Toc1623845018">
        <w:r w:rsidR="7B616DAD" w:rsidRPr="7B616DAD">
          <w:rPr>
            <w:rStyle w:val="Hyperlink"/>
          </w:rPr>
          <w:t>1.2</w:t>
        </w:r>
        <w:r w:rsidR="00AB1BB1">
          <w:tab/>
        </w:r>
        <w:r w:rsidR="7B616DAD" w:rsidRPr="7B616DAD">
          <w:rPr>
            <w:rStyle w:val="Hyperlink"/>
          </w:rPr>
          <w:t>Doelstellingen en doelgroepen</w:t>
        </w:r>
        <w:r w:rsidR="00AB1BB1">
          <w:tab/>
        </w:r>
        <w:r w:rsidR="00AB1BB1">
          <w:fldChar w:fldCharType="begin"/>
        </w:r>
        <w:r w:rsidR="00AB1BB1">
          <w:instrText>PAGEREF _Toc1623845018 \h</w:instrText>
        </w:r>
        <w:r w:rsidR="00AB1BB1">
          <w:fldChar w:fldCharType="separate"/>
        </w:r>
        <w:r w:rsidR="7B616DAD" w:rsidRPr="7B616DAD">
          <w:rPr>
            <w:rStyle w:val="Hyperlink"/>
          </w:rPr>
          <w:t>5</w:t>
        </w:r>
        <w:r w:rsidR="00AB1BB1">
          <w:fldChar w:fldCharType="end"/>
        </w:r>
      </w:hyperlink>
    </w:p>
    <w:p w14:paraId="37819764" w14:textId="3DE7A0C8" w:rsidR="00F26944" w:rsidRDefault="005622E1" w:rsidP="51D5B40D">
      <w:pPr>
        <w:pStyle w:val="TOC1"/>
        <w:tabs>
          <w:tab w:val="left" w:pos="390"/>
          <w:tab w:val="right" w:leader="dot" w:pos="8895"/>
        </w:tabs>
        <w:rPr>
          <w:rFonts w:asciiTheme="minorHAnsi" w:eastAsiaTheme="minorEastAsia" w:hAnsiTheme="minorHAnsi" w:cstheme="minorBidi"/>
          <w:b w:val="0"/>
          <w:sz w:val="22"/>
          <w:szCs w:val="22"/>
          <w:lang w:val="nl-BE" w:eastAsia="nl-BE"/>
        </w:rPr>
      </w:pPr>
      <w:hyperlink w:anchor="_Toc1524344320">
        <w:r w:rsidR="7B616DAD" w:rsidRPr="7B616DAD">
          <w:rPr>
            <w:rStyle w:val="Hyperlink"/>
          </w:rPr>
          <w:t>2</w:t>
        </w:r>
        <w:r w:rsidR="00AB1BB1">
          <w:tab/>
        </w:r>
        <w:r w:rsidR="7B616DAD" w:rsidRPr="7B616DAD">
          <w:rPr>
            <w:rStyle w:val="Hyperlink"/>
          </w:rPr>
          <w:t>Eisenanalyse</w:t>
        </w:r>
        <w:r w:rsidR="00AB1BB1">
          <w:tab/>
        </w:r>
        <w:r w:rsidR="00AB1BB1">
          <w:fldChar w:fldCharType="begin"/>
        </w:r>
        <w:r w:rsidR="00AB1BB1">
          <w:instrText>PAGEREF _Toc1524344320 \h</w:instrText>
        </w:r>
        <w:r w:rsidR="00AB1BB1">
          <w:fldChar w:fldCharType="separate"/>
        </w:r>
        <w:r w:rsidR="7B616DAD" w:rsidRPr="7B616DAD">
          <w:rPr>
            <w:rStyle w:val="Hyperlink"/>
          </w:rPr>
          <w:t>5</w:t>
        </w:r>
        <w:r w:rsidR="00AB1BB1">
          <w:fldChar w:fldCharType="end"/>
        </w:r>
      </w:hyperlink>
    </w:p>
    <w:p w14:paraId="0199B8BC" w14:textId="0FD25515" w:rsidR="00F26944" w:rsidRDefault="005622E1" w:rsidP="51D5B40D">
      <w:pPr>
        <w:pStyle w:val="TOC2"/>
        <w:tabs>
          <w:tab w:val="left" w:pos="600"/>
          <w:tab w:val="right" w:leader="dot" w:pos="8895"/>
        </w:tabs>
        <w:rPr>
          <w:rFonts w:asciiTheme="minorHAnsi" w:eastAsiaTheme="minorEastAsia" w:hAnsiTheme="minorHAnsi" w:cstheme="minorBidi"/>
          <w:sz w:val="22"/>
          <w:szCs w:val="22"/>
          <w:lang w:val="nl-BE" w:eastAsia="nl-BE"/>
        </w:rPr>
      </w:pPr>
      <w:hyperlink w:anchor="_Toc1439715689">
        <w:r w:rsidR="7B616DAD" w:rsidRPr="7B616DAD">
          <w:rPr>
            <w:rStyle w:val="Hyperlink"/>
          </w:rPr>
          <w:t>2.1</w:t>
        </w:r>
        <w:r w:rsidR="00AB1BB1">
          <w:tab/>
        </w:r>
        <w:r w:rsidR="7B616DAD" w:rsidRPr="7B616DAD">
          <w:rPr>
            <w:rStyle w:val="Hyperlink"/>
          </w:rPr>
          <w:t>Functionele eisen</w:t>
        </w:r>
        <w:r w:rsidR="00AB1BB1">
          <w:tab/>
        </w:r>
        <w:r w:rsidR="00AB1BB1">
          <w:fldChar w:fldCharType="begin"/>
        </w:r>
        <w:r w:rsidR="00AB1BB1">
          <w:instrText>PAGEREF _Toc1439715689 \h</w:instrText>
        </w:r>
        <w:r w:rsidR="00AB1BB1">
          <w:fldChar w:fldCharType="separate"/>
        </w:r>
        <w:r w:rsidR="7B616DAD" w:rsidRPr="7B616DAD">
          <w:rPr>
            <w:rStyle w:val="Hyperlink"/>
          </w:rPr>
          <w:t>6</w:t>
        </w:r>
        <w:r w:rsidR="00AB1BB1">
          <w:fldChar w:fldCharType="end"/>
        </w:r>
      </w:hyperlink>
    </w:p>
    <w:p w14:paraId="0150AC9D" w14:textId="5E4406FA" w:rsidR="00F26944" w:rsidRDefault="005622E1" w:rsidP="51D5B40D">
      <w:pPr>
        <w:pStyle w:val="TOC3"/>
        <w:tabs>
          <w:tab w:val="left" w:pos="990"/>
          <w:tab w:val="right" w:leader="dot" w:pos="8895"/>
        </w:tabs>
        <w:rPr>
          <w:rFonts w:asciiTheme="minorHAnsi" w:eastAsiaTheme="minorEastAsia" w:hAnsiTheme="minorHAnsi" w:cstheme="minorBidi"/>
          <w:sz w:val="22"/>
          <w:szCs w:val="22"/>
          <w:lang w:val="nl-BE" w:eastAsia="nl-BE"/>
        </w:rPr>
      </w:pPr>
      <w:hyperlink w:anchor="_Toc1959497296">
        <w:r w:rsidR="7B616DAD" w:rsidRPr="7B616DAD">
          <w:rPr>
            <w:rStyle w:val="Hyperlink"/>
          </w:rPr>
          <w:t>2.1.1</w:t>
        </w:r>
        <w:r w:rsidR="00AB1BB1">
          <w:tab/>
        </w:r>
        <w:r w:rsidR="7B616DAD" w:rsidRPr="7B616DAD">
          <w:rPr>
            <w:rStyle w:val="Hyperlink"/>
          </w:rPr>
          <w:t>Use Case Diagram</w:t>
        </w:r>
        <w:r w:rsidR="00AB1BB1">
          <w:tab/>
        </w:r>
        <w:r w:rsidR="00AB1BB1">
          <w:fldChar w:fldCharType="begin"/>
        </w:r>
        <w:r w:rsidR="00AB1BB1">
          <w:instrText>PAGEREF _Toc1959497296 \h</w:instrText>
        </w:r>
        <w:r w:rsidR="00AB1BB1">
          <w:fldChar w:fldCharType="separate"/>
        </w:r>
        <w:r w:rsidR="7B616DAD" w:rsidRPr="7B616DAD">
          <w:rPr>
            <w:rStyle w:val="Hyperlink"/>
          </w:rPr>
          <w:t>6</w:t>
        </w:r>
        <w:r w:rsidR="00AB1BB1">
          <w:fldChar w:fldCharType="end"/>
        </w:r>
      </w:hyperlink>
    </w:p>
    <w:p w14:paraId="0EFAABE0" w14:textId="57334E5F" w:rsidR="00F26944" w:rsidRDefault="005622E1" w:rsidP="51D5B40D">
      <w:pPr>
        <w:pStyle w:val="TOC3"/>
        <w:tabs>
          <w:tab w:val="left" w:pos="990"/>
          <w:tab w:val="right" w:leader="dot" w:pos="8895"/>
        </w:tabs>
        <w:rPr>
          <w:rFonts w:asciiTheme="minorHAnsi" w:eastAsiaTheme="minorEastAsia" w:hAnsiTheme="minorHAnsi" w:cstheme="minorBidi"/>
          <w:sz w:val="22"/>
          <w:szCs w:val="22"/>
          <w:lang w:val="nl-BE" w:eastAsia="nl-BE"/>
        </w:rPr>
      </w:pPr>
      <w:hyperlink w:anchor="_Toc410773541">
        <w:r w:rsidR="7B616DAD" w:rsidRPr="7B616DAD">
          <w:rPr>
            <w:rStyle w:val="Hyperlink"/>
          </w:rPr>
          <w:t>2.1.2</w:t>
        </w:r>
        <w:r w:rsidR="00AB1BB1">
          <w:tab/>
        </w:r>
        <w:r w:rsidR="7B616DAD" w:rsidRPr="7B616DAD">
          <w:rPr>
            <w:rStyle w:val="Hyperlink"/>
          </w:rPr>
          <w:t>Homepagina</w:t>
        </w:r>
        <w:r w:rsidR="00AB1BB1">
          <w:tab/>
        </w:r>
        <w:r w:rsidR="00AB1BB1">
          <w:fldChar w:fldCharType="begin"/>
        </w:r>
        <w:r w:rsidR="00AB1BB1">
          <w:instrText>PAGEREF _Toc410773541 \h</w:instrText>
        </w:r>
        <w:r w:rsidR="00AB1BB1">
          <w:fldChar w:fldCharType="separate"/>
        </w:r>
        <w:r w:rsidR="7B616DAD" w:rsidRPr="7B616DAD">
          <w:rPr>
            <w:rStyle w:val="Hyperlink"/>
          </w:rPr>
          <w:t>6</w:t>
        </w:r>
        <w:r w:rsidR="00AB1BB1">
          <w:fldChar w:fldCharType="end"/>
        </w:r>
      </w:hyperlink>
    </w:p>
    <w:p w14:paraId="41A06F20" w14:textId="552DF53D" w:rsidR="00F26944" w:rsidRDefault="005622E1" w:rsidP="51D5B40D">
      <w:pPr>
        <w:pStyle w:val="TOC4"/>
        <w:tabs>
          <w:tab w:val="left" w:pos="1110"/>
          <w:tab w:val="right" w:leader="dot" w:pos="8895"/>
        </w:tabs>
        <w:rPr>
          <w:rFonts w:asciiTheme="minorHAnsi" w:eastAsiaTheme="minorEastAsia" w:hAnsiTheme="minorHAnsi" w:cstheme="minorBidi"/>
          <w:noProof/>
          <w:sz w:val="22"/>
          <w:szCs w:val="22"/>
          <w:lang w:val="nl-BE" w:eastAsia="nl-BE"/>
        </w:rPr>
      </w:pPr>
      <w:hyperlink w:anchor="_Toc672347223">
        <w:r w:rsidR="7B616DAD" w:rsidRPr="7B616DAD">
          <w:rPr>
            <w:rStyle w:val="Hyperlink"/>
          </w:rPr>
          <w:t>2.1.2.1</w:t>
        </w:r>
        <w:r w:rsidR="00AB1BB1">
          <w:tab/>
        </w:r>
        <w:r w:rsidR="7B616DAD" w:rsidRPr="7B616DAD">
          <w:rPr>
            <w:rStyle w:val="Hyperlink"/>
          </w:rPr>
          <w:t>Niet-lid</w:t>
        </w:r>
        <w:r w:rsidR="00AB1BB1">
          <w:tab/>
        </w:r>
        <w:r w:rsidR="00AB1BB1">
          <w:fldChar w:fldCharType="begin"/>
        </w:r>
        <w:r w:rsidR="00AB1BB1">
          <w:instrText>PAGEREF _Toc672347223 \h</w:instrText>
        </w:r>
        <w:r w:rsidR="00AB1BB1">
          <w:fldChar w:fldCharType="separate"/>
        </w:r>
        <w:r w:rsidR="7B616DAD" w:rsidRPr="7B616DAD">
          <w:rPr>
            <w:rStyle w:val="Hyperlink"/>
          </w:rPr>
          <w:t>6</w:t>
        </w:r>
        <w:r w:rsidR="00AB1BB1">
          <w:fldChar w:fldCharType="end"/>
        </w:r>
      </w:hyperlink>
    </w:p>
    <w:p w14:paraId="42D3F967" w14:textId="30FBA853" w:rsidR="00F26944" w:rsidRDefault="005622E1" w:rsidP="51D5B40D">
      <w:pPr>
        <w:pStyle w:val="TOC4"/>
        <w:tabs>
          <w:tab w:val="left" w:pos="1110"/>
          <w:tab w:val="right" w:leader="dot" w:pos="8895"/>
        </w:tabs>
        <w:rPr>
          <w:rFonts w:asciiTheme="minorHAnsi" w:eastAsiaTheme="minorEastAsia" w:hAnsiTheme="minorHAnsi" w:cstheme="minorBidi"/>
          <w:noProof/>
          <w:sz w:val="22"/>
          <w:szCs w:val="22"/>
          <w:lang w:val="nl-BE" w:eastAsia="nl-BE"/>
        </w:rPr>
      </w:pPr>
      <w:hyperlink w:anchor="_Toc382139524">
        <w:r w:rsidR="7B616DAD" w:rsidRPr="7B616DAD">
          <w:rPr>
            <w:rStyle w:val="Hyperlink"/>
          </w:rPr>
          <w:t>2.1.2.2</w:t>
        </w:r>
        <w:r w:rsidR="00AB1BB1">
          <w:tab/>
        </w:r>
        <w:r w:rsidR="7B616DAD" w:rsidRPr="7B616DAD">
          <w:rPr>
            <w:rStyle w:val="Hyperlink"/>
          </w:rPr>
          <w:t>Lid</w:t>
        </w:r>
        <w:r w:rsidR="00AB1BB1">
          <w:tab/>
        </w:r>
        <w:r w:rsidR="00AB1BB1">
          <w:fldChar w:fldCharType="begin"/>
        </w:r>
        <w:r w:rsidR="00AB1BB1">
          <w:instrText>PAGEREF _Toc382139524 \h</w:instrText>
        </w:r>
        <w:r w:rsidR="00AB1BB1">
          <w:fldChar w:fldCharType="separate"/>
        </w:r>
        <w:r w:rsidR="7B616DAD" w:rsidRPr="7B616DAD">
          <w:rPr>
            <w:rStyle w:val="Hyperlink"/>
          </w:rPr>
          <w:t>7</w:t>
        </w:r>
        <w:r w:rsidR="00AB1BB1">
          <w:fldChar w:fldCharType="end"/>
        </w:r>
      </w:hyperlink>
    </w:p>
    <w:p w14:paraId="5913AD3F" w14:textId="48E37FA6" w:rsidR="00F26944" w:rsidRDefault="005622E1" w:rsidP="51D5B40D">
      <w:pPr>
        <w:pStyle w:val="TOC4"/>
        <w:tabs>
          <w:tab w:val="left" w:pos="1110"/>
          <w:tab w:val="right" w:leader="dot" w:pos="8895"/>
        </w:tabs>
        <w:rPr>
          <w:rFonts w:asciiTheme="minorHAnsi" w:eastAsiaTheme="minorEastAsia" w:hAnsiTheme="minorHAnsi" w:cstheme="minorBidi"/>
          <w:sz w:val="22"/>
          <w:szCs w:val="22"/>
          <w:lang w:val="nl-BE" w:eastAsia="nl-BE"/>
        </w:rPr>
      </w:pPr>
      <w:hyperlink w:anchor="_Toc1905802474">
        <w:r w:rsidR="7B616DAD" w:rsidRPr="7B616DAD">
          <w:rPr>
            <w:rStyle w:val="Hyperlink"/>
          </w:rPr>
          <w:t>2.1.2.3</w:t>
        </w:r>
        <w:r w:rsidR="00AB1BB1">
          <w:tab/>
        </w:r>
        <w:r w:rsidR="7B616DAD" w:rsidRPr="7B616DAD">
          <w:rPr>
            <w:rStyle w:val="Hyperlink"/>
          </w:rPr>
          <w:t>Bestuur</w:t>
        </w:r>
        <w:r w:rsidR="00AB1BB1">
          <w:tab/>
        </w:r>
        <w:r w:rsidR="00AB1BB1">
          <w:fldChar w:fldCharType="begin"/>
        </w:r>
        <w:r w:rsidR="00AB1BB1">
          <w:instrText>PAGEREF _Toc1905802474 \h</w:instrText>
        </w:r>
        <w:r w:rsidR="00AB1BB1">
          <w:fldChar w:fldCharType="separate"/>
        </w:r>
        <w:r w:rsidR="7B616DAD" w:rsidRPr="7B616DAD">
          <w:rPr>
            <w:rStyle w:val="Hyperlink"/>
          </w:rPr>
          <w:t>9</w:t>
        </w:r>
        <w:r w:rsidR="00AB1BB1">
          <w:fldChar w:fldCharType="end"/>
        </w:r>
      </w:hyperlink>
    </w:p>
    <w:p w14:paraId="62EA3901" w14:textId="550E5E3E" w:rsidR="00F26944" w:rsidRDefault="005622E1" w:rsidP="51D5B40D">
      <w:pPr>
        <w:pStyle w:val="TOC3"/>
        <w:tabs>
          <w:tab w:val="left" w:pos="990"/>
          <w:tab w:val="right" w:leader="dot" w:pos="8895"/>
        </w:tabs>
        <w:rPr>
          <w:rFonts w:asciiTheme="minorHAnsi" w:eastAsiaTheme="minorEastAsia" w:hAnsiTheme="minorHAnsi" w:cstheme="minorBidi"/>
          <w:sz w:val="22"/>
          <w:szCs w:val="22"/>
          <w:lang w:val="nl-BE" w:eastAsia="nl-BE"/>
        </w:rPr>
      </w:pPr>
      <w:hyperlink w:anchor="_Toc1413080831">
        <w:r w:rsidR="7B616DAD" w:rsidRPr="7B616DAD">
          <w:rPr>
            <w:rStyle w:val="Hyperlink"/>
          </w:rPr>
          <w:t>2.1.3</w:t>
        </w:r>
        <w:r w:rsidR="00AB1BB1">
          <w:tab/>
        </w:r>
        <w:r w:rsidR="7B616DAD" w:rsidRPr="7B616DAD">
          <w:rPr>
            <w:rStyle w:val="Hyperlink"/>
          </w:rPr>
          <w:t>Primaire Use Case Beschrijvingen met prototypes</w:t>
        </w:r>
        <w:r w:rsidR="00AB1BB1">
          <w:tab/>
        </w:r>
        <w:r w:rsidR="00AB1BB1">
          <w:fldChar w:fldCharType="begin"/>
        </w:r>
        <w:r w:rsidR="00AB1BB1">
          <w:instrText>PAGEREF _Toc1413080831 \h</w:instrText>
        </w:r>
        <w:r w:rsidR="00AB1BB1">
          <w:fldChar w:fldCharType="separate"/>
        </w:r>
        <w:r w:rsidR="7B616DAD" w:rsidRPr="7B616DAD">
          <w:rPr>
            <w:rStyle w:val="Hyperlink"/>
          </w:rPr>
          <w:t>10</w:t>
        </w:r>
        <w:r w:rsidR="00AB1BB1">
          <w:fldChar w:fldCharType="end"/>
        </w:r>
      </w:hyperlink>
    </w:p>
    <w:p w14:paraId="782ED083" w14:textId="6AF7A017" w:rsidR="75EAC365" w:rsidRDefault="005622E1" w:rsidP="51D5B40D">
      <w:pPr>
        <w:pStyle w:val="TOC4"/>
        <w:tabs>
          <w:tab w:val="left" w:pos="1110"/>
          <w:tab w:val="right" w:leader="dot" w:pos="8895"/>
        </w:tabs>
      </w:pPr>
      <w:hyperlink w:anchor="_Toc1041924898">
        <w:r w:rsidR="7B616DAD" w:rsidRPr="7B616DAD">
          <w:rPr>
            <w:rStyle w:val="Hyperlink"/>
          </w:rPr>
          <w:t>2.1.3.1</w:t>
        </w:r>
        <w:r w:rsidR="00AB1BB1">
          <w:tab/>
        </w:r>
        <w:r w:rsidR="7B616DAD" w:rsidRPr="7B616DAD">
          <w:rPr>
            <w:rStyle w:val="Hyperlink"/>
          </w:rPr>
          <w:t>Lidmaatschap aanmaken (Halim)</w:t>
        </w:r>
        <w:r w:rsidR="00AB1BB1">
          <w:tab/>
        </w:r>
        <w:r w:rsidR="00AB1BB1">
          <w:fldChar w:fldCharType="begin"/>
        </w:r>
        <w:r w:rsidR="00AB1BB1">
          <w:instrText>PAGEREF _Toc1041924898 \h</w:instrText>
        </w:r>
        <w:r w:rsidR="00AB1BB1">
          <w:fldChar w:fldCharType="separate"/>
        </w:r>
        <w:r w:rsidR="7B616DAD" w:rsidRPr="7B616DAD">
          <w:rPr>
            <w:rStyle w:val="Hyperlink"/>
          </w:rPr>
          <w:t>10</w:t>
        </w:r>
        <w:r w:rsidR="00AB1BB1">
          <w:fldChar w:fldCharType="end"/>
        </w:r>
      </w:hyperlink>
    </w:p>
    <w:p w14:paraId="076DCE2A" w14:textId="5C17A7A1" w:rsidR="75EAC365" w:rsidRDefault="005622E1" w:rsidP="51D5B40D">
      <w:pPr>
        <w:pStyle w:val="TOC4"/>
        <w:tabs>
          <w:tab w:val="left" w:pos="1110"/>
          <w:tab w:val="right" w:leader="dot" w:pos="8895"/>
        </w:tabs>
      </w:pPr>
      <w:hyperlink w:anchor="_Toc1652500218">
        <w:r w:rsidR="7B616DAD" w:rsidRPr="7B616DAD">
          <w:rPr>
            <w:rStyle w:val="Hyperlink"/>
          </w:rPr>
          <w:t>2.1.3.2</w:t>
        </w:r>
        <w:r w:rsidR="00AB1BB1">
          <w:tab/>
        </w:r>
        <w:r w:rsidR="7B616DAD" w:rsidRPr="7B616DAD">
          <w:rPr>
            <w:rStyle w:val="Hyperlink"/>
          </w:rPr>
          <w:t>Lidmaatschap vernieuwen (Xander)</w:t>
        </w:r>
        <w:r w:rsidR="00AB1BB1">
          <w:tab/>
        </w:r>
        <w:r w:rsidR="00AB1BB1">
          <w:fldChar w:fldCharType="begin"/>
        </w:r>
        <w:r w:rsidR="00AB1BB1">
          <w:instrText>PAGEREF _Toc1652500218 \h</w:instrText>
        </w:r>
        <w:r w:rsidR="00AB1BB1">
          <w:fldChar w:fldCharType="separate"/>
        </w:r>
        <w:r w:rsidR="7B616DAD" w:rsidRPr="7B616DAD">
          <w:rPr>
            <w:rStyle w:val="Hyperlink"/>
          </w:rPr>
          <w:t>14</w:t>
        </w:r>
        <w:r w:rsidR="00AB1BB1">
          <w:fldChar w:fldCharType="end"/>
        </w:r>
      </w:hyperlink>
    </w:p>
    <w:p w14:paraId="2AD4F2E5" w14:textId="2826C34C" w:rsidR="75EAC365" w:rsidRDefault="005622E1" w:rsidP="51D5B40D">
      <w:pPr>
        <w:pStyle w:val="TOC4"/>
        <w:tabs>
          <w:tab w:val="left" w:pos="1110"/>
          <w:tab w:val="right" w:leader="dot" w:pos="8895"/>
        </w:tabs>
      </w:pPr>
      <w:hyperlink w:anchor="_Toc651786030">
        <w:r w:rsidR="7B616DAD" w:rsidRPr="7B616DAD">
          <w:rPr>
            <w:rStyle w:val="Hyperlink"/>
          </w:rPr>
          <w:t>2.1.3.3</w:t>
        </w:r>
        <w:r w:rsidR="00AB1BB1">
          <w:tab/>
        </w:r>
        <w:r w:rsidR="7B616DAD" w:rsidRPr="7B616DAD">
          <w:rPr>
            <w:rStyle w:val="Hyperlink"/>
          </w:rPr>
          <w:t>Eigen gegevens raadplegen (Eva)</w:t>
        </w:r>
        <w:r w:rsidR="00AB1BB1">
          <w:tab/>
        </w:r>
        <w:r w:rsidR="00AB1BB1">
          <w:fldChar w:fldCharType="begin"/>
        </w:r>
        <w:r w:rsidR="00AB1BB1">
          <w:instrText>PAGEREF _Toc651786030 \h</w:instrText>
        </w:r>
        <w:r w:rsidR="00AB1BB1">
          <w:fldChar w:fldCharType="separate"/>
        </w:r>
        <w:r w:rsidR="7B616DAD" w:rsidRPr="7B616DAD">
          <w:rPr>
            <w:rStyle w:val="Hyperlink"/>
          </w:rPr>
          <w:t>17</w:t>
        </w:r>
        <w:r w:rsidR="00AB1BB1">
          <w:fldChar w:fldCharType="end"/>
        </w:r>
      </w:hyperlink>
    </w:p>
    <w:p w14:paraId="1EBDF7A1" w14:textId="02F1B44B" w:rsidR="75EAC365" w:rsidRDefault="005622E1" w:rsidP="51D5B40D">
      <w:pPr>
        <w:pStyle w:val="TOC4"/>
        <w:tabs>
          <w:tab w:val="left" w:pos="1110"/>
          <w:tab w:val="right" w:leader="dot" w:pos="8895"/>
        </w:tabs>
      </w:pPr>
      <w:hyperlink w:anchor="_Toc1998822001">
        <w:r w:rsidR="7B616DAD" w:rsidRPr="7B616DAD">
          <w:rPr>
            <w:rStyle w:val="Hyperlink"/>
          </w:rPr>
          <w:t>2.1.3.4</w:t>
        </w:r>
        <w:r w:rsidR="00AB1BB1">
          <w:tab/>
        </w:r>
        <w:r w:rsidR="7B616DAD" w:rsidRPr="7B616DAD">
          <w:rPr>
            <w:rStyle w:val="Hyperlink"/>
          </w:rPr>
          <w:t>Clubkledij aanvragen (Xander)</w:t>
        </w:r>
        <w:r w:rsidR="00AB1BB1">
          <w:tab/>
        </w:r>
        <w:r w:rsidR="00AB1BB1">
          <w:fldChar w:fldCharType="begin"/>
        </w:r>
        <w:r w:rsidR="00AB1BB1">
          <w:instrText>PAGEREF _Toc1998822001 \h</w:instrText>
        </w:r>
        <w:r w:rsidR="00AB1BB1">
          <w:fldChar w:fldCharType="separate"/>
        </w:r>
        <w:r w:rsidR="7B616DAD" w:rsidRPr="7B616DAD">
          <w:rPr>
            <w:rStyle w:val="Hyperlink"/>
          </w:rPr>
          <w:t>20</w:t>
        </w:r>
        <w:r w:rsidR="00AB1BB1">
          <w:fldChar w:fldCharType="end"/>
        </w:r>
      </w:hyperlink>
    </w:p>
    <w:p w14:paraId="7619AF02" w14:textId="4106AC92" w:rsidR="75EAC365" w:rsidRDefault="005622E1" w:rsidP="51D5B40D">
      <w:pPr>
        <w:pStyle w:val="TOC4"/>
        <w:tabs>
          <w:tab w:val="left" w:pos="1110"/>
          <w:tab w:val="right" w:leader="dot" w:pos="8895"/>
        </w:tabs>
      </w:pPr>
      <w:hyperlink w:anchor="_Toc464111015">
        <w:r w:rsidR="7B616DAD" w:rsidRPr="7B616DAD">
          <w:rPr>
            <w:rStyle w:val="Hyperlink"/>
          </w:rPr>
          <w:t>2.1.3.5</w:t>
        </w:r>
        <w:r w:rsidR="00AB1BB1">
          <w:tab/>
        </w:r>
        <w:r w:rsidR="7B616DAD" w:rsidRPr="7B616DAD">
          <w:rPr>
            <w:rStyle w:val="Hyperlink"/>
          </w:rPr>
          <w:t>Ritplanning maken (Jasper)</w:t>
        </w:r>
        <w:r w:rsidR="00AB1BB1">
          <w:tab/>
        </w:r>
        <w:r w:rsidR="00AB1BB1">
          <w:fldChar w:fldCharType="begin"/>
        </w:r>
        <w:r w:rsidR="00AB1BB1">
          <w:instrText>PAGEREF _Toc464111015 \h</w:instrText>
        </w:r>
        <w:r w:rsidR="00AB1BB1">
          <w:fldChar w:fldCharType="separate"/>
        </w:r>
        <w:r w:rsidR="7B616DAD" w:rsidRPr="7B616DAD">
          <w:rPr>
            <w:rStyle w:val="Hyperlink"/>
          </w:rPr>
          <w:t>23</w:t>
        </w:r>
        <w:r w:rsidR="00AB1BB1">
          <w:fldChar w:fldCharType="end"/>
        </w:r>
      </w:hyperlink>
    </w:p>
    <w:p w14:paraId="40B83216" w14:textId="576792B2" w:rsidR="75EAC365" w:rsidRDefault="005622E1" w:rsidP="51D5B40D">
      <w:pPr>
        <w:pStyle w:val="TOC4"/>
        <w:tabs>
          <w:tab w:val="left" w:pos="1110"/>
          <w:tab w:val="right" w:leader="dot" w:pos="8895"/>
        </w:tabs>
      </w:pPr>
      <w:hyperlink w:anchor="_Toc905353983">
        <w:r w:rsidR="7B616DAD" w:rsidRPr="7B616DAD">
          <w:rPr>
            <w:rStyle w:val="Hyperlink"/>
          </w:rPr>
          <w:t>2.1.3.6</w:t>
        </w:r>
        <w:r w:rsidR="00AB1BB1">
          <w:tab/>
        </w:r>
        <w:r w:rsidR="7B616DAD" w:rsidRPr="7B616DAD">
          <w:rPr>
            <w:rStyle w:val="Hyperlink"/>
          </w:rPr>
          <w:t>Aanmelden als ritverkenner (Eva)</w:t>
        </w:r>
        <w:r w:rsidR="00AB1BB1">
          <w:tab/>
        </w:r>
        <w:r w:rsidR="00AB1BB1">
          <w:fldChar w:fldCharType="begin"/>
        </w:r>
        <w:r w:rsidR="00AB1BB1">
          <w:instrText>PAGEREF _Toc905353983 \h</w:instrText>
        </w:r>
        <w:r w:rsidR="00AB1BB1">
          <w:fldChar w:fldCharType="separate"/>
        </w:r>
        <w:r w:rsidR="7B616DAD" w:rsidRPr="7B616DAD">
          <w:rPr>
            <w:rStyle w:val="Hyperlink"/>
          </w:rPr>
          <w:t>24</w:t>
        </w:r>
        <w:r w:rsidR="00AB1BB1">
          <w:fldChar w:fldCharType="end"/>
        </w:r>
      </w:hyperlink>
    </w:p>
    <w:p w14:paraId="316EEBB3" w14:textId="1060D367" w:rsidR="75EAC365" w:rsidRDefault="005622E1" w:rsidP="51D5B40D">
      <w:pPr>
        <w:pStyle w:val="TOC4"/>
        <w:tabs>
          <w:tab w:val="left" w:pos="1110"/>
          <w:tab w:val="right" w:leader="dot" w:pos="8895"/>
        </w:tabs>
      </w:pPr>
      <w:hyperlink w:anchor="_Toc425108537">
        <w:r w:rsidR="7B616DAD" w:rsidRPr="7B616DAD">
          <w:rPr>
            <w:rStyle w:val="Hyperlink"/>
          </w:rPr>
          <w:t>2.1.3.7</w:t>
        </w:r>
        <w:r w:rsidR="00AB1BB1">
          <w:tab/>
        </w:r>
        <w:r w:rsidR="7B616DAD" w:rsidRPr="7B616DAD">
          <w:rPr>
            <w:rStyle w:val="Hyperlink"/>
          </w:rPr>
          <w:t>Ritdetails ingeven (Seppe)</w:t>
        </w:r>
        <w:r w:rsidR="00AB1BB1">
          <w:tab/>
        </w:r>
        <w:r w:rsidR="00AB1BB1">
          <w:fldChar w:fldCharType="begin"/>
        </w:r>
        <w:r w:rsidR="00AB1BB1">
          <w:instrText>PAGEREF _Toc425108537 \h</w:instrText>
        </w:r>
        <w:r w:rsidR="00AB1BB1">
          <w:fldChar w:fldCharType="separate"/>
        </w:r>
        <w:r w:rsidR="7B616DAD" w:rsidRPr="7B616DAD">
          <w:rPr>
            <w:rStyle w:val="Hyperlink"/>
          </w:rPr>
          <w:t>25</w:t>
        </w:r>
        <w:r w:rsidR="00AB1BB1">
          <w:fldChar w:fldCharType="end"/>
        </w:r>
      </w:hyperlink>
    </w:p>
    <w:p w14:paraId="27F20944" w14:textId="288F5C5E" w:rsidR="75EAC365" w:rsidRDefault="005622E1" w:rsidP="51D5B40D">
      <w:pPr>
        <w:pStyle w:val="TOC4"/>
        <w:tabs>
          <w:tab w:val="left" w:pos="1110"/>
          <w:tab w:val="right" w:leader="dot" w:pos="8895"/>
        </w:tabs>
      </w:pPr>
      <w:hyperlink w:anchor="_Toc530811234">
        <w:r w:rsidR="7B616DAD" w:rsidRPr="7B616DAD">
          <w:rPr>
            <w:rStyle w:val="Hyperlink"/>
          </w:rPr>
          <w:t>2.1.3.8</w:t>
        </w:r>
        <w:r w:rsidR="00AB1BB1">
          <w:tab/>
        </w:r>
        <w:r w:rsidR="7B616DAD" w:rsidRPr="7B616DAD">
          <w:rPr>
            <w:rStyle w:val="Hyperlink"/>
          </w:rPr>
          <w:t>Planning bekijken (Halim)</w:t>
        </w:r>
        <w:r w:rsidR="00AB1BB1">
          <w:tab/>
        </w:r>
        <w:r w:rsidR="00AB1BB1">
          <w:fldChar w:fldCharType="begin"/>
        </w:r>
        <w:r w:rsidR="00AB1BB1">
          <w:instrText>PAGEREF _Toc530811234 \h</w:instrText>
        </w:r>
        <w:r w:rsidR="00AB1BB1">
          <w:fldChar w:fldCharType="separate"/>
        </w:r>
        <w:r w:rsidR="7B616DAD" w:rsidRPr="7B616DAD">
          <w:rPr>
            <w:rStyle w:val="Hyperlink"/>
          </w:rPr>
          <w:t>26</w:t>
        </w:r>
        <w:r w:rsidR="00AB1BB1">
          <w:fldChar w:fldCharType="end"/>
        </w:r>
      </w:hyperlink>
    </w:p>
    <w:p w14:paraId="2CF9DEC6" w14:textId="56ED8A5E" w:rsidR="75EAC365" w:rsidRDefault="005622E1" w:rsidP="51D5B40D">
      <w:pPr>
        <w:pStyle w:val="TOC4"/>
        <w:tabs>
          <w:tab w:val="left" w:pos="1110"/>
          <w:tab w:val="right" w:leader="dot" w:pos="8895"/>
        </w:tabs>
      </w:pPr>
      <w:hyperlink w:anchor="_Toc1284755967">
        <w:r w:rsidR="7B616DAD" w:rsidRPr="7B616DAD">
          <w:rPr>
            <w:rStyle w:val="Hyperlink"/>
          </w:rPr>
          <w:t>2.1.3.9</w:t>
        </w:r>
        <w:r w:rsidR="00AB1BB1">
          <w:tab/>
        </w:r>
        <w:r w:rsidR="7B616DAD" w:rsidRPr="7B616DAD">
          <w:rPr>
            <w:rStyle w:val="Hyperlink"/>
          </w:rPr>
          <w:t>Aanwezigheden bijhouden (Seppe)</w:t>
        </w:r>
        <w:r w:rsidR="00AB1BB1">
          <w:tab/>
        </w:r>
        <w:r w:rsidR="00AB1BB1">
          <w:fldChar w:fldCharType="begin"/>
        </w:r>
        <w:r w:rsidR="00AB1BB1">
          <w:instrText>PAGEREF _Toc1284755967 \h</w:instrText>
        </w:r>
        <w:r w:rsidR="00AB1BB1">
          <w:fldChar w:fldCharType="separate"/>
        </w:r>
        <w:r w:rsidR="7B616DAD" w:rsidRPr="7B616DAD">
          <w:rPr>
            <w:rStyle w:val="Hyperlink"/>
          </w:rPr>
          <w:t>28</w:t>
        </w:r>
        <w:r w:rsidR="00AB1BB1">
          <w:fldChar w:fldCharType="end"/>
        </w:r>
      </w:hyperlink>
    </w:p>
    <w:p w14:paraId="159F7DF1" w14:textId="75702CAA" w:rsidR="75EAC365" w:rsidRDefault="005622E1" w:rsidP="51D5B40D">
      <w:pPr>
        <w:pStyle w:val="TOC4"/>
        <w:tabs>
          <w:tab w:val="left" w:pos="1110"/>
          <w:tab w:val="right" w:leader="dot" w:pos="8895"/>
        </w:tabs>
      </w:pPr>
      <w:hyperlink w:anchor="_Toc224479806">
        <w:r w:rsidR="7B616DAD" w:rsidRPr="7B616DAD">
          <w:rPr>
            <w:rStyle w:val="Hyperlink"/>
          </w:rPr>
          <w:t>2.1.3.10</w:t>
        </w:r>
        <w:r w:rsidR="00AB1BB1">
          <w:tab/>
        </w:r>
        <w:r w:rsidR="7B616DAD" w:rsidRPr="7B616DAD">
          <w:rPr>
            <w:rStyle w:val="Hyperlink"/>
          </w:rPr>
          <w:t>Puntenpolitiek beheren (Jasper)</w:t>
        </w:r>
        <w:r w:rsidR="00AB1BB1">
          <w:tab/>
        </w:r>
        <w:r w:rsidR="00AB1BB1">
          <w:fldChar w:fldCharType="begin"/>
        </w:r>
        <w:r w:rsidR="00AB1BB1">
          <w:instrText>PAGEREF _Toc224479806 \h</w:instrText>
        </w:r>
        <w:r w:rsidR="00AB1BB1">
          <w:fldChar w:fldCharType="separate"/>
        </w:r>
        <w:r w:rsidR="7B616DAD" w:rsidRPr="7B616DAD">
          <w:rPr>
            <w:rStyle w:val="Hyperlink"/>
          </w:rPr>
          <w:t>29</w:t>
        </w:r>
        <w:r w:rsidR="00AB1BB1">
          <w:fldChar w:fldCharType="end"/>
        </w:r>
      </w:hyperlink>
    </w:p>
    <w:p w14:paraId="7B1C43ED" w14:textId="27B274B3" w:rsidR="75EAC365" w:rsidRDefault="005622E1" w:rsidP="51D5B40D">
      <w:pPr>
        <w:pStyle w:val="TOC4"/>
        <w:tabs>
          <w:tab w:val="left" w:pos="1110"/>
          <w:tab w:val="right" w:leader="dot" w:pos="8895"/>
        </w:tabs>
      </w:pPr>
      <w:hyperlink w:anchor="_Toc1054867650">
        <w:r w:rsidR="7B616DAD" w:rsidRPr="7B616DAD">
          <w:rPr>
            <w:rStyle w:val="Hyperlink"/>
          </w:rPr>
          <w:t>2.1.3.11</w:t>
        </w:r>
        <w:r w:rsidR="00AB1BB1">
          <w:tab/>
        </w:r>
        <w:r w:rsidR="7B616DAD" w:rsidRPr="7B616DAD">
          <w:rPr>
            <w:rStyle w:val="Hyperlink"/>
          </w:rPr>
          <w:t>Evenementen plannen (Halim)</w:t>
        </w:r>
        <w:r w:rsidR="00AB1BB1">
          <w:tab/>
        </w:r>
        <w:r w:rsidR="00AB1BB1">
          <w:fldChar w:fldCharType="begin"/>
        </w:r>
        <w:r w:rsidR="00AB1BB1">
          <w:instrText>PAGEREF _Toc1054867650 \h</w:instrText>
        </w:r>
        <w:r w:rsidR="00AB1BB1">
          <w:fldChar w:fldCharType="separate"/>
        </w:r>
        <w:r w:rsidR="7B616DAD" w:rsidRPr="7B616DAD">
          <w:rPr>
            <w:rStyle w:val="Hyperlink"/>
          </w:rPr>
          <w:t>30</w:t>
        </w:r>
        <w:r w:rsidR="00AB1BB1">
          <w:fldChar w:fldCharType="end"/>
        </w:r>
      </w:hyperlink>
    </w:p>
    <w:p w14:paraId="7F9F6A04" w14:textId="2BC0B9E1" w:rsidR="75EAC365" w:rsidRDefault="005622E1" w:rsidP="51D5B40D">
      <w:pPr>
        <w:pStyle w:val="TOC4"/>
        <w:tabs>
          <w:tab w:val="left" w:pos="1110"/>
          <w:tab w:val="right" w:leader="dot" w:pos="8895"/>
        </w:tabs>
      </w:pPr>
      <w:hyperlink w:anchor="_Toc742037970">
        <w:r w:rsidR="7B616DAD" w:rsidRPr="7B616DAD">
          <w:rPr>
            <w:rStyle w:val="Hyperlink"/>
          </w:rPr>
          <w:t>2.1.3.12</w:t>
        </w:r>
        <w:r w:rsidR="00AB1BB1">
          <w:tab/>
        </w:r>
        <w:r w:rsidR="7B616DAD" w:rsidRPr="7B616DAD">
          <w:rPr>
            <w:rStyle w:val="Hyperlink"/>
          </w:rPr>
          <w:t>Wekelijkse planning doorsturen (Seppe)</w:t>
        </w:r>
        <w:r w:rsidR="00AB1BB1">
          <w:tab/>
        </w:r>
        <w:r w:rsidR="00AB1BB1">
          <w:fldChar w:fldCharType="begin"/>
        </w:r>
        <w:r w:rsidR="00AB1BB1">
          <w:instrText>PAGEREF _Toc742037970 \h</w:instrText>
        </w:r>
        <w:r w:rsidR="00AB1BB1">
          <w:fldChar w:fldCharType="separate"/>
        </w:r>
        <w:r w:rsidR="7B616DAD" w:rsidRPr="7B616DAD">
          <w:rPr>
            <w:rStyle w:val="Hyperlink"/>
          </w:rPr>
          <w:t>33</w:t>
        </w:r>
        <w:r w:rsidR="00AB1BB1">
          <w:fldChar w:fldCharType="end"/>
        </w:r>
      </w:hyperlink>
    </w:p>
    <w:p w14:paraId="042B13D5" w14:textId="4B4FD50D" w:rsidR="75EAC365" w:rsidRDefault="005622E1" w:rsidP="7B616DAD">
      <w:pPr>
        <w:pStyle w:val="TOC3"/>
        <w:tabs>
          <w:tab w:val="left" w:pos="990"/>
          <w:tab w:val="right" w:leader="dot" w:pos="8895"/>
        </w:tabs>
      </w:pPr>
      <w:hyperlink w:anchor="_Toc1353609157">
        <w:r w:rsidR="7B616DAD" w:rsidRPr="7B616DAD">
          <w:rPr>
            <w:rStyle w:val="Hyperlink"/>
          </w:rPr>
          <w:t>2.1.4</w:t>
        </w:r>
        <w:r w:rsidR="00AB1BB1">
          <w:tab/>
        </w:r>
        <w:r w:rsidR="7B616DAD" w:rsidRPr="7B616DAD">
          <w:rPr>
            <w:rStyle w:val="Hyperlink"/>
          </w:rPr>
          <w:t>Secundaire Use Case Beschrijvingen met prototypes</w:t>
        </w:r>
        <w:r w:rsidR="00AB1BB1">
          <w:tab/>
        </w:r>
        <w:r w:rsidR="00AB1BB1">
          <w:fldChar w:fldCharType="begin"/>
        </w:r>
        <w:r w:rsidR="00AB1BB1">
          <w:instrText>PAGEREF _Toc1353609157 \h</w:instrText>
        </w:r>
        <w:r w:rsidR="00AB1BB1">
          <w:fldChar w:fldCharType="separate"/>
        </w:r>
        <w:r w:rsidR="7B616DAD" w:rsidRPr="7B616DAD">
          <w:rPr>
            <w:rStyle w:val="Hyperlink"/>
          </w:rPr>
          <w:t>34</w:t>
        </w:r>
        <w:r w:rsidR="00AB1BB1">
          <w:fldChar w:fldCharType="end"/>
        </w:r>
      </w:hyperlink>
    </w:p>
    <w:p w14:paraId="72D8172A" w14:textId="1D556C78" w:rsidR="75EAC365" w:rsidRDefault="005622E1" w:rsidP="51D5B40D">
      <w:pPr>
        <w:pStyle w:val="TOC4"/>
        <w:tabs>
          <w:tab w:val="left" w:pos="1110"/>
          <w:tab w:val="right" w:leader="dot" w:pos="8895"/>
        </w:tabs>
      </w:pPr>
      <w:hyperlink w:anchor="_Toc1937780719">
        <w:r w:rsidR="7B616DAD" w:rsidRPr="7B616DAD">
          <w:rPr>
            <w:rStyle w:val="Hyperlink"/>
          </w:rPr>
          <w:t>2.1.4.1</w:t>
        </w:r>
        <w:r w:rsidR="00AB1BB1">
          <w:tab/>
        </w:r>
        <w:r w:rsidR="7B616DAD" w:rsidRPr="7B616DAD">
          <w:rPr>
            <w:rStyle w:val="Hyperlink"/>
          </w:rPr>
          <w:t>Inloggen</w:t>
        </w:r>
        <w:r w:rsidR="00AB1BB1">
          <w:tab/>
        </w:r>
        <w:r w:rsidR="00AB1BB1">
          <w:fldChar w:fldCharType="begin"/>
        </w:r>
        <w:r w:rsidR="00AB1BB1">
          <w:instrText>PAGEREF _Toc1937780719 \h</w:instrText>
        </w:r>
        <w:r w:rsidR="00AB1BB1">
          <w:fldChar w:fldCharType="separate"/>
        </w:r>
        <w:r w:rsidR="7B616DAD" w:rsidRPr="7B616DAD">
          <w:rPr>
            <w:rStyle w:val="Hyperlink"/>
          </w:rPr>
          <w:t>34</w:t>
        </w:r>
        <w:r w:rsidR="00AB1BB1">
          <w:fldChar w:fldCharType="end"/>
        </w:r>
      </w:hyperlink>
    </w:p>
    <w:p w14:paraId="0B22065A" w14:textId="558B84F9" w:rsidR="75EAC365" w:rsidRDefault="005622E1" w:rsidP="51D5B40D">
      <w:pPr>
        <w:pStyle w:val="TOC4"/>
        <w:tabs>
          <w:tab w:val="left" w:pos="1110"/>
          <w:tab w:val="right" w:leader="dot" w:pos="8895"/>
        </w:tabs>
      </w:pPr>
      <w:hyperlink w:anchor="_Toc606951687">
        <w:r w:rsidR="7B616DAD" w:rsidRPr="7B616DAD">
          <w:rPr>
            <w:rStyle w:val="Hyperlink"/>
          </w:rPr>
          <w:t>2.1.4.2</w:t>
        </w:r>
        <w:r w:rsidR="00AB1BB1">
          <w:tab/>
        </w:r>
        <w:r w:rsidR="7B616DAD" w:rsidRPr="7B616DAD">
          <w:rPr>
            <w:rStyle w:val="Hyperlink"/>
          </w:rPr>
          <w:t>Ploegen beheren</w:t>
        </w:r>
        <w:r w:rsidR="00AB1BB1">
          <w:tab/>
        </w:r>
        <w:r w:rsidR="00AB1BB1">
          <w:fldChar w:fldCharType="begin"/>
        </w:r>
        <w:r w:rsidR="00AB1BB1">
          <w:instrText>PAGEREF _Toc606951687 \h</w:instrText>
        </w:r>
        <w:r w:rsidR="00AB1BB1">
          <w:fldChar w:fldCharType="separate"/>
        </w:r>
        <w:r w:rsidR="7B616DAD" w:rsidRPr="7B616DAD">
          <w:rPr>
            <w:rStyle w:val="Hyperlink"/>
          </w:rPr>
          <w:t>34</w:t>
        </w:r>
        <w:r w:rsidR="00AB1BB1">
          <w:fldChar w:fldCharType="end"/>
        </w:r>
      </w:hyperlink>
    </w:p>
    <w:p w14:paraId="2590FF22" w14:textId="2F8B6A45" w:rsidR="75EAC365" w:rsidRDefault="005622E1" w:rsidP="51D5B40D">
      <w:pPr>
        <w:pStyle w:val="TOC4"/>
        <w:tabs>
          <w:tab w:val="left" w:pos="1110"/>
          <w:tab w:val="right" w:leader="dot" w:pos="8895"/>
        </w:tabs>
      </w:pPr>
      <w:hyperlink w:anchor="_Toc1039374407">
        <w:r w:rsidR="7B616DAD" w:rsidRPr="7B616DAD">
          <w:rPr>
            <w:rStyle w:val="Hyperlink"/>
          </w:rPr>
          <w:t>2.1.4.3</w:t>
        </w:r>
        <w:r w:rsidR="00AB1BB1">
          <w:tab/>
        </w:r>
        <w:r w:rsidR="7B616DAD" w:rsidRPr="7B616DAD">
          <w:rPr>
            <w:rStyle w:val="Hyperlink"/>
          </w:rPr>
          <w:t>Gebruikers beheren</w:t>
        </w:r>
        <w:r w:rsidR="00AB1BB1">
          <w:tab/>
        </w:r>
        <w:r w:rsidR="00AB1BB1">
          <w:fldChar w:fldCharType="begin"/>
        </w:r>
        <w:r w:rsidR="00AB1BB1">
          <w:instrText>PAGEREF _Toc1039374407 \h</w:instrText>
        </w:r>
        <w:r w:rsidR="00AB1BB1">
          <w:fldChar w:fldCharType="separate"/>
        </w:r>
        <w:r w:rsidR="7B616DAD" w:rsidRPr="7B616DAD">
          <w:rPr>
            <w:rStyle w:val="Hyperlink"/>
          </w:rPr>
          <w:t>35</w:t>
        </w:r>
        <w:r w:rsidR="00AB1BB1">
          <w:fldChar w:fldCharType="end"/>
        </w:r>
      </w:hyperlink>
    </w:p>
    <w:p w14:paraId="1742DE16" w14:textId="75354EAE" w:rsidR="75EAC365" w:rsidRDefault="005622E1" w:rsidP="51D5B40D">
      <w:pPr>
        <w:pStyle w:val="TOC4"/>
        <w:tabs>
          <w:tab w:val="left" w:pos="1110"/>
          <w:tab w:val="right" w:leader="dot" w:pos="8895"/>
        </w:tabs>
      </w:pPr>
      <w:hyperlink w:anchor="_Toc1017737554">
        <w:r w:rsidR="7B616DAD" w:rsidRPr="7B616DAD">
          <w:rPr>
            <w:rStyle w:val="Hyperlink"/>
          </w:rPr>
          <w:t>2.1.4.4</w:t>
        </w:r>
        <w:r w:rsidR="00AB1BB1">
          <w:tab/>
        </w:r>
        <w:r w:rsidR="7B616DAD" w:rsidRPr="7B616DAD">
          <w:rPr>
            <w:rStyle w:val="Hyperlink"/>
          </w:rPr>
          <w:t>Geslachtstypes beheren</w:t>
        </w:r>
        <w:r w:rsidR="00AB1BB1">
          <w:tab/>
        </w:r>
        <w:r w:rsidR="00AB1BB1">
          <w:fldChar w:fldCharType="begin"/>
        </w:r>
        <w:r w:rsidR="00AB1BB1">
          <w:instrText>PAGEREF _Toc1017737554 \h</w:instrText>
        </w:r>
        <w:r w:rsidR="00AB1BB1">
          <w:fldChar w:fldCharType="separate"/>
        </w:r>
        <w:r w:rsidR="7B616DAD" w:rsidRPr="7B616DAD">
          <w:rPr>
            <w:rStyle w:val="Hyperlink"/>
          </w:rPr>
          <w:t>37</w:t>
        </w:r>
        <w:r w:rsidR="00AB1BB1">
          <w:fldChar w:fldCharType="end"/>
        </w:r>
      </w:hyperlink>
    </w:p>
    <w:p w14:paraId="2D8BBB0A" w14:textId="1B1610C0" w:rsidR="75EAC365" w:rsidRDefault="005622E1" w:rsidP="51D5B40D">
      <w:pPr>
        <w:pStyle w:val="TOC4"/>
        <w:tabs>
          <w:tab w:val="left" w:pos="1110"/>
          <w:tab w:val="right" w:leader="dot" w:pos="8895"/>
        </w:tabs>
      </w:pPr>
      <w:hyperlink w:anchor="_Toc113712792">
        <w:r w:rsidR="7B616DAD" w:rsidRPr="7B616DAD">
          <w:rPr>
            <w:rStyle w:val="Hyperlink"/>
          </w:rPr>
          <w:t>2.1.4.5</w:t>
        </w:r>
        <w:r w:rsidR="00AB1BB1">
          <w:tab/>
        </w:r>
        <w:r w:rsidR="7B616DAD" w:rsidRPr="7B616DAD">
          <w:rPr>
            <w:rStyle w:val="Hyperlink"/>
          </w:rPr>
          <w:t>Kledij beheren</w:t>
        </w:r>
        <w:r w:rsidR="00AB1BB1">
          <w:tab/>
        </w:r>
        <w:r w:rsidR="00AB1BB1">
          <w:fldChar w:fldCharType="begin"/>
        </w:r>
        <w:r w:rsidR="00AB1BB1">
          <w:instrText>PAGEREF _Toc113712792 \h</w:instrText>
        </w:r>
        <w:r w:rsidR="00AB1BB1">
          <w:fldChar w:fldCharType="separate"/>
        </w:r>
        <w:r w:rsidR="7B616DAD" w:rsidRPr="7B616DAD">
          <w:rPr>
            <w:rStyle w:val="Hyperlink"/>
          </w:rPr>
          <w:t>38</w:t>
        </w:r>
        <w:r w:rsidR="00AB1BB1">
          <w:fldChar w:fldCharType="end"/>
        </w:r>
      </w:hyperlink>
    </w:p>
    <w:p w14:paraId="3149DCCB" w14:textId="63448A78" w:rsidR="75EAC365" w:rsidRDefault="005622E1" w:rsidP="51D5B40D">
      <w:pPr>
        <w:pStyle w:val="TOC4"/>
        <w:tabs>
          <w:tab w:val="left" w:pos="1110"/>
          <w:tab w:val="right" w:leader="dot" w:pos="8895"/>
        </w:tabs>
      </w:pPr>
      <w:hyperlink w:anchor="_Toc258254484">
        <w:r w:rsidR="7B616DAD" w:rsidRPr="7B616DAD">
          <w:rPr>
            <w:rStyle w:val="Hyperlink"/>
          </w:rPr>
          <w:t>2.1.4.6</w:t>
        </w:r>
        <w:r w:rsidR="00AB1BB1">
          <w:tab/>
        </w:r>
        <w:r w:rsidR="7B616DAD" w:rsidRPr="7B616DAD">
          <w:rPr>
            <w:rStyle w:val="Hyperlink"/>
          </w:rPr>
          <w:t>Kledingmaten beheren</w:t>
        </w:r>
        <w:r w:rsidR="00AB1BB1">
          <w:tab/>
        </w:r>
        <w:r w:rsidR="00AB1BB1">
          <w:fldChar w:fldCharType="begin"/>
        </w:r>
        <w:r w:rsidR="00AB1BB1">
          <w:instrText>PAGEREF _Toc258254484 \h</w:instrText>
        </w:r>
        <w:r w:rsidR="00AB1BB1">
          <w:fldChar w:fldCharType="separate"/>
        </w:r>
        <w:r w:rsidR="7B616DAD" w:rsidRPr="7B616DAD">
          <w:rPr>
            <w:rStyle w:val="Hyperlink"/>
          </w:rPr>
          <w:t>39</w:t>
        </w:r>
        <w:r w:rsidR="00AB1BB1">
          <w:fldChar w:fldCharType="end"/>
        </w:r>
      </w:hyperlink>
    </w:p>
    <w:p w14:paraId="7645D0D5" w14:textId="2B181B4C" w:rsidR="75EAC365" w:rsidRDefault="005622E1" w:rsidP="51D5B40D">
      <w:pPr>
        <w:pStyle w:val="TOC4"/>
        <w:tabs>
          <w:tab w:val="left" w:pos="1110"/>
          <w:tab w:val="right" w:leader="dot" w:pos="8895"/>
        </w:tabs>
      </w:pPr>
      <w:hyperlink w:anchor="_Toc1803727842">
        <w:r w:rsidR="7B616DAD" w:rsidRPr="7B616DAD">
          <w:rPr>
            <w:rStyle w:val="Hyperlink"/>
          </w:rPr>
          <w:t>2.1.4.7</w:t>
        </w:r>
        <w:r w:rsidR="00AB1BB1">
          <w:tab/>
        </w:r>
        <w:r w:rsidR="7B616DAD" w:rsidRPr="7B616DAD">
          <w:rPr>
            <w:rStyle w:val="Hyperlink"/>
          </w:rPr>
          <w:t>Ondergrond beheren</w:t>
        </w:r>
        <w:r w:rsidR="00AB1BB1">
          <w:tab/>
        </w:r>
        <w:r w:rsidR="00AB1BB1">
          <w:fldChar w:fldCharType="begin"/>
        </w:r>
        <w:r w:rsidR="00AB1BB1">
          <w:instrText>PAGEREF _Toc1803727842 \h</w:instrText>
        </w:r>
        <w:r w:rsidR="00AB1BB1">
          <w:fldChar w:fldCharType="separate"/>
        </w:r>
        <w:r w:rsidR="7B616DAD" w:rsidRPr="7B616DAD">
          <w:rPr>
            <w:rStyle w:val="Hyperlink"/>
          </w:rPr>
          <w:t>39</w:t>
        </w:r>
        <w:r w:rsidR="00AB1BB1">
          <w:fldChar w:fldCharType="end"/>
        </w:r>
      </w:hyperlink>
    </w:p>
    <w:p w14:paraId="32D24431" w14:textId="74C33480" w:rsidR="75EAC365" w:rsidRDefault="005622E1" w:rsidP="51D5B40D">
      <w:pPr>
        <w:pStyle w:val="TOC4"/>
        <w:tabs>
          <w:tab w:val="left" w:pos="1110"/>
          <w:tab w:val="right" w:leader="dot" w:pos="8895"/>
        </w:tabs>
      </w:pPr>
      <w:hyperlink w:anchor="_Toc781095830">
        <w:r w:rsidR="7B616DAD" w:rsidRPr="7B616DAD">
          <w:rPr>
            <w:rStyle w:val="Hyperlink"/>
          </w:rPr>
          <w:t>2.1.4.8</w:t>
        </w:r>
        <w:r w:rsidR="00AB1BB1">
          <w:tab/>
        </w:r>
        <w:r w:rsidR="7B616DAD" w:rsidRPr="7B616DAD">
          <w:rPr>
            <w:rStyle w:val="Hyperlink"/>
          </w:rPr>
          <w:t>Prijs lidmaatschap beheren</w:t>
        </w:r>
        <w:r w:rsidR="00AB1BB1">
          <w:tab/>
        </w:r>
        <w:r w:rsidR="00AB1BB1">
          <w:fldChar w:fldCharType="begin"/>
        </w:r>
        <w:r w:rsidR="00AB1BB1">
          <w:instrText>PAGEREF _Toc781095830 \h</w:instrText>
        </w:r>
        <w:r w:rsidR="00AB1BB1">
          <w:fldChar w:fldCharType="separate"/>
        </w:r>
        <w:r w:rsidR="7B616DAD" w:rsidRPr="7B616DAD">
          <w:rPr>
            <w:rStyle w:val="Hyperlink"/>
          </w:rPr>
          <w:t>40</w:t>
        </w:r>
        <w:r w:rsidR="00AB1BB1">
          <w:fldChar w:fldCharType="end"/>
        </w:r>
      </w:hyperlink>
    </w:p>
    <w:p w14:paraId="1544327C" w14:textId="07F5F83B" w:rsidR="75EAC365" w:rsidRDefault="005622E1" w:rsidP="7B616DAD">
      <w:pPr>
        <w:pStyle w:val="TOC4"/>
        <w:tabs>
          <w:tab w:val="left" w:pos="1110"/>
          <w:tab w:val="right" w:leader="dot" w:pos="8895"/>
        </w:tabs>
      </w:pPr>
      <w:hyperlink w:anchor="_Toc1635147478">
        <w:r w:rsidR="7B616DAD" w:rsidRPr="7B616DAD">
          <w:rPr>
            <w:rStyle w:val="Hyperlink"/>
          </w:rPr>
          <w:t>2.1.4.9</w:t>
        </w:r>
        <w:r w:rsidR="00AB1BB1">
          <w:tab/>
        </w:r>
        <w:r w:rsidR="7B616DAD" w:rsidRPr="7B616DAD">
          <w:rPr>
            <w:rStyle w:val="Hyperlink"/>
          </w:rPr>
          <w:t>Kortingen beheren</w:t>
        </w:r>
        <w:r w:rsidR="00AB1BB1">
          <w:tab/>
        </w:r>
        <w:r w:rsidR="00AB1BB1">
          <w:fldChar w:fldCharType="begin"/>
        </w:r>
        <w:r w:rsidR="00AB1BB1">
          <w:instrText>PAGEREF _Toc1635147478 \h</w:instrText>
        </w:r>
        <w:r w:rsidR="00AB1BB1">
          <w:fldChar w:fldCharType="separate"/>
        </w:r>
        <w:r w:rsidR="7B616DAD" w:rsidRPr="7B616DAD">
          <w:rPr>
            <w:rStyle w:val="Hyperlink"/>
          </w:rPr>
          <w:t>41</w:t>
        </w:r>
        <w:r w:rsidR="00AB1BB1">
          <w:fldChar w:fldCharType="end"/>
        </w:r>
      </w:hyperlink>
    </w:p>
    <w:p w14:paraId="59F5A981" w14:textId="665B236A" w:rsidR="51D5B40D" w:rsidRDefault="005622E1" w:rsidP="7B616DAD">
      <w:pPr>
        <w:pStyle w:val="TOC2"/>
        <w:tabs>
          <w:tab w:val="left" w:pos="600"/>
          <w:tab w:val="right" w:leader="dot" w:pos="8895"/>
        </w:tabs>
      </w:pPr>
      <w:hyperlink w:anchor="_Toc1916755663">
        <w:r w:rsidR="7B616DAD" w:rsidRPr="7B616DAD">
          <w:rPr>
            <w:rStyle w:val="Hyperlink"/>
          </w:rPr>
          <w:t>2.2</w:t>
        </w:r>
        <w:r w:rsidR="51D5B40D">
          <w:tab/>
        </w:r>
        <w:r w:rsidR="7B616DAD" w:rsidRPr="7B616DAD">
          <w:rPr>
            <w:rStyle w:val="Hyperlink"/>
          </w:rPr>
          <w:t>Niet-functionele eisen</w:t>
        </w:r>
        <w:r w:rsidR="51D5B40D">
          <w:tab/>
        </w:r>
        <w:r w:rsidR="51D5B40D">
          <w:fldChar w:fldCharType="begin"/>
        </w:r>
        <w:r w:rsidR="51D5B40D">
          <w:instrText>PAGEREF _Toc1916755663 \h</w:instrText>
        </w:r>
        <w:r w:rsidR="51D5B40D">
          <w:fldChar w:fldCharType="separate"/>
        </w:r>
        <w:r w:rsidR="7B616DAD" w:rsidRPr="7B616DAD">
          <w:rPr>
            <w:rStyle w:val="Hyperlink"/>
          </w:rPr>
          <w:t>42</w:t>
        </w:r>
        <w:r w:rsidR="51D5B40D">
          <w:fldChar w:fldCharType="end"/>
        </w:r>
      </w:hyperlink>
    </w:p>
    <w:p w14:paraId="169E80D3" w14:textId="40DD6CB4" w:rsidR="7B616DAD" w:rsidRDefault="005622E1" w:rsidP="7B616DAD">
      <w:pPr>
        <w:pStyle w:val="TOC1"/>
        <w:tabs>
          <w:tab w:val="left" w:pos="390"/>
          <w:tab w:val="right" w:leader="dot" w:pos="8895"/>
        </w:tabs>
      </w:pPr>
      <w:hyperlink w:anchor="_Toc1392469760">
        <w:r w:rsidR="7B616DAD" w:rsidRPr="7B616DAD">
          <w:rPr>
            <w:rStyle w:val="Hyperlink"/>
          </w:rPr>
          <w:t>3</w:t>
        </w:r>
        <w:r w:rsidR="7B616DAD">
          <w:tab/>
        </w:r>
        <w:r w:rsidR="7B616DAD" w:rsidRPr="7B616DAD">
          <w:rPr>
            <w:rStyle w:val="Hyperlink"/>
          </w:rPr>
          <w:t>Prioriteit per functionaliteit</w:t>
        </w:r>
        <w:r w:rsidR="7B616DAD">
          <w:tab/>
        </w:r>
        <w:r w:rsidR="7B616DAD">
          <w:fldChar w:fldCharType="begin"/>
        </w:r>
        <w:r w:rsidR="7B616DAD">
          <w:instrText>PAGEREF _Toc1392469760 \h</w:instrText>
        </w:r>
        <w:r w:rsidR="7B616DAD">
          <w:fldChar w:fldCharType="separate"/>
        </w:r>
        <w:r w:rsidR="7B616DAD" w:rsidRPr="7B616DAD">
          <w:rPr>
            <w:rStyle w:val="Hyperlink"/>
          </w:rPr>
          <w:t>44</w:t>
        </w:r>
        <w:r w:rsidR="7B616DAD">
          <w:fldChar w:fldCharType="end"/>
        </w:r>
      </w:hyperlink>
      <w:r w:rsidR="7B616DAD">
        <w:fldChar w:fldCharType="end"/>
      </w:r>
    </w:p>
    <w:p w14:paraId="6401A4AD" w14:textId="4E99C383" w:rsidR="00ED6984" w:rsidRDefault="00ED6984" w:rsidP="002E351F">
      <w:pPr>
        <w:rPr>
          <w:lang w:val="nl-BE"/>
        </w:rPr>
      </w:pPr>
    </w:p>
    <w:p w14:paraId="58448E94" w14:textId="77777777" w:rsidR="00F75EA9" w:rsidRDefault="00F75EA9">
      <w:pPr>
        <w:spacing w:after="0"/>
        <w:rPr>
          <w:lang w:val="nl-BE"/>
        </w:rPr>
      </w:pPr>
      <w:r w:rsidRPr="4912F4BE">
        <w:rPr>
          <w:lang w:val="nl-BE"/>
        </w:rPr>
        <w:br w:type="page"/>
      </w:r>
    </w:p>
    <w:p w14:paraId="157E0A7C" w14:textId="4B8BB82A" w:rsidR="3DA410BF" w:rsidRDefault="1E182006" w:rsidP="4912F4BE">
      <w:pPr>
        <w:pStyle w:val="Heading1"/>
        <w:numPr>
          <w:ilvl w:val="0"/>
          <w:numId w:val="0"/>
        </w:numPr>
        <w:rPr>
          <w:rFonts w:eastAsia="Verdana" w:cs="Verdana"/>
          <w:color w:val="000000" w:themeColor="text1"/>
        </w:rPr>
      </w:pPr>
      <w:bookmarkStart w:id="4" w:name="_Toc1517541431"/>
      <w:r w:rsidRPr="7B616DAD">
        <w:rPr>
          <w:rFonts w:eastAsia="Verdana" w:cs="Verdana"/>
          <w:color w:val="000000" w:themeColor="text1"/>
          <w:lang w:val="nl-BE"/>
        </w:rPr>
        <w:lastRenderedPageBreak/>
        <w:t xml:space="preserve">Inleiding </w:t>
      </w:r>
      <w:bookmarkEnd w:id="4"/>
    </w:p>
    <w:p w14:paraId="6BB7E418" w14:textId="6CC12834" w:rsidR="3DA410BF" w:rsidRDefault="3DA410BF" w:rsidP="4912F4BE">
      <w:pPr>
        <w:spacing w:line="259" w:lineRule="auto"/>
        <w:rPr>
          <w:rFonts w:eastAsia="Verdana" w:cs="Verdana"/>
          <w:color w:val="000000" w:themeColor="text1"/>
        </w:rPr>
      </w:pPr>
      <w:r w:rsidRPr="4912F4BE">
        <w:rPr>
          <w:rFonts w:eastAsia="Verdana" w:cs="Verdana"/>
          <w:color w:val="000000" w:themeColor="text1"/>
        </w:rPr>
        <w:t xml:space="preserve">In dit verslag wordt eerst de opdracht beschreven en vervolgens de </w:t>
      </w:r>
      <w:r w:rsidRPr="4912F4BE">
        <w:rPr>
          <w:rFonts w:eastAsia="Verdana" w:cs="Verdana"/>
          <w:color w:val="000000" w:themeColor="text1"/>
          <w:lang w:val="nl-BE"/>
        </w:rPr>
        <w:t xml:space="preserve">functionele eisenanalyse besproken. Er wordt weergegeven wat de </w:t>
      </w:r>
      <w:r w:rsidRPr="4912F4BE">
        <w:rPr>
          <w:rFonts w:eastAsia="Verdana" w:cs="Verdana"/>
          <w:color w:val="000000" w:themeColor="text1"/>
        </w:rPr>
        <w:t xml:space="preserve">fietsclub “Platte Berg” wil verbeteren en hoe dit zal gerealiseerd worden. Er is met het bestuur van de “Platte Berg” samengezeten om de dit zo goed mogelijk naar hun hand te zetten. </w:t>
      </w:r>
    </w:p>
    <w:p w14:paraId="539CF4B9" w14:textId="13730F98" w:rsidR="3DA410BF" w:rsidRDefault="1E182006" w:rsidP="4912F4BE">
      <w:pPr>
        <w:pStyle w:val="Heading1"/>
        <w:rPr>
          <w:rFonts w:eastAsia="Verdana" w:cs="Verdana"/>
          <w:color w:val="000000" w:themeColor="text1"/>
        </w:rPr>
      </w:pPr>
      <w:bookmarkStart w:id="5" w:name="_Toc2134531083"/>
      <w:r w:rsidRPr="7B616DAD">
        <w:rPr>
          <w:rFonts w:eastAsia="Verdana" w:cs="Verdana"/>
          <w:color w:val="000000" w:themeColor="text1"/>
          <w:lang w:val="nl-BE"/>
        </w:rPr>
        <w:lastRenderedPageBreak/>
        <w:t>Opdrachtbeschrijving</w:t>
      </w:r>
      <w:bookmarkEnd w:id="5"/>
    </w:p>
    <w:p w14:paraId="469166B7" w14:textId="2A378041" w:rsidR="3DA410BF" w:rsidRDefault="3DA410BF" w:rsidP="4912F4BE">
      <w:pPr>
        <w:rPr>
          <w:rFonts w:eastAsia="Verdana" w:cs="Verdana"/>
          <w:color w:val="000000" w:themeColor="text1"/>
        </w:rPr>
      </w:pPr>
      <w:r w:rsidRPr="4912F4BE">
        <w:rPr>
          <w:rFonts w:eastAsia="Verdana" w:cs="Verdana"/>
          <w:color w:val="000000" w:themeColor="text1"/>
          <w:lang w:val="nl-BE"/>
        </w:rPr>
        <w:t xml:space="preserve">In dit hoofdstuk wordt er eerst een beschrijving gegeven van het systeem dat </w:t>
      </w:r>
      <w:r w:rsidRPr="4912F4BE">
        <w:rPr>
          <w:rFonts w:eastAsia="Verdana" w:cs="Verdana"/>
          <w:color w:val="000000" w:themeColor="text1"/>
        </w:rPr>
        <w:t xml:space="preserve">Fietsclub de “Platte Berg” momenteel gebruikt. Daarna wordt de analyse voor het nieuwe systeem toegelicht. </w:t>
      </w:r>
    </w:p>
    <w:p w14:paraId="15045F18" w14:textId="10D92B72" w:rsidR="3DA410BF" w:rsidRDefault="1E182006" w:rsidP="4912F4BE">
      <w:pPr>
        <w:pStyle w:val="Heading2"/>
        <w:rPr>
          <w:rFonts w:eastAsia="Verdana" w:cs="Verdana"/>
          <w:color w:val="000000" w:themeColor="text1"/>
        </w:rPr>
      </w:pPr>
      <w:bookmarkStart w:id="6" w:name="_Toc1292121508"/>
      <w:r w:rsidRPr="7B616DAD">
        <w:rPr>
          <w:rFonts w:eastAsia="Verdana" w:cs="Verdana"/>
          <w:color w:val="000000" w:themeColor="text1"/>
        </w:rPr>
        <w:t>Achtergrondinformatie</w:t>
      </w:r>
      <w:bookmarkEnd w:id="6"/>
    </w:p>
    <w:p w14:paraId="04EEA9ED" w14:textId="66E20741" w:rsidR="3DA410BF" w:rsidRDefault="3DA410BF" w:rsidP="4912F4BE">
      <w:pPr>
        <w:rPr>
          <w:rFonts w:eastAsia="Verdana" w:cs="Verdana"/>
          <w:color w:val="000000" w:themeColor="text1"/>
        </w:rPr>
      </w:pPr>
      <w:r w:rsidRPr="4912F4BE">
        <w:rPr>
          <w:rFonts w:eastAsia="Verdana" w:cs="Verdana"/>
          <w:color w:val="000000" w:themeColor="text1"/>
        </w:rPr>
        <w:t>De “Platte Berg - PB” is een fietsclub die fietstochten op de weg en in het bos organiseert voor elk enthousiast lid die een passie heeft voor fietsen.</w:t>
      </w:r>
      <w:r>
        <w:br/>
      </w:r>
      <w:r w:rsidRPr="4912F4BE">
        <w:rPr>
          <w:rFonts w:eastAsia="Verdana" w:cs="Verdana"/>
          <w:color w:val="000000" w:themeColor="text1"/>
        </w:rPr>
        <w:t>Op elke zaterdag en zondag worden er fietsritten georganiseerd voor verschillende niveaus door ritverkenners.</w:t>
      </w:r>
    </w:p>
    <w:p w14:paraId="58F7E30A" w14:textId="03105D01" w:rsidR="3DA410BF" w:rsidRDefault="3DA410BF" w:rsidP="4912F4BE">
      <w:pPr>
        <w:rPr>
          <w:rFonts w:eastAsia="Verdana" w:cs="Verdana"/>
          <w:color w:val="000000" w:themeColor="text1"/>
        </w:rPr>
      </w:pPr>
      <w:r w:rsidRPr="4912F4BE">
        <w:rPr>
          <w:rFonts w:eastAsia="Verdana" w:cs="Verdana"/>
          <w:color w:val="000000" w:themeColor="text1"/>
        </w:rPr>
        <w:t>Momenteel wordt er gebruikgemaakt van WhatsApp-groepen om een planning op te maken voor de ritverkenners en papieren worden rondgegeven om aanwezigheden te noteren. Daarnaast worden er Excel-bestanden beheerd voor kleding en kledijbonnen.</w:t>
      </w:r>
    </w:p>
    <w:p w14:paraId="60160A91" w14:textId="6B80B704" w:rsidR="3DA410BF" w:rsidRDefault="3DA410BF" w:rsidP="4912F4BE">
      <w:pPr>
        <w:spacing w:line="259" w:lineRule="auto"/>
        <w:rPr>
          <w:rFonts w:eastAsia="Verdana" w:cs="Verdana"/>
          <w:color w:val="000000" w:themeColor="text1"/>
        </w:rPr>
      </w:pPr>
      <w:r w:rsidRPr="4912F4BE">
        <w:rPr>
          <w:rFonts w:eastAsia="Verdana" w:cs="Verdana"/>
          <w:color w:val="000000" w:themeColor="text1"/>
        </w:rPr>
        <w:t>De methode die nu gebruikt wordt, brengt wat problemen met zich mee. Door alles manueel vast te leggen worden er regelmatig foutjes gemaakt. De planning opmaken kan erg lang duren en kruisjes worden verkeerd gezet op de aanwezigheidslijsten. Hierdoor worden kledijbonnen verkeerd uitgedeeld. Door de Excel-lijsten handmatig bij te houden, worden verkeerde bestellingen doorgegeven en ontstaan er frustraties tussen de leden en het bestuur.</w:t>
      </w:r>
    </w:p>
    <w:p w14:paraId="034CD456" w14:textId="7DE40B16" w:rsidR="3DA410BF" w:rsidRDefault="1E182006" w:rsidP="4912F4BE">
      <w:pPr>
        <w:pStyle w:val="Heading2"/>
        <w:rPr>
          <w:rFonts w:eastAsia="Verdana" w:cs="Verdana"/>
          <w:color w:val="000000" w:themeColor="text1"/>
        </w:rPr>
      </w:pPr>
      <w:bookmarkStart w:id="7" w:name="_Toc1623845018"/>
      <w:r w:rsidRPr="7B616DAD">
        <w:rPr>
          <w:rFonts w:eastAsia="Verdana" w:cs="Verdana"/>
          <w:color w:val="000000" w:themeColor="text1"/>
        </w:rPr>
        <w:t>Doelstellingen en doelgroepen</w:t>
      </w:r>
      <w:bookmarkEnd w:id="7"/>
    </w:p>
    <w:p w14:paraId="6B180107" w14:textId="758C83D6" w:rsidR="3DA410BF" w:rsidRDefault="3DA410BF" w:rsidP="4912F4BE">
      <w:pPr>
        <w:rPr>
          <w:rFonts w:eastAsia="Verdana" w:cs="Verdana"/>
          <w:color w:val="000000" w:themeColor="text1"/>
        </w:rPr>
      </w:pPr>
      <w:r w:rsidRPr="4912F4BE">
        <w:rPr>
          <w:rFonts w:eastAsia="Verdana" w:cs="Verdana"/>
          <w:color w:val="000000" w:themeColor="text1"/>
        </w:rPr>
        <w:t xml:space="preserve">Wat er met het nieuwe systeem bereikt wil worden, is een vlottere communicatie zonder conflicten. Punten worden zorgvuldig bijgehouden, want de puntenverdeling wordt geautomatiseerd. </w:t>
      </w:r>
      <w:r>
        <w:br/>
      </w:r>
      <w:r w:rsidRPr="4912F4BE">
        <w:rPr>
          <w:rFonts w:eastAsia="Verdana" w:cs="Verdana"/>
          <w:color w:val="000000" w:themeColor="text1"/>
        </w:rPr>
        <w:t>Dit zorgt ervoor dat de puntentelling voor de kledijbonnen correct verloopt. Hierdoor zullen er geen fouten gemaakt worden en zal het efficiënter zijn.</w:t>
      </w:r>
      <w:r>
        <w:br/>
      </w:r>
      <w:r w:rsidRPr="4912F4BE">
        <w:rPr>
          <w:rFonts w:eastAsia="Verdana" w:cs="Verdana"/>
          <w:color w:val="000000" w:themeColor="text1"/>
        </w:rPr>
        <w:t>De kledij zal online besteld kunnen worden.</w:t>
      </w:r>
    </w:p>
    <w:p w14:paraId="656C5313" w14:textId="1B72BC8C" w:rsidR="3DA410BF" w:rsidRDefault="3DA410BF" w:rsidP="4912F4BE">
      <w:pPr>
        <w:rPr>
          <w:rFonts w:eastAsia="Verdana" w:cs="Verdana"/>
          <w:color w:val="000000" w:themeColor="text1"/>
        </w:rPr>
      </w:pPr>
      <w:r w:rsidRPr="4912F4BE">
        <w:rPr>
          <w:rFonts w:eastAsia="Verdana" w:cs="Verdana"/>
          <w:color w:val="000000" w:themeColor="text1"/>
        </w:rPr>
        <w:t>De betrokken partijen hebben volgende voordelen aan het systeem:</w:t>
      </w:r>
    </w:p>
    <w:p w14:paraId="29B5C1A7" w14:textId="3E5B76AF" w:rsidR="3DA410BF" w:rsidRDefault="3DA410BF" w:rsidP="005622E1">
      <w:pPr>
        <w:pStyle w:val="ListParagraph"/>
        <w:numPr>
          <w:ilvl w:val="0"/>
          <w:numId w:val="11"/>
        </w:numPr>
        <w:rPr>
          <w:rFonts w:eastAsia="Verdana" w:cs="Verdana"/>
          <w:color w:val="000000" w:themeColor="text1"/>
        </w:rPr>
      </w:pPr>
      <w:r w:rsidRPr="4912F4BE">
        <w:rPr>
          <w:rFonts w:eastAsia="Verdana" w:cs="Verdana"/>
          <w:i/>
          <w:iCs/>
          <w:color w:val="000000" w:themeColor="text1"/>
        </w:rPr>
        <w:t xml:space="preserve">Niet-leden </w:t>
      </w:r>
      <w:r w:rsidRPr="4912F4BE">
        <w:rPr>
          <w:rFonts w:eastAsia="Verdana" w:cs="Verdana"/>
          <w:color w:val="000000" w:themeColor="text1"/>
        </w:rPr>
        <w:t>kunnen zich online inschrijven. Daarnaast kunnen ze de algemene planning zien en twee keer gratis meerijden.</w:t>
      </w:r>
    </w:p>
    <w:p w14:paraId="32D7B459" w14:textId="3733168F" w:rsidR="3DA410BF" w:rsidRDefault="3DA410BF" w:rsidP="005622E1">
      <w:pPr>
        <w:pStyle w:val="ListParagraph"/>
        <w:numPr>
          <w:ilvl w:val="0"/>
          <w:numId w:val="11"/>
        </w:numPr>
        <w:rPr>
          <w:rFonts w:eastAsia="Verdana" w:cs="Verdana"/>
          <w:color w:val="000000" w:themeColor="text1"/>
        </w:rPr>
      </w:pPr>
      <w:r w:rsidRPr="4912F4BE">
        <w:rPr>
          <w:rFonts w:eastAsia="Verdana" w:cs="Verdana"/>
          <w:i/>
          <w:iCs/>
          <w:color w:val="000000" w:themeColor="text1"/>
        </w:rPr>
        <w:t xml:space="preserve">Leden </w:t>
      </w:r>
      <w:r w:rsidRPr="4912F4BE">
        <w:rPr>
          <w:rFonts w:eastAsia="Verdana" w:cs="Verdana"/>
          <w:color w:val="000000" w:themeColor="text1"/>
        </w:rPr>
        <w:t xml:space="preserve">kunnen makkelijk zich </w:t>
      </w:r>
      <w:proofErr w:type="spellStart"/>
      <w:r w:rsidRPr="4912F4BE">
        <w:rPr>
          <w:rFonts w:eastAsia="Verdana" w:cs="Verdana"/>
          <w:color w:val="000000" w:themeColor="text1"/>
        </w:rPr>
        <w:t>herinschrijven</w:t>
      </w:r>
      <w:proofErr w:type="spellEnd"/>
      <w:r w:rsidRPr="4912F4BE">
        <w:rPr>
          <w:rFonts w:eastAsia="Verdana" w:cs="Verdana"/>
          <w:color w:val="000000" w:themeColor="text1"/>
        </w:rPr>
        <w:t>. De planning voor de ritten en evenementen kunnen ze makkelijker raadplegen. Je kan online kledij bestellen en je punten bekijken. Ook wordt er wekelijks een ritplanning per email doorgestuurd.</w:t>
      </w:r>
    </w:p>
    <w:p w14:paraId="00BAC074" w14:textId="24CAE157" w:rsidR="3DA410BF" w:rsidRDefault="3DA410BF" w:rsidP="005622E1">
      <w:pPr>
        <w:pStyle w:val="ListParagraph"/>
        <w:numPr>
          <w:ilvl w:val="0"/>
          <w:numId w:val="11"/>
        </w:numPr>
        <w:rPr>
          <w:rFonts w:eastAsia="Verdana" w:cs="Verdana"/>
          <w:color w:val="000000" w:themeColor="text1"/>
        </w:rPr>
      </w:pPr>
      <w:r w:rsidRPr="4912F4BE">
        <w:rPr>
          <w:rFonts w:eastAsia="Verdana" w:cs="Verdana"/>
          <w:i/>
          <w:iCs/>
          <w:color w:val="000000" w:themeColor="text1"/>
        </w:rPr>
        <w:t>De ritverkenners</w:t>
      </w:r>
      <w:r w:rsidRPr="4912F4BE">
        <w:rPr>
          <w:rFonts w:eastAsia="Verdana" w:cs="Verdana"/>
          <w:color w:val="000000" w:themeColor="text1"/>
        </w:rPr>
        <w:t xml:space="preserve"> worden makkelijker en sneller ingedeeld in de planning en kunnen op een efficiëntere manier de aanwezigheden noteren.</w:t>
      </w:r>
    </w:p>
    <w:p w14:paraId="74EC218A" w14:textId="7DB00294" w:rsidR="3DA410BF" w:rsidRDefault="3DA410BF" w:rsidP="005622E1">
      <w:pPr>
        <w:pStyle w:val="ListParagraph"/>
        <w:numPr>
          <w:ilvl w:val="0"/>
          <w:numId w:val="11"/>
        </w:numPr>
        <w:rPr>
          <w:rFonts w:eastAsia="Verdana" w:cs="Verdana"/>
          <w:color w:val="000000" w:themeColor="text1"/>
        </w:rPr>
      </w:pPr>
      <w:r w:rsidRPr="4912F4BE">
        <w:rPr>
          <w:rFonts w:eastAsia="Verdana" w:cs="Verdana"/>
          <w:color w:val="000000" w:themeColor="text1"/>
        </w:rPr>
        <w:t>Het bestuur kan de lidmaatschappen, kledijbonnen, aankoop van kledij en andere administratie beter en makkelijker onderhouden.</w:t>
      </w:r>
    </w:p>
    <w:p w14:paraId="485F5E5A" w14:textId="78030D7E" w:rsidR="4912F4BE" w:rsidRDefault="4912F4BE" w:rsidP="4912F4BE"/>
    <w:p w14:paraId="219FF335" w14:textId="222666BF" w:rsidR="00ED6984" w:rsidRPr="00142C27" w:rsidRDefault="00ED6984" w:rsidP="00276897"/>
    <w:p w14:paraId="10420ECD" w14:textId="77777777" w:rsidR="00ED6984" w:rsidRPr="00142C27" w:rsidRDefault="00ED6984" w:rsidP="00142C27"/>
    <w:p w14:paraId="513E7A15" w14:textId="5402A342" w:rsidR="00ED6984" w:rsidRDefault="4FDA6349" w:rsidP="005622E1">
      <w:pPr>
        <w:pStyle w:val="Heading1"/>
        <w:numPr>
          <w:ilvl w:val="0"/>
          <w:numId w:val="12"/>
        </w:numPr>
        <w:rPr>
          <w:lang w:val="nl-BE"/>
        </w:rPr>
      </w:pPr>
      <w:bookmarkStart w:id="8" w:name="_Toc1524344320"/>
      <w:r w:rsidRPr="7B616DAD">
        <w:rPr>
          <w:lang w:val="nl-BE"/>
        </w:rPr>
        <w:lastRenderedPageBreak/>
        <w:t>Eisenanalyse</w:t>
      </w:r>
      <w:bookmarkEnd w:id="8"/>
    </w:p>
    <w:p w14:paraId="64DE4687" w14:textId="23BCFACF" w:rsidR="00DE42A2" w:rsidRPr="00C13B78" w:rsidRDefault="00C13B78" w:rsidP="00DE42A2">
      <w:r>
        <w:t>Inleidende informatie voor dit onderdeel van het rapport</w:t>
      </w:r>
    </w:p>
    <w:p w14:paraId="05D8490F" w14:textId="1046C348" w:rsidR="00276897" w:rsidRDefault="4FDA6349" w:rsidP="00276897">
      <w:pPr>
        <w:pStyle w:val="Heading2"/>
      </w:pPr>
      <w:bookmarkStart w:id="9" w:name="_Toc1439715689"/>
      <w:r>
        <w:t>Functionele eisen</w:t>
      </w:r>
      <w:bookmarkEnd w:id="9"/>
    </w:p>
    <w:p w14:paraId="59DC9D43" w14:textId="3A4DA347" w:rsidR="1CF68358" w:rsidRDefault="1CF68358" w:rsidP="4912F4BE">
      <w:pPr>
        <w:rPr>
          <w:rFonts w:eastAsia="Verdana" w:cs="Verdana"/>
        </w:rPr>
      </w:pPr>
      <w:r w:rsidRPr="4912F4BE">
        <w:rPr>
          <w:rFonts w:eastAsia="Verdana" w:cs="Verdana"/>
          <w:color w:val="000000" w:themeColor="text1"/>
        </w:rPr>
        <w:t xml:space="preserve">In het eerste deel van dit hoofdstuk wordt er eerst besproken wat een </w:t>
      </w:r>
      <w:proofErr w:type="spellStart"/>
      <w:r w:rsidRPr="4912F4BE">
        <w:rPr>
          <w:rFonts w:eastAsia="Verdana" w:cs="Verdana"/>
          <w:color w:val="000000" w:themeColor="text1"/>
        </w:rPr>
        <w:t>use</w:t>
      </w:r>
      <w:proofErr w:type="spellEnd"/>
      <w:r w:rsidRPr="4912F4BE">
        <w:rPr>
          <w:rFonts w:eastAsia="Verdana" w:cs="Verdana"/>
          <w:color w:val="000000" w:themeColor="text1"/>
        </w:rPr>
        <w:t xml:space="preserve"> case diagram is. Daarna volgt het </w:t>
      </w:r>
      <w:proofErr w:type="spellStart"/>
      <w:r w:rsidRPr="4912F4BE">
        <w:rPr>
          <w:rFonts w:eastAsia="Verdana" w:cs="Verdana"/>
          <w:color w:val="000000" w:themeColor="text1"/>
        </w:rPr>
        <w:t>use</w:t>
      </w:r>
      <w:proofErr w:type="spellEnd"/>
      <w:r w:rsidRPr="4912F4BE">
        <w:rPr>
          <w:rFonts w:eastAsia="Verdana" w:cs="Verdana"/>
          <w:color w:val="000000" w:themeColor="text1"/>
        </w:rPr>
        <w:t xml:space="preserve"> case diagram </w:t>
      </w:r>
      <w:r w:rsidRPr="4912F4BE">
        <w:rPr>
          <w:rFonts w:eastAsia="Verdana" w:cs="Verdana"/>
          <w:color w:val="000000" w:themeColor="text1"/>
          <w:lang w:val="nl-BE"/>
        </w:rPr>
        <w:t>van het nieuwe systeem</w:t>
      </w:r>
      <w:r w:rsidRPr="4912F4BE">
        <w:rPr>
          <w:rFonts w:eastAsia="Verdana" w:cs="Verdana"/>
          <w:color w:val="000000" w:themeColor="text1"/>
        </w:rPr>
        <w:t xml:space="preserve">. In het tweede deel wordt hier dieper op ingegaan door de individuele </w:t>
      </w:r>
      <w:proofErr w:type="spellStart"/>
      <w:r w:rsidRPr="4912F4BE">
        <w:rPr>
          <w:rFonts w:eastAsia="Verdana" w:cs="Verdana"/>
          <w:color w:val="000000" w:themeColor="text1"/>
        </w:rPr>
        <w:t>use</w:t>
      </w:r>
      <w:proofErr w:type="spellEnd"/>
      <w:r w:rsidRPr="4912F4BE">
        <w:rPr>
          <w:rFonts w:eastAsia="Verdana" w:cs="Verdana"/>
          <w:color w:val="000000" w:themeColor="text1"/>
        </w:rPr>
        <w:t xml:space="preserve"> cases te bespreken.</w:t>
      </w:r>
    </w:p>
    <w:p w14:paraId="55778496" w14:textId="3692AA5C" w:rsidR="00276897" w:rsidRDefault="73D040E8" w:rsidP="00276897">
      <w:pPr>
        <w:pStyle w:val="Heading3"/>
      </w:pPr>
      <w:bookmarkStart w:id="10" w:name="_Toc1959497296"/>
      <w:proofErr w:type="spellStart"/>
      <w:r>
        <w:t>Use</w:t>
      </w:r>
      <w:proofErr w:type="spellEnd"/>
      <w:r>
        <w:t xml:space="preserve"> Case Diagram</w:t>
      </w:r>
      <w:bookmarkEnd w:id="10"/>
    </w:p>
    <w:p w14:paraId="671B6A3F" w14:textId="6C9F4884" w:rsidR="5DDBB631" w:rsidRDefault="273FF50E" w:rsidP="4912F4BE">
      <w:pPr>
        <w:rPr>
          <w:rFonts w:eastAsia="Verdana" w:cs="Verdana"/>
        </w:rPr>
      </w:pPr>
      <w:r w:rsidRPr="7B616DAD">
        <w:rPr>
          <w:rFonts w:eastAsia="Verdana" w:cs="Verdana"/>
        </w:rPr>
        <w:t xml:space="preserve">Het doel van een </w:t>
      </w:r>
      <w:proofErr w:type="spellStart"/>
      <w:r w:rsidRPr="7B616DAD">
        <w:rPr>
          <w:rFonts w:eastAsia="Verdana" w:cs="Verdana"/>
        </w:rPr>
        <w:t>use</w:t>
      </w:r>
      <w:proofErr w:type="spellEnd"/>
      <w:r w:rsidRPr="7B616DAD">
        <w:rPr>
          <w:rFonts w:eastAsia="Verdana" w:cs="Verdana"/>
        </w:rPr>
        <w:t xml:space="preserve"> case diagram is het illustreren van interacties die gebeuren tussen het systeem en de actoren. Het systeem is in dit geval de software achter de webapplicatie van Fietsclub “Platte Berg”. De actoren, zoals in onderstaande illustratie te zien, zijn de figuren die buiten het kader staan. In het kader staan de </w:t>
      </w:r>
      <w:proofErr w:type="spellStart"/>
      <w:r w:rsidRPr="7B616DAD">
        <w:rPr>
          <w:rFonts w:eastAsia="Verdana" w:cs="Verdana"/>
        </w:rPr>
        <w:t>use</w:t>
      </w:r>
      <w:proofErr w:type="spellEnd"/>
      <w:r w:rsidRPr="7B616DAD">
        <w:rPr>
          <w:rFonts w:eastAsia="Verdana" w:cs="Verdana"/>
        </w:rPr>
        <w:t xml:space="preserve"> cases, te herkennen aan hun ovale vorm. De lijnen tussen de actoren en </w:t>
      </w:r>
      <w:proofErr w:type="spellStart"/>
      <w:r w:rsidRPr="7B616DAD">
        <w:rPr>
          <w:rFonts w:eastAsia="Verdana" w:cs="Verdana"/>
        </w:rPr>
        <w:t>use</w:t>
      </w:r>
      <w:proofErr w:type="spellEnd"/>
      <w:r w:rsidRPr="7B616DAD">
        <w:rPr>
          <w:rFonts w:eastAsia="Verdana" w:cs="Verdana"/>
        </w:rPr>
        <w:t xml:space="preserve"> cases zijn de relaties tussen de twee.</w:t>
      </w:r>
    </w:p>
    <w:p w14:paraId="32DBA957" w14:textId="501D4215" w:rsidR="005A7795" w:rsidRPr="005A7795" w:rsidRDefault="77183BED" w:rsidP="7B616DAD">
      <w:r>
        <w:rPr>
          <w:noProof/>
        </w:rPr>
        <w:drawing>
          <wp:inline distT="0" distB="0" distL="0" distR="0" wp14:anchorId="75A72C94" wp14:editId="7453907E">
            <wp:extent cx="3876675" cy="4572000"/>
            <wp:effectExtent l="0" t="0" r="0" b="0"/>
            <wp:docPr id="1122369424" name="Picture 112236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76675" cy="4572000"/>
                    </a:xfrm>
                    <a:prstGeom prst="rect">
                      <a:avLst/>
                    </a:prstGeom>
                  </pic:spPr>
                </pic:pic>
              </a:graphicData>
            </a:graphic>
          </wp:inline>
        </w:drawing>
      </w:r>
    </w:p>
    <w:p w14:paraId="680B3631" w14:textId="1D6109E1" w:rsidR="6488C668" w:rsidRDefault="43548FBA" w:rsidP="2411EC13">
      <w:pPr>
        <w:pStyle w:val="Heading3"/>
      </w:pPr>
      <w:bookmarkStart w:id="11" w:name="_Toc410773541"/>
      <w:r>
        <w:t>Homepagina</w:t>
      </w:r>
      <w:bookmarkEnd w:id="11"/>
    </w:p>
    <w:p w14:paraId="10150BC0" w14:textId="4AE2F1F5" w:rsidR="085434FB" w:rsidRDefault="464D3B44" w:rsidP="15765729">
      <w:pPr>
        <w:pStyle w:val="Heading4"/>
        <w:spacing w:line="259" w:lineRule="auto"/>
        <w:rPr>
          <w:b/>
          <w:bCs/>
        </w:rPr>
      </w:pPr>
      <w:bookmarkStart w:id="12" w:name="_Toc672347223"/>
      <w:r w:rsidRPr="7B616DAD">
        <w:rPr>
          <w:b/>
          <w:bCs/>
        </w:rPr>
        <w:t>Niet-lid</w:t>
      </w:r>
      <w:bookmarkEnd w:id="12"/>
    </w:p>
    <w:p w14:paraId="46F95E37" w14:textId="58A58E57" w:rsidR="085434FB" w:rsidRDefault="560C90A5" w:rsidP="7B616DAD">
      <w:pPr>
        <w:rPr>
          <w:rFonts w:eastAsia="Verdana" w:cs="Verdana"/>
          <w:color w:val="000000" w:themeColor="text1"/>
        </w:rPr>
      </w:pPr>
      <w:proofErr w:type="spellStart"/>
      <w:r w:rsidRPr="7B616DAD">
        <w:rPr>
          <w:rFonts w:eastAsia="Verdana" w:cs="Verdana"/>
          <w:i/>
          <w:iCs/>
          <w:color w:val="000000" w:themeColor="text1"/>
        </w:rPr>
        <w:t>Functionality</w:t>
      </w:r>
      <w:proofErr w:type="spellEnd"/>
      <w:r w:rsidRPr="7B616DAD">
        <w:rPr>
          <w:rFonts w:eastAsia="Verdana" w:cs="Verdana"/>
          <w:i/>
          <w:iCs/>
          <w:color w:val="000000" w:themeColor="text1"/>
        </w:rPr>
        <w:t xml:space="preserve">: </w:t>
      </w:r>
      <w:r w:rsidR="0CE58DE1">
        <w:br/>
      </w:r>
      <w:r w:rsidRPr="7B616DAD">
        <w:rPr>
          <w:rFonts w:eastAsia="Verdana" w:cs="Verdana"/>
          <w:i/>
          <w:iCs/>
          <w:color w:val="000000" w:themeColor="text1"/>
        </w:rPr>
        <w:t>Als niet-lid, kan ik de homepagina bekijken.</w:t>
      </w:r>
    </w:p>
    <w:p w14:paraId="0937FE81" w14:textId="0C67D2B0" w:rsidR="085434FB" w:rsidRDefault="560C90A5" w:rsidP="7B616DAD">
      <w:pPr>
        <w:spacing w:line="259" w:lineRule="auto"/>
        <w:rPr>
          <w:rFonts w:eastAsia="Verdana" w:cs="Verdana"/>
          <w:i/>
          <w:iCs/>
          <w:color w:val="000000" w:themeColor="text1"/>
        </w:rPr>
      </w:pPr>
      <w:proofErr w:type="spellStart"/>
      <w:r w:rsidRPr="7B616DAD">
        <w:rPr>
          <w:rFonts w:eastAsia="Verdana" w:cs="Verdana"/>
          <w:i/>
          <w:iCs/>
          <w:color w:val="000000" w:themeColor="text1"/>
        </w:rPr>
        <w:lastRenderedPageBreak/>
        <w:t>Screens</w:t>
      </w:r>
      <w:proofErr w:type="spellEnd"/>
      <w:r w:rsidRPr="7B616DAD">
        <w:rPr>
          <w:rFonts w:eastAsia="Verdana" w:cs="Verdana"/>
          <w:i/>
          <w:iCs/>
          <w:color w:val="000000" w:themeColor="text1"/>
        </w:rPr>
        <w:t>:</w:t>
      </w:r>
    </w:p>
    <w:p w14:paraId="6FB1FB44" w14:textId="52B54F31" w:rsidR="085434FB" w:rsidRDefault="6AE94757" w:rsidP="7B616DAD">
      <w:pPr>
        <w:spacing w:line="259" w:lineRule="auto"/>
      </w:pPr>
      <w:r w:rsidRPr="7B616DAD">
        <w:rPr>
          <w:i/>
          <w:iCs/>
        </w:rPr>
        <w:t>H1 Home Niet-Lid</w:t>
      </w:r>
      <w:r w:rsidR="64A9A8EA">
        <w:rPr>
          <w:noProof/>
        </w:rPr>
        <w:drawing>
          <wp:inline distT="0" distB="0" distL="0" distR="0" wp14:anchorId="55E30BF1" wp14:editId="30A7D5B5">
            <wp:extent cx="4572000" cy="4276725"/>
            <wp:effectExtent l="0" t="0" r="0" b="0"/>
            <wp:docPr id="30381320" name="Picture 3038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81320"/>
                    <pic:cNvPicPr/>
                  </pic:nvPicPr>
                  <pic:blipFill>
                    <a:blip r:embed="rId15">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36283AA9" w14:textId="47CAFC4A" w:rsidR="1853D1FF" w:rsidRDefault="77A43F69" w:rsidP="15793683">
      <w:r>
        <w:rPr>
          <w:noProof/>
        </w:rPr>
        <w:drawing>
          <wp:inline distT="0" distB="0" distL="0" distR="0" wp14:anchorId="2DD5E7E1" wp14:editId="43B39843">
            <wp:extent cx="1790700" cy="1419225"/>
            <wp:effectExtent l="0" t="0" r="0" b="0"/>
            <wp:docPr id="535410172" name="Picture 53541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790700" cy="141922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35"/>
        <w:gridCol w:w="6566"/>
      </w:tblGrid>
      <w:tr w:rsidR="15793683" w14:paraId="20E43976" w14:textId="77777777" w:rsidTr="7B616DA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35" w:type="dxa"/>
          </w:tcPr>
          <w:p w14:paraId="3AEA8F9B" w14:textId="77777777" w:rsidR="15793683" w:rsidRDefault="15793683" w:rsidP="15793683">
            <w:pPr>
              <w:spacing w:line="259" w:lineRule="auto"/>
              <w:rPr>
                <w:rFonts w:eastAsia="Verdana"/>
              </w:rPr>
            </w:pPr>
            <w:r w:rsidRPr="15793683">
              <w:rPr>
                <w:rFonts w:eastAsia="Verdana"/>
              </w:rPr>
              <w:t xml:space="preserve">Action </w:t>
            </w:r>
          </w:p>
        </w:tc>
        <w:tc>
          <w:tcPr>
            <w:tcW w:w="6566" w:type="dxa"/>
          </w:tcPr>
          <w:p w14:paraId="5F447760" w14:textId="77777777" w:rsidR="15793683" w:rsidRDefault="15793683" w:rsidP="15793683">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5793683">
              <w:rPr>
                <w:rFonts w:eastAsia="Verdana"/>
              </w:rPr>
              <w:t>Explanation</w:t>
            </w:r>
            <w:proofErr w:type="spellEnd"/>
          </w:p>
        </w:tc>
      </w:tr>
      <w:tr w:rsidR="15793683" w14:paraId="402CD475" w14:textId="77777777" w:rsidTr="7B616DAD">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5AB8CA27" w14:textId="50E9D456" w:rsidR="5BF684C8" w:rsidRDefault="5BF684C8" w:rsidP="15793683">
            <w:pPr>
              <w:spacing w:line="259" w:lineRule="auto"/>
              <w:rPr>
                <w:rFonts w:eastAsia="Verdana"/>
                <w:b w:val="0"/>
                <w:bCs w:val="0"/>
              </w:rPr>
            </w:pPr>
            <w:r w:rsidRPr="15793683">
              <w:rPr>
                <w:rFonts w:eastAsia="Verdana"/>
                <w:b w:val="0"/>
                <w:bCs w:val="0"/>
              </w:rPr>
              <w:t>Home</w:t>
            </w:r>
          </w:p>
        </w:tc>
        <w:tc>
          <w:tcPr>
            <w:tcW w:w="6566" w:type="dxa"/>
          </w:tcPr>
          <w:p w14:paraId="258DB811" w14:textId="04513E68" w:rsidR="15793683" w:rsidRDefault="15793683"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 xml:space="preserve">Naar pagina </w:t>
            </w:r>
            <w:r w:rsidR="2E837C63" w:rsidRPr="15793683">
              <w:rPr>
                <w:rFonts w:eastAsia="Verdana"/>
              </w:rPr>
              <w:t>“</w:t>
            </w:r>
            <w:r w:rsidR="5F08E0BA" w:rsidRPr="15793683">
              <w:rPr>
                <w:rFonts w:eastAsia="Verdana"/>
              </w:rPr>
              <w:t>H1 Home Niet-Lid</w:t>
            </w:r>
            <w:r w:rsidRPr="15793683">
              <w:rPr>
                <w:rFonts w:eastAsia="Verdana"/>
              </w:rPr>
              <w:t>”</w:t>
            </w:r>
          </w:p>
        </w:tc>
      </w:tr>
      <w:tr w:rsidR="15793683" w14:paraId="1FB2F1A3" w14:textId="77777777" w:rsidTr="7B616DAD">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584FA7A9" w14:textId="018FCD3F" w:rsidR="42C912EB" w:rsidRDefault="42C912EB" w:rsidP="15793683">
            <w:pPr>
              <w:spacing w:line="259" w:lineRule="auto"/>
              <w:rPr>
                <w:rFonts w:eastAsia="Verdana"/>
                <w:b w:val="0"/>
                <w:bCs w:val="0"/>
              </w:rPr>
            </w:pPr>
            <w:r w:rsidRPr="15793683">
              <w:rPr>
                <w:rFonts w:eastAsia="Verdana"/>
                <w:b w:val="0"/>
                <w:bCs w:val="0"/>
              </w:rPr>
              <w:t>Lidmaatschap aanmaken</w:t>
            </w:r>
          </w:p>
        </w:tc>
        <w:tc>
          <w:tcPr>
            <w:tcW w:w="6566" w:type="dxa"/>
          </w:tcPr>
          <w:p w14:paraId="17EA2777" w14:textId="105D8235" w:rsidR="15793683" w:rsidRDefault="15793683"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Naar pagina “</w:t>
            </w:r>
            <w:r w:rsidR="6D0BC64F" w:rsidRPr="15793683">
              <w:rPr>
                <w:rFonts w:eastAsia="Verdana"/>
              </w:rPr>
              <w:t>1. Lidmaatschap aanmaken</w:t>
            </w:r>
            <w:r w:rsidRPr="15793683">
              <w:rPr>
                <w:rFonts w:eastAsia="Verdana"/>
              </w:rPr>
              <w:t>”</w:t>
            </w:r>
          </w:p>
        </w:tc>
      </w:tr>
      <w:tr w:rsidR="15793683" w14:paraId="60BFBB95" w14:textId="77777777" w:rsidTr="7B616DAD">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4C022631" w14:textId="6144BE8F" w:rsidR="4965164E" w:rsidRDefault="4965164E" w:rsidP="15793683">
            <w:pPr>
              <w:spacing w:line="259" w:lineRule="auto"/>
              <w:rPr>
                <w:rFonts w:eastAsia="Verdana"/>
                <w:b w:val="0"/>
                <w:bCs w:val="0"/>
              </w:rPr>
            </w:pPr>
            <w:r w:rsidRPr="15793683">
              <w:rPr>
                <w:rFonts w:eastAsia="Verdana"/>
                <w:b w:val="0"/>
                <w:bCs w:val="0"/>
              </w:rPr>
              <w:t>Planning</w:t>
            </w:r>
          </w:p>
        </w:tc>
        <w:tc>
          <w:tcPr>
            <w:tcW w:w="6566" w:type="dxa"/>
          </w:tcPr>
          <w:p w14:paraId="3842868D" w14:textId="310E9C40" w:rsidR="4965164E" w:rsidRDefault="4965164E"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w:t>
            </w:r>
            <w:r w:rsidR="3F7B58A6" w:rsidRPr="15793683">
              <w:rPr>
                <w:rFonts w:eastAsia="Verdana"/>
              </w:rPr>
              <w:t>8. Planning bekijken</w:t>
            </w:r>
            <w:r w:rsidRPr="15793683">
              <w:rPr>
                <w:rFonts w:eastAsia="Verdana"/>
              </w:rPr>
              <w:t>”</w:t>
            </w:r>
          </w:p>
        </w:tc>
      </w:tr>
      <w:tr w:rsidR="15793683" w14:paraId="47E95237" w14:textId="77777777" w:rsidTr="7B616DAD">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020346F5" w14:textId="17A03830" w:rsidR="4965164E" w:rsidRDefault="4965164E" w:rsidP="15793683">
            <w:pPr>
              <w:spacing w:line="259" w:lineRule="auto"/>
              <w:rPr>
                <w:rFonts w:eastAsia="Verdana"/>
                <w:b w:val="0"/>
                <w:bCs w:val="0"/>
              </w:rPr>
            </w:pPr>
            <w:r w:rsidRPr="15793683">
              <w:rPr>
                <w:rFonts w:eastAsia="Verdana"/>
                <w:b w:val="0"/>
                <w:bCs w:val="0"/>
              </w:rPr>
              <w:t>Inloggen</w:t>
            </w:r>
          </w:p>
        </w:tc>
        <w:tc>
          <w:tcPr>
            <w:tcW w:w="6566" w:type="dxa"/>
          </w:tcPr>
          <w:p w14:paraId="57C4C47C" w14:textId="30F909DB" w:rsidR="4965164E" w:rsidRDefault="71AB3199"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7B616DAD">
              <w:rPr>
                <w:rFonts w:eastAsia="Verdana"/>
              </w:rPr>
              <w:t>Naar pagina “</w:t>
            </w:r>
            <w:r w:rsidR="7C2198F2" w:rsidRPr="7B616DAD">
              <w:rPr>
                <w:rFonts w:eastAsia="Verdana"/>
              </w:rPr>
              <w:t xml:space="preserve">13. </w:t>
            </w:r>
            <w:r w:rsidR="13303074" w:rsidRPr="7B616DAD">
              <w:rPr>
                <w:rFonts w:eastAsia="Verdana"/>
              </w:rPr>
              <w:t>Inloggen</w:t>
            </w:r>
            <w:r w:rsidRPr="7B616DAD">
              <w:rPr>
                <w:rFonts w:eastAsia="Verdana"/>
              </w:rPr>
              <w:t>”</w:t>
            </w:r>
          </w:p>
        </w:tc>
      </w:tr>
    </w:tbl>
    <w:p w14:paraId="7DD466C1" w14:textId="04FD92B1" w:rsidR="15793683" w:rsidRDefault="15793683" w:rsidP="15793683"/>
    <w:p w14:paraId="24C9BAE7" w14:textId="5A3F8F88" w:rsidR="085434FB" w:rsidRDefault="2F37FCA2" w:rsidP="15765729">
      <w:pPr>
        <w:pStyle w:val="Heading4"/>
        <w:spacing w:line="259" w:lineRule="auto"/>
        <w:rPr>
          <w:b/>
          <w:bCs/>
        </w:rPr>
      </w:pPr>
      <w:bookmarkStart w:id="13" w:name="_Toc382139524"/>
      <w:r w:rsidRPr="7B616DAD">
        <w:rPr>
          <w:b/>
          <w:bCs/>
        </w:rPr>
        <w:lastRenderedPageBreak/>
        <w:t>Lid</w:t>
      </w:r>
      <w:bookmarkEnd w:id="13"/>
    </w:p>
    <w:p w14:paraId="74265FC9" w14:textId="437DCFAE" w:rsidR="085434FB" w:rsidRDefault="138CD8A3" w:rsidP="7B616DAD">
      <w:pPr>
        <w:rPr>
          <w:rFonts w:eastAsia="Verdana" w:cs="Verdana"/>
          <w:color w:val="000000" w:themeColor="text1"/>
        </w:rPr>
      </w:pPr>
      <w:proofErr w:type="spellStart"/>
      <w:r w:rsidRPr="7B616DAD">
        <w:rPr>
          <w:rFonts w:eastAsia="Verdana" w:cs="Verdana"/>
          <w:i/>
          <w:iCs/>
          <w:color w:val="000000" w:themeColor="text1"/>
        </w:rPr>
        <w:t>Functionality</w:t>
      </w:r>
      <w:proofErr w:type="spellEnd"/>
      <w:r w:rsidRPr="7B616DAD">
        <w:rPr>
          <w:rFonts w:eastAsia="Verdana" w:cs="Verdana"/>
          <w:i/>
          <w:iCs/>
          <w:color w:val="000000" w:themeColor="text1"/>
        </w:rPr>
        <w:t xml:space="preserve">: </w:t>
      </w:r>
      <w:r w:rsidR="0CE58DE1">
        <w:br/>
      </w:r>
      <w:r w:rsidRPr="7B616DAD">
        <w:rPr>
          <w:rFonts w:eastAsia="Verdana" w:cs="Verdana"/>
          <w:i/>
          <w:iCs/>
          <w:color w:val="000000" w:themeColor="text1"/>
        </w:rPr>
        <w:t>Als lid, kan ik de homepagina van een lid bekijken.</w:t>
      </w:r>
    </w:p>
    <w:p w14:paraId="31B08B58" w14:textId="0A56CCBB" w:rsidR="085434FB" w:rsidRDefault="138CD8A3" w:rsidP="7B616DAD">
      <w:pPr>
        <w:spacing w:line="259" w:lineRule="auto"/>
      </w:pPr>
      <w:proofErr w:type="spellStart"/>
      <w:r w:rsidRPr="7B616DAD">
        <w:rPr>
          <w:rFonts w:eastAsia="Verdana" w:cs="Verdana"/>
          <w:i/>
          <w:iCs/>
          <w:color w:val="000000" w:themeColor="text1"/>
        </w:rPr>
        <w:t>Screens</w:t>
      </w:r>
      <w:proofErr w:type="spellEnd"/>
      <w:r w:rsidRPr="7B616DAD">
        <w:rPr>
          <w:rFonts w:eastAsia="Verdana" w:cs="Verdana"/>
          <w:color w:val="000000" w:themeColor="text1"/>
        </w:rPr>
        <w:t>:</w:t>
      </w:r>
      <w:r w:rsidRPr="7B616DAD">
        <w:rPr>
          <w:i/>
          <w:iCs/>
        </w:rPr>
        <w:t xml:space="preserve"> </w:t>
      </w:r>
    </w:p>
    <w:p w14:paraId="09762414" w14:textId="2523BE37" w:rsidR="085434FB" w:rsidRDefault="256CC6E5" w:rsidP="15793683">
      <w:r w:rsidRPr="7B616DAD">
        <w:rPr>
          <w:i/>
          <w:iCs/>
        </w:rPr>
        <w:t>H2 Home Lid</w:t>
      </w:r>
      <w:r w:rsidR="0CE58DE1">
        <w:br/>
      </w:r>
      <w:r w:rsidR="64A9A8EA">
        <w:rPr>
          <w:noProof/>
        </w:rPr>
        <w:drawing>
          <wp:inline distT="0" distB="0" distL="0" distR="0" wp14:anchorId="57173BA3" wp14:editId="6C816650">
            <wp:extent cx="4572000" cy="2533650"/>
            <wp:effectExtent l="0" t="0" r="0" b="0"/>
            <wp:docPr id="538509867" name="Picture 53850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509867"/>
                    <pic:cNvPicPr/>
                  </pic:nvPicPr>
                  <pic:blipFill>
                    <a:blip r:embed="rId17">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231AA29D" w14:textId="16CBA16F" w:rsidR="1B76DE98" w:rsidRDefault="098FB38B" w:rsidP="15793683">
      <w:r>
        <w:rPr>
          <w:noProof/>
        </w:rPr>
        <w:drawing>
          <wp:inline distT="0" distB="0" distL="0" distR="0" wp14:anchorId="67595CA7" wp14:editId="0DF22E3D">
            <wp:extent cx="1781175" cy="2228850"/>
            <wp:effectExtent l="0" t="0" r="0" b="0"/>
            <wp:docPr id="1502994845" name="Picture 150299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781175" cy="2228850"/>
                    </a:xfrm>
                    <a:prstGeom prst="rect">
                      <a:avLst/>
                    </a:prstGeom>
                  </pic:spPr>
                </pic:pic>
              </a:graphicData>
            </a:graphic>
          </wp:inline>
        </w:drawing>
      </w:r>
      <w:r>
        <w:rPr>
          <w:noProof/>
        </w:rPr>
        <w:drawing>
          <wp:inline distT="0" distB="0" distL="0" distR="0" wp14:anchorId="7DFADED8" wp14:editId="21EA8556">
            <wp:extent cx="1505951" cy="2162175"/>
            <wp:effectExtent l="0" t="0" r="0" b="0"/>
            <wp:docPr id="1417626862" name="Picture 1417626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505951" cy="216217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35"/>
        <w:gridCol w:w="6566"/>
      </w:tblGrid>
      <w:tr w:rsidR="15793683" w14:paraId="4BE85D7E" w14:textId="77777777" w:rsidTr="15793683">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35" w:type="dxa"/>
          </w:tcPr>
          <w:p w14:paraId="0B322E6D" w14:textId="77777777" w:rsidR="15793683" w:rsidRDefault="15793683" w:rsidP="15793683">
            <w:pPr>
              <w:spacing w:line="259" w:lineRule="auto"/>
              <w:rPr>
                <w:rFonts w:eastAsia="Verdana"/>
              </w:rPr>
            </w:pPr>
            <w:r w:rsidRPr="15793683">
              <w:rPr>
                <w:rFonts w:eastAsia="Verdana"/>
              </w:rPr>
              <w:t xml:space="preserve">Action </w:t>
            </w:r>
          </w:p>
        </w:tc>
        <w:tc>
          <w:tcPr>
            <w:tcW w:w="6566" w:type="dxa"/>
          </w:tcPr>
          <w:p w14:paraId="51CE8023" w14:textId="77777777" w:rsidR="15793683" w:rsidRDefault="15793683" w:rsidP="15793683">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5793683">
              <w:rPr>
                <w:rFonts w:eastAsia="Verdana"/>
              </w:rPr>
              <w:t>Explanation</w:t>
            </w:r>
            <w:proofErr w:type="spellEnd"/>
          </w:p>
        </w:tc>
      </w:tr>
      <w:tr w:rsidR="15793683" w14:paraId="47D7D054"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4FE8F38E" w14:textId="14C72F8B" w:rsidR="663488DC" w:rsidRDefault="663488DC" w:rsidP="15793683">
            <w:pPr>
              <w:spacing w:line="259" w:lineRule="auto"/>
              <w:rPr>
                <w:rFonts w:eastAsia="Verdana"/>
                <w:b w:val="0"/>
                <w:bCs w:val="0"/>
              </w:rPr>
            </w:pPr>
            <w:r w:rsidRPr="15793683">
              <w:rPr>
                <w:rFonts w:eastAsia="Verdana"/>
                <w:b w:val="0"/>
                <w:bCs w:val="0"/>
              </w:rPr>
              <w:t>Home</w:t>
            </w:r>
          </w:p>
        </w:tc>
        <w:tc>
          <w:tcPr>
            <w:tcW w:w="6566" w:type="dxa"/>
          </w:tcPr>
          <w:p w14:paraId="03BF7C57" w14:textId="2B8A020F" w:rsidR="15793683" w:rsidRDefault="15793683"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w:t>
            </w:r>
            <w:r w:rsidR="06F979C6" w:rsidRPr="15793683">
              <w:rPr>
                <w:rFonts w:eastAsia="Verdana"/>
              </w:rPr>
              <w:t>H2 Home Lid</w:t>
            </w:r>
            <w:r w:rsidRPr="15793683">
              <w:rPr>
                <w:rFonts w:eastAsia="Verdana"/>
              </w:rPr>
              <w:t>”</w:t>
            </w:r>
          </w:p>
        </w:tc>
      </w:tr>
      <w:tr w:rsidR="15793683" w14:paraId="79C120B5"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2D145454" w14:textId="3A6983B5" w:rsidR="31B58E8D" w:rsidRDefault="31B58E8D" w:rsidP="15793683">
            <w:pPr>
              <w:spacing w:line="259" w:lineRule="auto"/>
              <w:rPr>
                <w:rFonts w:eastAsia="Verdana"/>
                <w:b w:val="0"/>
                <w:bCs w:val="0"/>
              </w:rPr>
            </w:pPr>
            <w:r w:rsidRPr="15793683">
              <w:rPr>
                <w:rFonts w:eastAsia="Verdana"/>
                <w:b w:val="0"/>
                <w:bCs w:val="0"/>
              </w:rPr>
              <w:t>Lidmaatschap - Aanmaken</w:t>
            </w:r>
          </w:p>
        </w:tc>
        <w:tc>
          <w:tcPr>
            <w:tcW w:w="6566" w:type="dxa"/>
          </w:tcPr>
          <w:p w14:paraId="65337D03" w14:textId="3793B5FA" w:rsidR="5C4436C1" w:rsidRDefault="5C4436C1"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Naar pagina “1. Lidmaatschap aanmaken”</w:t>
            </w:r>
          </w:p>
        </w:tc>
      </w:tr>
      <w:tr w:rsidR="15793683" w14:paraId="261B1E0B"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04057F16" w14:textId="02777817" w:rsidR="388C442E" w:rsidRDefault="388C442E" w:rsidP="15793683">
            <w:pPr>
              <w:spacing w:line="259" w:lineRule="auto"/>
              <w:rPr>
                <w:rFonts w:eastAsia="Verdana"/>
                <w:b w:val="0"/>
                <w:bCs w:val="0"/>
              </w:rPr>
            </w:pPr>
            <w:r w:rsidRPr="15793683">
              <w:rPr>
                <w:rFonts w:eastAsia="Verdana"/>
                <w:b w:val="0"/>
                <w:bCs w:val="0"/>
              </w:rPr>
              <w:t>Lidmaatschap - Vernieuwen</w:t>
            </w:r>
          </w:p>
        </w:tc>
        <w:tc>
          <w:tcPr>
            <w:tcW w:w="6566" w:type="dxa"/>
          </w:tcPr>
          <w:p w14:paraId="0A8CD8B9" w14:textId="26A789AB" w:rsidR="388C442E" w:rsidRDefault="388C442E"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w:t>
            </w:r>
            <w:r w:rsidR="38C01E32" w:rsidRPr="15793683">
              <w:rPr>
                <w:rFonts w:eastAsia="Verdana"/>
              </w:rPr>
              <w:t>2. Lidmaatschap vernieuwen</w:t>
            </w:r>
            <w:r w:rsidRPr="15793683">
              <w:rPr>
                <w:rFonts w:eastAsia="Verdana"/>
              </w:rPr>
              <w:t>”</w:t>
            </w:r>
          </w:p>
        </w:tc>
      </w:tr>
      <w:tr w:rsidR="15793683" w14:paraId="5A91938F"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7C1AB324" w14:textId="4B0EAA50" w:rsidR="388C442E" w:rsidRDefault="388C442E" w:rsidP="15793683">
            <w:pPr>
              <w:spacing w:line="259" w:lineRule="auto"/>
              <w:rPr>
                <w:rFonts w:eastAsia="Verdana"/>
                <w:b w:val="0"/>
                <w:bCs w:val="0"/>
              </w:rPr>
            </w:pPr>
            <w:r w:rsidRPr="15793683">
              <w:rPr>
                <w:rFonts w:eastAsia="Verdana"/>
                <w:b w:val="0"/>
                <w:bCs w:val="0"/>
              </w:rPr>
              <w:t>Lidmaatschap - Gegevens</w:t>
            </w:r>
          </w:p>
        </w:tc>
        <w:tc>
          <w:tcPr>
            <w:tcW w:w="6566" w:type="dxa"/>
          </w:tcPr>
          <w:p w14:paraId="584D4F71" w14:textId="2AE4EAAF" w:rsidR="388C442E" w:rsidRDefault="388C442E"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Naar pagina “</w:t>
            </w:r>
            <w:r w:rsidR="7E93DC6A" w:rsidRPr="15793683">
              <w:rPr>
                <w:rFonts w:eastAsia="Verdana"/>
              </w:rPr>
              <w:t>3. Eigen gegevens raadplegen</w:t>
            </w:r>
            <w:r w:rsidRPr="15793683">
              <w:rPr>
                <w:rFonts w:eastAsia="Verdana"/>
              </w:rPr>
              <w:t>”</w:t>
            </w:r>
          </w:p>
        </w:tc>
      </w:tr>
      <w:tr w:rsidR="15793683" w14:paraId="1264E507"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64BA0176" w14:textId="3BBC715B" w:rsidR="388C442E" w:rsidRDefault="388C442E" w:rsidP="15793683">
            <w:pPr>
              <w:spacing w:line="259" w:lineRule="auto"/>
              <w:rPr>
                <w:rFonts w:eastAsia="Verdana"/>
                <w:b w:val="0"/>
                <w:bCs w:val="0"/>
              </w:rPr>
            </w:pPr>
            <w:r w:rsidRPr="15793683">
              <w:rPr>
                <w:rFonts w:eastAsia="Verdana"/>
                <w:b w:val="0"/>
                <w:bCs w:val="0"/>
              </w:rPr>
              <w:t>Clubkledij</w:t>
            </w:r>
          </w:p>
        </w:tc>
        <w:tc>
          <w:tcPr>
            <w:tcW w:w="6566" w:type="dxa"/>
          </w:tcPr>
          <w:p w14:paraId="5FB0FF6F" w14:textId="2628A496" w:rsidR="388C442E" w:rsidRDefault="388C442E"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w:t>
            </w:r>
            <w:r w:rsidR="28AE9B0D" w:rsidRPr="15793683">
              <w:rPr>
                <w:rFonts w:eastAsia="Verdana"/>
              </w:rPr>
              <w:t>4. Clubkledij aanvragen</w:t>
            </w:r>
            <w:r w:rsidRPr="15793683">
              <w:rPr>
                <w:rFonts w:eastAsia="Verdana"/>
              </w:rPr>
              <w:t>”</w:t>
            </w:r>
          </w:p>
        </w:tc>
      </w:tr>
      <w:tr w:rsidR="15793683" w14:paraId="474C0A6F"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394843C7" w14:textId="2DB58AD2" w:rsidR="388C442E" w:rsidRDefault="388C442E" w:rsidP="15793683">
            <w:pPr>
              <w:spacing w:line="259" w:lineRule="auto"/>
              <w:rPr>
                <w:rFonts w:eastAsia="Verdana"/>
                <w:b w:val="0"/>
                <w:bCs w:val="0"/>
              </w:rPr>
            </w:pPr>
            <w:r w:rsidRPr="15793683">
              <w:rPr>
                <w:rFonts w:eastAsia="Verdana"/>
                <w:b w:val="0"/>
                <w:bCs w:val="0"/>
              </w:rPr>
              <w:lastRenderedPageBreak/>
              <w:t>Ritverkenner - Aanmelden</w:t>
            </w:r>
          </w:p>
        </w:tc>
        <w:tc>
          <w:tcPr>
            <w:tcW w:w="6566" w:type="dxa"/>
          </w:tcPr>
          <w:p w14:paraId="11EBE812" w14:textId="07D54DB1" w:rsidR="388C442E" w:rsidRDefault="388C442E"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Naar pagina “</w:t>
            </w:r>
            <w:r w:rsidR="183306C0" w:rsidRPr="15793683">
              <w:rPr>
                <w:rFonts w:eastAsia="Verdana"/>
              </w:rPr>
              <w:t>6. Aanmelden als ritverkenner</w:t>
            </w:r>
            <w:r w:rsidRPr="15793683">
              <w:rPr>
                <w:rFonts w:eastAsia="Verdana"/>
              </w:rPr>
              <w:t>”</w:t>
            </w:r>
          </w:p>
        </w:tc>
      </w:tr>
      <w:tr w:rsidR="15793683" w14:paraId="443D4D0D"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0747C51C" w14:textId="6E1D9903" w:rsidR="388C442E" w:rsidRDefault="388C442E" w:rsidP="15793683">
            <w:pPr>
              <w:spacing w:line="259" w:lineRule="auto"/>
              <w:rPr>
                <w:rFonts w:eastAsia="Verdana"/>
                <w:b w:val="0"/>
                <w:bCs w:val="0"/>
              </w:rPr>
            </w:pPr>
            <w:r w:rsidRPr="15793683">
              <w:rPr>
                <w:rFonts w:eastAsia="Verdana"/>
                <w:b w:val="0"/>
                <w:bCs w:val="0"/>
              </w:rPr>
              <w:t>Ritverkenner - Ritdetails Ingeven</w:t>
            </w:r>
          </w:p>
        </w:tc>
        <w:tc>
          <w:tcPr>
            <w:tcW w:w="6566" w:type="dxa"/>
          </w:tcPr>
          <w:p w14:paraId="0D310227" w14:textId="1A1D6A5F" w:rsidR="388C442E" w:rsidRDefault="388C442E"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w:t>
            </w:r>
            <w:r w:rsidR="4BE5A18A" w:rsidRPr="15793683">
              <w:rPr>
                <w:rFonts w:eastAsia="Verdana"/>
              </w:rPr>
              <w:t>7. Ritdetails ingeven</w:t>
            </w:r>
            <w:r w:rsidRPr="15793683">
              <w:rPr>
                <w:rFonts w:eastAsia="Verdana"/>
              </w:rPr>
              <w:t>”</w:t>
            </w:r>
          </w:p>
        </w:tc>
      </w:tr>
      <w:tr w:rsidR="15793683" w14:paraId="785A7914"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6FED8A25" w14:textId="556FA46A" w:rsidR="388C442E" w:rsidRDefault="388C442E" w:rsidP="15793683">
            <w:pPr>
              <w:spacing w:line="259" w:lineRule="auto"/>
              <w:rPr>
                <w:rFonts w:eastAsia="Verdana"/>
                <w:b w:val="0"/>
                <w:bCs w:val="0"/>
              </w:rPr>
            </w:pPr>
            <w:r w:rsidRPr="15793683">
              <w:rPr>
                <w:rFonts w:eastAsia="Verdana"/>
                <w:b w:val="0"/>
                <w:bCs w:val="0"/>
              </w:rPr>
              <w:t>Ritverkenner – Aanwezigheden bijhouden</w:t>
            </w:r>
          </w:p>
        </w:tc>
        <w:tc>
          <w:tcPr>
            <w:tcW w:w="6566" w:type="dxa"/>
          </w:tcPr>
          <w:p w14:paraId="621A04AC" w14:textId="292A9000" w:rsidR="388C442E" w:rsidRDefault="388C442E"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Naar pagina “</w:t>
            </w:r>
            <w:r w:rsidR="5C30756F" w:rsidRPr="15793683">
              <w:rPr>
                <w:rFonts w:eastAsia="Verdana"/>
              </w:rPr>
              <w:t>9. Aanwezigheden bijhouden</w:t>
            </w:r>
            <w:r w:rsidRPr="15793683">
              <w:rPr>
                <w:rFonts w:eastAsia="Verdana"/>
              </w:rPr>
              <w:t>”</w:t>
            </w:r>
          </w:p>
        </w:tc>
      </w:tr>
      <w:tr w:rsidR="15793683" w14:paraId="20DDCDFF"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3B3954C5" w14:textId="2E738749" w:rsidR="5E0E1A2D" w:rsidRDefault="5E0E1A2D" w:rsidP="15793683">
            <w:pPr>
              <w:spacing w:line="259" w:lineRule="auto"/>
              <w:rPr>
                <w:rFonts w:eastAsia="Verdana"/>
                <w:b w:val="0"/>
                <w:bCs w:val="0"/>
              </w:rPr>
            </w:pPr>
            <w:r w:rsidRPr="15793683">
              <w:rPr>
                <w:rFonts w:eastAsia="Verdana"/>
                <w:b w:val="0"/>
                <w:bCs w:val="0"/>
              </w:rPr>
              <w:t>Planning</w:t>
            </w:r>
          </w:p>
        </w:tc>
        <w:tc>
          <w:tcPr>
            <w:tcW w:w="6566" w:type="dxa"/>
          </w:tcPr>
          <w:p w14:paraId="3B23A252" w14:textId="6D573FFD" w:rsidR="5E0E1A2D" w:rsidRDefault="5E0E1A2D"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“8. Planning bekijken”</w:t>
            </w:r>
          </w:p>
        </w:tc>
      </w:tr>
    </w:tbl>
    <w:p w14:paraId="2AC9A51A" w14:textId="26170224" w:rsidR="1B76DE98" w:rsidRDefault="1B76DE98" w:rsidP="15793683"/>
    <w:p w14:paraId="3C26E8AF" w14:textId="59D411AB" w:rsidR="085434FB" w:rsidRDefault="6CE6714B" w:rsidP="15765729">
      <w:pPr>
        <w:pStyle w:val="Heading4"/>
        <w:spacing w:line="259" w:lineRule="auto"/>
        <w:rPr>
          <w:b/>
          <w:bCs/>
        </w:rPr>
      </w:pPr>
      <w:bookmarkStart w:id="14" w:name="_Toc1905802474"/>
      <w:r w:rsidRPr="7B616DAD">
        <w:rPr>
          <w:b/>
          <w:bCs/>
        </w:rPr>
        <w:t>Bestuur</w:t>
      </w:r>
      <w:bookmarkEnd w:id="14"/>
    </w:p>
    <w:p w14:paraId="7DDE80D6" w14:textId="205B66F7" w:rsidR="15765729" w:rsidRDefault="34C804AA" w:rsidP="7B616DAD">
      <w:pPr>
        <w:rPr>
          <w:rFonts w:eastAsia="Verdana" w:cs="Verdana"/>
          <w:color w:val="000000" w:themeColor="text1"/>
        </w:rPr>
      </w:pPr>
      <w:proofErr w:type="spellStart"/>
      <w:r w:rsidRPr="7B616DAD">
        <w:rPr>
          <w:rFonts w:eastAsia="Verdana" w:cs="Verdana"/>
          <w:i/>
          <w:iCs/>
          <w:color w:val="000000" w:themeColor="text1"/>
        </w:rPr>
        <w:t>Functionality</w:t>
      </w:r>
      <w:proofErr w:type="spellEnd"/>
      <w:r w:rsidRPr="7B616DAD">
        <w:rPr>
          <w:rFonts w:eastAsia="Verdana" w:cs="Verdana"/>
          <w:i/>
          <w:iCs/>
          <w:color w:val="000000" w:themeColor="text1"/>
        </w:rPr>
        <w:t xml:space="preserve">: </w:t>
      </w:r>
      <w:r w:rsidR="085434FB">
        <w:br/>
      </w:r>
      <w:r w:rsidRPr="7B616DAD">
        <w:rPr>
          <w:rFonts w:eastAsia="Verdana" w:cs="Verdana"/>
          <w:i/>
          <w:iCs/>
          <w:color w:val="000000" w:themeColor="text1"/>
        </w:rPr>
        <w:t>Als bestuur, kan ik de homepagina van het bestuur bekijken.</w:t>
      </w:r>
    </w:p>
    <w:p w14:paraId="0CF409E0" w14:textId="767F145B" w:rsidR="15765729" w:rsidRDefault="34C804AA" w:rsidP="7B616DAD">
      <w:pPr>
        <w:spacing w:line="259" w:lineRule="auto"/>
      </w:pPr>
      <w:proofErr w:type="spellStart"/>
      <w:r w:rsidRPr="7B616DAD">
        <w:rPr>
          <w:rFonts w:eastAsia="Verdana" w:cs="Verdana"/>
          <w:i/>
          <w:iCs/>
          <w:color w:val="000000" w:themeColor="text1"/>
        </w:rPr>
        <w:t>Screens</w:t>
      </w:r>
      <w:proofErr w:type="spellEnd"/>
      <w:r w:rsidRPr="7B616DAD">
        <w:rPr>
          <w:rFonts w:eastAsia="Verdana" w:cs="Verdana"/>
          <w:color w:val="000000" w:themeColor="text1"/>
        </w:rPr>
        <w:t>:</w:t>
      </w:r>
      <w:r w:rsidRPr="7B616DAD">
        <w:rPr>
          <w:i/>
          <w:iCs/>
        </w:rPr>
        <w:t xml:space="preserve"> </w:t>
      </w:r>
    </w:p>
    <w:p w14:paraId="79B261DF" w14:textId="0F1B6234" w:rsidR="15765729" w:rsidRDefault="1D6452E5" w:rsidP="15793683">
      <w:r w:rsidRPr="7B616DAD">
        <w:rPr>
          <w:i/>
          <w:iCs/>
        </w:rPr>
        <w:t>H3 Home Bestuur</w:t>
      </w:r>
      <w:r w:rsidR="085434FB">
        <w:br/>
      </w:r>
      <w:r w:rsidR="2F37FCA2">
        <w:rPr>
          <w:noProof/>
        </w:rPr>
        <w:drawing>
          <wp:inline distT="0" distB="0" distL="0" distR="0" wp14:anchorId="1761E0D7" wp14:editId="3BF1417C">
            <wp:extent cx="4572000" cy="2105025"/>
            <wp:effectExtent l="0" t="0" r="0" b="0"/>
            <wp:docPr id="1618184852" name="Picture 161818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184852"/>
                    <pic:cNvPicPr/>
                  </pic:nvPicPr>
                  <pic:blipFill>
                    <a:blip r:embed="rId20">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2F107F90" w14:textId="6117E5BE" w:rsidR="15765729" w:rsidRDefault="1F381CC7" w:rsidP="15793683">
      <w:r>
        <w:rPr>
          <w:noProof/>
        </w:rPr>
        <w:drawing>
          <wp:inline distT="0" distB="0" distL="0" distR="0" wp14:anchorId="3A8A61B1" wp14:editId="2D5343E2">
            <wp:extent cx="1771650" cy="2266950"/>
            <wp:effectExtent l="0" t="0" r="0" b="0"/>
            <wp:docPr id="562662422" name="Picture 56266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771650" cy="2266950"/>
                    </a:xfrm>
                    <a:prstGeom prst="rect">
                      <a:avLst/>
                    </a:prstGeom>
                  </pic:spPr>
                </pic:pic>
              </a:graphicData>
            </a:graphic>
          </wp:inline>
        </w:drawing>
      </w:r>
      <w:r>
        <w:rPr>
          <w:noProof/>
        </w:rPr>
        <w:drawing>
          <wp:inline distT="0" distB="0" distL="0" distR="0" wp14:anchorId="53827B6C" wp14:editId="30E1A55A">
            <wp:extent cx="1643149" cy="2182928"/>
            <wp:effectExtent l="0" t="0" r="0" b="0"/>
            <wp:docPr id="69590550" name="Picture 6959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43149" cy="2182928"/>
                    </a:xfrm>
                    <a:prstGeom prst="rect">
                      <a:avLst/>
                    </a:prstGeom>
                  </pic:spPr>
                </pic:pic>
              </a:graphicData>
            </a:graphic>
          </wp:inline>
        </w:drawing>
      </w:r>
      <w:r>
        <w:rPr>
          <w:noProof/>
        </w:rPr>
        <w:drawing>
          <wp:inline distT="0" distB="0" distL="0" distR="0" wp14:anchorId="7DB5573D" wp14:editId="1BC4691C">
            <wp:extent cx="1383300" cy="2286680"/>
            <wp:effectExtent l="0" t="0" r="0" b="0"/>
            <wp:docPr id="2110985689" name="Picture 211098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383300" cy="228668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35"/>
        <w:gridCol w:w="6566"/>
      </w:tblGrid>
      <w:tr w:rsidR="15793683" w14:paraId="725B7FDB" w14:textId="77777777" w:rsidTr="15793683">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35" w:type="dxa"/>
          </w:tcPr>
          <w:p w14:paraId="58F8CFAD" w14:textId="77777777" w:rsidR="15793683" w:rsidRDefault="15793683" w:rsidP="15793683">
            <w:pPr>
              <w:spacing w:line="259" w:lineRule="auto"/>
              <w:rPr>
                <w:rFonts w:eastAsia="Verdana"/>
              </w:rPr>
            </w:pPr>
            <w:r w:rsidRPr="15793683">
              <w:rPr>
                <w:rFonts w:eastAsia="Verdana"/>
              </w:rPr>
              <w:t xml:space="preserve">Action </w:t>
            </w:r>
          </w:p>
        </w:tc>
        <w:tc>
          <w:tcPr>
            <w:tcW w:w="6566" w:type="dxa"/>
          </w:tcPr>
          <w:p w14:paraId="4A679203" w14:textId="77777777" w:rsidR="15793683" w:rsidRDefault="15793683" w:rsidP="15793683">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5793683">
              <w:rPr>
                <w:rFonts w:eastAsia="Verdana"/>
              </w:rPr>
              <w:t>Explanation</w:t>
            </w:r>
            <w:proofErr w:type="spellEnd"/>
          </w:p>
        </w:tc>
      </w:tr>
      <w:tr w:rsidR="15793683" w14:paraId="00DCE8D5"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43D6038E" w14:textId="14C72F8B" w:rsidR="15793683" w:rsidRDefault="15793683" w:rsidP="15793683">
            <w:pPr>
              <w:spacing w:line="259" w:lineRule="auto"/>
              <w:rPr>
                <w:rFonts w:eastAsia="Verdana"/>
                <w:b w:val="0"/>
                <w:bCs w:val="0"/>
              </w:rPr>
            </w:pPr>
            <w:r w:rsidRPr="15793683">
              <w:rPr>
                <w:rFonts w:eastAsia="Verdana"/>
                <w:b w:val="0"/>
                <w:bCs w:val="0"/>
              </w:rPr>
              <w:t>Home</w:t>
            </w:r>
          </w:p>
        </w:tc>
        <w:tc>
          <w:tcPr>
            <w:tcW w:w="6566" w:type="dxa"/>
          </w:tcPr>
          <w:p w14:paraId="476C7D7F" w14:textId="2B8A020F" w:rsidR="15793683" w:rsidRDefault="15793683"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“H2 Home Lid”</w:t>
            </w:r>
          </w:p>
        </w:tc>
      </w:tr>
      <w:tr w:rsidR="15793683" w14:paraId="35CF6E3D"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10FBD60F" w14:textId="3A6983B5" w:rsidR="15793683" w:rsidRDefault="15793683" w:rsidP="15793683">
            <w:pPr>
              <w:spacing w:line="259" w:lineRule="auto"/>
              <w:rPr>
                <w:rFonts w:eastAsia="Verdana"/>
                <w:b w:val="0"/>
                <w:bCs w:val="0"/>
              </w:rPr>
            </w:pPr>
            <w:r w:rsidRPr="15793683">
              <w:rPr>
                <w:rFonts w:eastAsia="Verdana"/>
                <w:b w:val="0"/>
                <w:bCs w:val="0"/>
              </w:rPr>
              <w:lastRenderedPageBreak/>
              <w:t>Lidmaatschap - Aanmaken</w:t>
            </w:r>
          </w:p>
        </w:tc>
        <w:tc>
          <w:tcPr>
            <w:tcW w:w="6566" w:type="dxa"/>
          </w:tcPr>
          <w:p w14:paraId="4D19E9C2" w14:textId="3793B5FA" w:rsidR="15793683" w:rsidRDefault="15793683"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Naar pagina “1. Lidmaatschap aanmaken”</w:t>
            </w:r>
          </w:p>
        </w:tc>
      </w:tr>
      <w:tr w:rsidR="15793683" w14:paraId="484DDEA1"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2CB30F04" w14:textId="02777817" w:rsidR="15793683" w:rsidRDefault="15793683" w:rsidP="15793683">
            <w:pPr>
              <w:spacing w:line="259" w:lineRule="auto"/>
              <w:rPr>
                <w:rFonts w:eastAsia="Verdana"/>
                <w:b w:val="0"/>
                <w:bCs w:val="0"/>
              </w:rPr>
            </w:pPr>
            <w:r w:rsidRPr="15793683">
              <w:rPr>
                <w:rFonts w:eastAsia="Verdana"/>
                <w:b w:val="0"/>
                <w:bCs w:val="0"/>
              </w:rPr>
              <w:t>Lidmaatschap - Vernieuwen</w:t>
            </w:r>
          </w:p>
        </w:tc>
        <w:tc>
          <w:tcPr>
            <w:tcW w:w="6566" w:type="dxa"/>
          </w:tcPr>
          <w:p w14:paraId="271CB703" w14:textId="26A789AB" w:rsidR="15793683" w:rsidRDefault="15793683"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“2. Lidmaatschap vernieuwen”</w:t>
            </w:r>
          </w:p>
        </w:tc>
      </w:tr>
      <w:tr w:rsidR="15793683" w14:paraId="7C41A999"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1A93014F" w14:textId="4B0EAA50" w:rsidR="15793683" w:rsidRDefault="15793683" w:rsidP="15793683">
            <w:pPr>
              <w:spacing w:line="259" w:lineRule="auto"/>
              <w:rPr>
                <w:rFonts w:eastAsia="Verdana"/>
                <w:b w:val="0"/>
                <w:bCs w:val="0"/>
              </w:rPr>
            </w:pPr>
            <w:r w:rsidRPr="15793683">
              <w:rPr>
                <w:rFonts w:eastAsia="Verdana"/>
                <w:b w:val="0"/>
                <w:bCs w:val="0"/>
              </w:rPr>
              <w:t>Lidmaatschap - Gegevens</w:t>
            </w:r>
          </w:p>
        </w:tc>
        <w:tc>
          <w:tcPr>
            <w:tcW w:w="6566" w:type="dxa"/>
          </w:tcPr>
          <w:p w14:paraId="43C0EF82" w14:textId="2AE4EAAF" w:rsidR="15793683" w:rsidRDefault="15793683"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Naar pagina “3. Eigen gegevens raadplegen”</w:t>
            </w:r>
          </w:p>
        </w:tc>
      </w:tr>
      <w:tr w:rsidR="15793683" w14:paraId="646366E8"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68D6955D" w14:textId="3BBC715B" w:rsidR="15793683" w:rsidRDefault="15793683" w:rsidP="15793683">
            <w:pPr>
              <w:spacing w:line="259" w:lineRule="auto"/>
              <w:rPr>
                <w:rFonts w:eastAsia="Verdana"/>
                <w:b w:val="0"/>
                <w:bCs w:val="0"/>
              </w:rPr>
            </w:pPr>
            <w:r w:rsidRPr="15793683">
              <w:rPr>
                <w:rFonts w:eastAsia="Verdana"/>
                <w:b w:val="0"/>
                <w:bCs w:val="0"/>
              </w:rPr>
              <w:t>Clubkledij</w:t>
            </w:r>
          </w:p>
        </w:tc>
        <w:tc>
          <w:tcPr>
            <w:tcW w:w="6566" w:type="dxa"/>
          </w:tcPr>
          <w:p w14:paraId="6BC6D4E4" w14:textId="2628A496" w:rsidR="15793683" w:rsidRDefault="15793683"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“4. Clubkledij aanvragen”</w:t>
            </w:r>
          </w:p>
        </w:tc>
      </w:tr>
      <w:tr w:rsidR="15793683" w14:paraId="54BEEBEF"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1E5C6375" w14:textId="2DB58AD2" w:rsidR="15793683" w:rsidRDefault="15793683" w:rsidP="15793683">
            <w:pPr>
              <w:spacing w:line="259" w:lineRule="auto"/>
              <w:rPr>
                <w:rFonts w:eastAsia="Verdana"/>
                <w:b w:val="0"/>
                <w:bCs w:val="0"/>
              </w:rPr>
            </w:pPr>
            <w:r w:rsidRPr="15793683">
              <w:rPr>
                <w:rFonts w:eastAsia="Verdana"/>
                <w:b w:val="0"/>
                <w:bCs w:val="0"/>
              </w:rPr>
              <w:t>Ritverkenner - Aanmelden</w:t>
            </w:r>
          </w:p>
        </w:tc>
        <w:tc>
          <w:tcPr>
            <w:tcW w:w="6566" w:type="dxa"/>
          </w:tcPr>
          <w:p w14:paraId="194A02E1" w14:textId="07D54DB1" w:rsidR="15793683" w:rsidRDefault="15793683"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Naar pagina “6. Aanmelden als ritverkenner”</w:t>
            </w:r>
          </w:p>
        </w:tc>
      </w:tr>
      <w:tr w:rsidR="15793683" w14:paraId="44EAAEF5"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5072FFBC" w14:textId="6E1D9903" w:rsidR="15793683" w:rsidRDefault="15793683" w:rsidP="15793683">
            <w:pPr>
              <w:spacing w:line="259" w:lineRule="auto"/>
              <w:rPr>
                <w:rFonts w:eastAsia="Verdana"/>
                <w:b w:val="0"/>
                <w:bCs w:val="0"/>
              </w:rPr>
            </w:pPr>
            <w:r w:rsidRPr="15793683">
              <w:rPr>
                <w:rFonts w:eastAsia="Verdana"/>
                <w:b w:val="0"/>
                <w:bCs w:val="0"/>
              </w:rPr>
              <w:t>Ritverkenner - Ritdetails Ingeven</w:t>
            </w:r>
          </w:p>
        </w:tc>
        <w:tc>
          <w:tcPr>
            <w:tcW w:w="6566" w:type="dxa"/>
          </w:tcPr>
          <w:p w14:paraId="3C1555AB" w14:textId="1A1D6A5F" w:rsidR="15793683" w:rsidRDefault="15793683"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“7. Ritdetails ingeven”</w:t>
            </w:r>
          </w:p>
        </w:tc>
      </w:tr>
      <w:tr w:rsidR="15793683" w14:paraId="67321343"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26D68AB7" w14:textId="556FA46A" w:rsidR="15793683" w:rsidRDefault="15793683" w:rsidP="15793683">
            <w:pPr>
              <w:spacing w:line="259" w:lineRule="auto"/>
              <w:rPr>
                <w:rFonts w:eastAsia="Verdana"/>
                <w:b w:val="0"/>
                <w:bCs w:val="0"/>
              </w:rPr>
            </w:pPr>
            <w:r w:rsidRPr="15793683">
              <w:rPr>
                <w:rFonts w:eastAsia="Verdana"/>
                <w:b w:val="0"/>
                <w:bCs w:val="0"/>
              </w:rPr>
              <w:t>Ritverkenner – Aanwezigheden bijhouden</w:t>
            </w:r>
          </w:p>
        </w:tc>
        <w:tc>
          <w:tcPr>
            <w:tcW w:w="6566" w:type="dxa"/>
          </w:tcPr>
          <w:p w14:paraId="3887739F" w14:textId="292A9000" w:rsidR="15793683" w:rsidRDefault="15793683"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Naar pagina “9. Aanwezigheden bijhouden”</w:t>
            </w:r>
          </w:p>
        </w:tc>
      </w:tr>
      <w:tr w:rsidR="15793683" w14:paraId="59B93ABF"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57C16AEB" w14:textId="2E738749" w:rsidR="15793683" w:rsidRDefault="15793683" w:rsidP="15793683">
            <w:pPr>
              <w:spacing w:line="259" w:lineRule="auto"/>
              <w:rPr>
                <w:rFonts w:eastAsia="Verdana"/>
                <w:b w:val="0"/>
                <w:bCs w:val="0"/>
              </w:rPr>
            </w:pPr>
            <w:r w:rsidRPr="15793683">
              <w:rPr>
                <w:rFonts w:eastAsia="Verdana"/>
                <w:b w:val="0"/>
                <w:bCs w:val="0"/>
              </w:rPr>
              <w:t>Planning</w:t>
            </w:r>
          </w:p>
        </w:tc>
        <w:tc>
          <w:tcPr>
            <w:tcW w:w="6566" w:type="dxa"/>
          </w:tcPr>
          <w:p w14:paraId="01ECCC16" w14:textId="6D573FFD" w:rsidR="15793683" w:rsidRDefault="15793683"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“8. Planning bekijken”</w:t>
            </w:r>
          </w:p>
        </w:tc>
      </w:tr>
      <w:tr w:rsidR="15793683" w14:paraId="088E5FC8"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793EC77E" w14:textId="681740E0" w:rsidR="208CC476" w:rsidRDefault="208CC476" w:rsidP="15793683">
            <w:pPr>
              <w:spacing w:line="259" w:lineRule="auto"/>
              <w:rPr>
                <w:rFonts w:eastAsia="Verdana"/>
                <w:b w:val="0"/>
                <w:bCs w:val="0"/>
              </w:rPr>
            </w:pPr>
            <w:r w:rsidRPr="15793683">
              <w:rPr>
                <w:rFonts w:eastAsia="Verdana"/>
                <w:b w:val="0"/>
                <w:bCs w:val="0"/>
              </w:rPr>
              <w:t>Bestuur – Ritplanning maken</w:t>
            </w:r>
          </w:p>
        </w:tc>
        <w:tc>
          <w:tcPr>
            <w:tcW w:w="6566" w:type="dxa"/>
          </w:tcPr>
          <w:p w14:paraId="701F77C7" w14:textId="17B03456" w:rsidR="208CC476" w:rsidRDefault="208CC476"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Naar pagina “5. Ritplanning maken”</w:t>
            </w:r>
          </w:p>
        </w:tc>
      </w:tr>
      <w:tr w:rsidR="15793683" w14:paraId="739C32B7"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34154ED3" w14:textId="413FE0C5" w:rsidR="208CC476" w:rsidRDefault="208CC476" w:rsidP="15793683">
            <w:pPr>
              <w:spacing w:line="259" w:lineRule="auto"/>
              <w:rPr>
                <w:rFonts w:eastAsia="Verdana"/>
                <w:b w:val="0"/>
                <w:bCs w:val="0"/>
              </w:rPr>
            </w:pPr>
            <w:r w:rsidRPr="15793683">
              <w:rPr>
                <w:rFonts w:eastAsia="Verdana"/>
                <w:b w:val="0"/>
                <w:bCs w:val="0"/>
              </w:rPr>
              <w:t>Bestuur – Aanwezigheden bijhouden</w:t>
            </w:r>
          </w:p>
        </w:tc>
        <w:tc>
          <w:tcPr>
            <w:tcW w:w="6566" w:type="dxa"/>
          </w:tcPr>
          <w:p w14:paraId="2BE407B5" w14:textId="2A928CD5" w:rsidR="208CC476" w:rsidRDefault="208CC476"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“9. Aanwezigheden bijhouden”</w:t>
            </w:r>
          </w:p>
        </w:tc>
      </w:tr>
      <w:tr w:rsidR="15793683" w14:paraId="7E0D771E"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0E09648F" w14:textId="783E6695" w:rsidR="208CC476" w:rsidRDefault="208CC476" w:rsidP="15793683">
            <w:pPr>
              <w:spacing w:line="259" w:lineRule="auto"/>
              <w:rPr>
                <w:rFonts w:eastAsia="Verdana"/>
                <w:b w:val="0"/>
                <w:bCs w:val="0"/>
              </w:rPr>
            </w:pPr>
            <w:r w:rsidRPr="15793683">
              <w:rPr>
                <w:rFonts w:eastAsia="Verdana"/>
                <w:b w:val="0"/>
                <w:bCs w:val="0"/>
              </w:rPr>
              <w:t>Bestuur - Puntenpolitiek</w:t>
            </w:r>
          </w:p>
        </w:tc>
        <w:tc>
          <w:tcPr>
            <w:tcW w:w="6566" w:type="dxa"/>
          </w:tcPr>
          <w:p w14:paraId="2742D78F" w14:textId="0609381E" w:rsidR="208CC476" w:rsidRDefault="208CC476"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Naar pagina “10. Puntenpolitiek beheren”</w:t>
            </w:r>
          </w:p>
        </w:tc>
      </w:tr>
      <w:tr w:rsidR="15793683" w14:paraId="1FA05A64"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335" w:type="dxa"/>
          </w:tcPr>
          <w:p w14:paraId="0051F74D" w14:textId="4FAEA082" w:rsidR="208CC476" w:rsidRDefault="208CC476" w:rsidP="15793683">
            <w:pPr>
              <w:spacing w:line="259" w:lineRule="auto"/>
              <w:rPr>
                <w:rFonts w:eastAsia="Verdana"/>
                <w:b w:val="0"/>
                <w:bCs w:val="0"/>
              </w:rPr>
            </w:pPr>
            <w:r w:rsidRPr="15793683">
              <w:rPr>
                <w:rFonts w:eastAsia="Verdana"/>
                <w:b w:val="0"/>
                <w:bCs w:val="0"/>
              </w:rPr>
              <w:t>Bestuur – Evenement plannen</w:t>
            </w:r>
          </w:p>
        </w:tc>
        <w:tc>
          <w:tcPr>
            <w:tcW w:w="6566" w:type="dxa"/>
          </w:tcPr>
          <w:p w14:paraId="5EA7CA6B" w14:textId="216CFCCF" w:rsidR="208CC476" w:rsidRDefault="208CC476"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Naar pagina “11. Evenement plannen”</w:t>
            </w:r>
          </w:p>
        </w:tc>
      </w:tr>
      <w:tr w:rsidR="15793683" w14:paraId="651ADD4A"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335" w:type="dxa"/>
          </w:tcPr>
          <w:p w14:paraId="7B8DC122" w14:textId="10F2B4DE" w:rsidR="208CC476" w:rsidRDefault="208CC476" w:rsidP="15793683">
            <w:pPr>
              <w:spacing w:line="259" w:lineRule="auto"/>
              <w:rPr>
                <w:rFonts w:eastAsia="Verdana"/>
                <w:b w:val="0"/>
                <w:bCs w:val="0"/>
              </w:rPr>
            </w:pPr>
            <w:r w:rsidRPr="15793683">
              <w:rPr>
                <w:rFonts w:eastAsia="Verdana"/>
                <w:b w:val="0"/>
                <w:bCs w:val="0"/>
              </w:rPr>
              <w:t>Bestuur - Beheer</w:t>
            </w:r>
          </w:p>
        </w:tc>
        <w:tc>
          <w:tcPr>
            <w:tcW w:w="6566" w:type="dxa"/>
          </w:tcPr>
          <w:p w14:paraId="34B16E6C" w14:textId="2D29B266" w:rsidR="208CC476" w:rsidRDefault="208CC476"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Naar pagina “</w:t>
            </w:r>
            <w:r w:rsidR="6A4E45C3" w:rsidRPr="15793683">
              <w:rPr>
                <w:rFonts w:eastAsia="Verdana"/>
              </w:rPr>
              <w:t>12. Beheer</w:t>
            </w:r>
            <w:r w:rsidRPr="15793683">
              <w:rPr>
                <w:rFonts w:eastAsia="Verdana"/>
              </w:rPr>
              <w:t>”</w:t>
            </w:r>
          </w:p>
        </w:tc>
      </w:tr>
    </w:tbl>
    <w:p w14:paraId="5029D953" w14:textId="15268597" w:rsidR="6488C668" w:rsidRDefault="6488C668" w:rsidP="15793683"/>
    <w:p w14:paraId="29E1D385" w14:textId="4740A823" w:rsidR="00276897" w:rsidRDefault="24EC909A" w:rsidP="00276897">
      <w:pPr>
        <w:pStyle w:val="Heading3"/>
      </w:pPr>
      <w:bookmarkStart w:id="15" w:name="_Toc1413080831"/>
      <w:r>
        <w:t xml:space="preserve">Primaire </w:t>
      </w:r>
      <w:proofErr w:type="spellStart"/>
      <w:r w:rsidR="73D040E8">
        <w:t>Use</w:t>
      </w:r>
      <w:proofErr w:type="spellEnd"/>
      <w:r w:rsidR="73D040E8">
        <w:t xml:space="preserve"> Case Beschrijvingen met prototypes</w:t>
      </w:r>
      <w:r w:rsidR="52E59501">
        <w:t xml:space="preserve"> </w:t>
      </w:r>
      <w:bookmarkEnd w:id="15"/>
    </w:p>
    <w:p w14:paraId="7E2D8861" w14:textId="2904DCF7" w:rsidR="5207DA85" w:rsidRDefault="5207DA85" w:rsidP="7B616DAD">
      <w:pPr>
        <w:spacing w:line="259" w:lineRule="auto"/>
        <w:rPr>
          <w:rFonts w:eastAsia="Verdana" w:cs="Verdana"/>
          <w:color w:val="000000" w:themeColor="text1"/>
        </w:rPr>
      </w:pPr>
      <w:r w:rsidRPr="7B616DAD">
        <w:rPr>
          <w:rFonts w:eastAsia="Verdana" w:cs="Verdana"/>
          <w:color w:val="000000" w:themeColor="text1"/>
        </w:rPr>
        <w:t xml:space="preserve">In dit onderdeel wordt elke functionaliteit verder uitgewerkt door middel van een </w:t>
      </w:r>
      <w:proofErr w:type="spellStart"/>
      <w:r w:rsidRPr="7B616DAD">
        <w:rPr>
          <w:rFonts w:eastAsia="Verdana" w:cs="Verdana"/>
          <w:color w:val="000000" w:themeColor="text1"/>
        </w:rPr>
        <w:t>use</w:t>
      </w:r>
      <w:proofErr w:type="spellEnd"/>
      <w:r w:rsidRPr="7B616DAD">
        <w:rPr>
          <w:rFonts w:eastAsia="Verdana" w:cs="Verdana"/>
          <w:color w:val="000000" w:themeColor="text1"/>
        </w:rPr>
        <w:t xml:space="preserve"> case beschrijving. In deze omschrijving wordt stap voor stap bekeken hoe een bepaalde functionaliteit zich afspeelt. Elke interactie tussen het systeem en de gebruikers wordt hierbij zo nauwkeurig mogelijk beschreven. Ook worden er eventuele precondities en alternatieven besproken.</w:t>
      </w:r>
    </w:p>
    <w:p w14:paraId="6FC0105F" w14:textId="37D04D11" w:rsidR="2BE77A81" w:rsidRDefault="52E59501" w:rsidP="4912F4BE">
      <w:pPr>
        <w:pStyle w:val="Heading4"/>
        <w:rPr>
          <w:rFonts w:eastAsia="Verdana" w:cs="Verdana"/>
          <w:b/>
          <w:bCs/>
          <w:color w:val="000000" w:themeColor="text1"/>
        </w:rPr>
      </w:pPr>
      <w:bookmarkStart w:id="16" w:name="_Toc1041924898"/>
      <w:r w:rsidRPr="7B616DAD">
        <w:rPr>
          <w:b/>
          <w:bCs/>
        </w:rPr>
        <w:t>Lidmaatschap aanmaken (</w:t>
      </w:r>
      <w:proofErr w:type="spellStart"/>
      <w:r w:rsidRPr="7B616DAD">
        <w:rPr>
          <w:b/>
          <w:bCs/>
        </w:rPr>
        <w:t>Halim</w:t>
      </w:r>
      <w:proofErr w:type="spellEnd"/>
      <w:r w:rsidRPr="7B616DAD">
        <w:rPr>
          <w:b/>
          <w:bCs/>
        </w:rPr>
        <w:t>)</w:t>
      </w:r>
      <w:bookmarkEnd w:id="16"/>
    </w:p>
    <w:p w14:paraId="3A92C75D" w14:textId="41B4FDDD" w:rsidR="2BE77A81" w:rsidRDefault="2BE77A81" w:rsidP="4912F4BE">
      <w:pPr>
        <w:rPr>
          <w:rFonts w:eastAsia="Verdana" w:cs="Verdana"/>
          <w:color w:val="000000" w:themeColor="text1"/>
        </w:rPr>
      </w:pPr>
      <w:proofErr w:type="spellStart"/>
      <w:r w:rsidRPr="4912F4BE">
        <w:rPr>
          <w:rFonts w:eastAsia="Verdana" w:cs="Verdana"/>
          <w:i/>
          <w:iCs/>
          <w:color w:val="000000" w:themeColor="text1"/>
        </w:rPr>
        <w:t>Functionality</w:t>
      </w:r>
      <w:proofErr w:type="spellEnd"/>
      <w:r w:rsidRPr="4912F4BE">
        <w:rPr>
          <w:rFonts w:eastAsia="Verdana" w:cs="Verdana"/>
          <w:i/>
          <w:iCs/>
          <w:color w:val="000000" w:themeColor="text1"/>
        </w:rPr>
        <w:t xml:space="preserve">: </w:t>
      </w:r>
      <w:r>
        <w:br/>
      </w:r>
      <w:r w:rsidRPr="4912F4BE">
        <w:rPr>
          <w:rFonts w:eastAsia="Verdana" w:cs="Verdana"/>
          <w:i/>
          <w:iCs/>
          <w:color w:val="000000" w:themeColor="text1"/>
        </w:rPr>
        <w:t>Als niet-lid, kan ik een lidmaatschap aanmaken.</w:t>
      </w:r>
    </w:p>
    <w:p w14:paraId="623C4069" w14:textId="6DD7010F" w:rsidR="2BE77A81" w:rsidRDefault="2BE77A81" w:rsidP="4912F4BE">
      <w:pPr>
        <w:rPr>
          <w:rFonts w:eastAsia="Verdana" w:cs="Verdana"/>
          <w:color w:val="000000" w:themeColor="text1"/>
        </w:rPr>
      </w:pPr>
      <w:proofErr w:type="spellStart"/>
      <w:r w:rsidRPr="4912F4BE">
        <w:rPr>
          <w:rFonts w:eastAsia="Verdana" w:cs="Verdana"/>
          <w:i/>
          <w:iCs/>
          <w:color w:val="000000" w:themeColor="text1"/>
        </w:rPr>
        <w:t>Normal</w:t>
      </w:r>
      <w:proofErr w:type="spellEnd"/>
      <w:r w:rsidRPr="4912F4BE">
        <w:rPr>
          <w:rFonts w:eastAsia="Verdana" w:cs="Verdana"/>
          <w:i/>
          <w:iCs/>
          <w:color w:val="000000" w:themeColor="text1"/>
        </w:rPr>
        <w:t xml:space="preserve"> flow:</w:t>
      </w:r>
      <w:r w:rsidRPr="4912F4BE">
        <w:rPr>
          <w:rFonts w:eastAsia="Verdana" w:cs="Verdana"/>
          <w:color w:val="000000" w:themeColor="text1"/>
        </w:rPr>
        <w:t xml:space="preserve"> </w:t>
      </w:r>
      <w:r>
        <w:br/>
      </w:r>
      <w:r w:rsidRPr="4912F4BE">
        <w:rPr>
          <w:rFonts w:eastAsia="Verdana" w:cs="Verdana"/>
          <w:color w:val="000000" w:themeColor="text1"/>
        </w:rPr>
        <w:t xml:space="preserve">Systeem toont het aanmeldingsformulier, de optie om ook lid te zijn van WBV en de </w:t>
      </w:r>
      <w:r w:rsidRPr="4912F4BE">
        <w:rPr>
          <w:rFonts w:eastAsia="Verdana" w:cs="Verdana"/>
          <w:color w:val="000000" w:themeColor="text1"/>
        </w:rPr>
        <w:lastRenderedPageBreak/>
        <w:t xml:space="preserve">prijs. </w:t>
      </w:r>
      <w:r>
        <w:br/>
      </w:r>
      <w:r w:rsidRPr="4912F4BE">
        <w:rPr>
          <w:rFonts w:eastAsia="Verdana" w:cs="Verdana"/>
          <w:color w:val="000000" w:themeColor="text1"/>
        </w:rPr>
        <w:t xml:space="preserve">Actor vult persoonsgegevens in en bevestigt. </w:t>
      </w:r>
      <w:r>
        <w:br/>
      </w:r>
      <w:r w:rsidRPr="4912F4BE">
        <w:rPr>
          <w:rFonts w:eastAsia="Verdana" w:cs="Verdana"/>
          <w:color w:val="000000" w:themeColor="text1"/>
        </w:rPr>
        <w:t xml:space="preserve">Systeem toont betalingsmogelijkheden. </w:t>
      </w:r>
      <w:r>
        <w:br/>
      </w:r>
      <w:r w:rsidRPr="4912F4BE">
        <w:rPr>
          <w:rFonts w:eastAsia="Verdana" w:cs="Verdana"/>
          <w:color w:val="000000" w:themeColor="text1"/>
        </w:rPr>
        <w:t xml:space="preserve">Actor kiest betalingssysteem. </w:t>
      </w:r>
      <w:r>
        <w:br/>
      </w:r>
      <w:r w:rsidRPr="4912F4BE">
        <w:rPr>
          <w:rFonts w:eastAsia="Verdana" w:cs="Verdana"/>
          <w:color w:val="000000" w:themeColor="text1"/>
        </w:rPr>
        <w:t xml:space="preserve">Systeem schakelt over naar het externe betalingssysteem dat de betaling afhandelt. Het betalingssysteem geeft in het systeem aan dat de betaling succesvol was. </w:t>
      </w:r>
      <w:r>
        <w:br/>
      </w:r>
      <w:r w:rsidRPr="4912F4BE">
        <w:rPr>
          <w:rFonts w:eastAsia="Verdana" w:cs="Verdana"/>
          <w:color w:val="000000" w:themeColor="text1"/>
        </w:rPr>
        <w:t>Systeem geeft een melding van succesvolle registratie en stuurt een bevestigingsmail naar de actor met een uitnodigingslink om toegang te krijgen tot zijn/haar persoonlijk portaal.</w:t>
      </w:r>
    </w:p>
    <w:p w14:paraId="162C7E2F" w14:textId="216DC9C4" w:rsidR="2BE77A81" w:rsidRDefault="2BE77A81" w:rsidP="4912F4BE">
      <w:pPr>
        <w:spacing w:line="259" w:lineRule="auto"/>
        <w:rPr>
          <w:rFonts w:eastAsia="Verdana" w:cs="Verdana"/>
          <w:color w:val="000000" w:themeColor="text1"/>
        </w:rPr>
      </w:pPr>
      <w:proofErr w:type="spellStart"/>
      <w:r w:rsidRPr="4912F4BE">
        <w:rPr>
          <w:rFonts w:eastAsia="Verdana" w:cs="Verdana"/>
          <w:i/>
          <w:iCs/>
          <w:color w:val="000000" w:themeColor="text1"/>
        </w:rPr>
        <w:t>Alternatives</w:t>
      </w:r>
      <w:proofErr w:type="spellEnd"/>
      <w:r w:rsidRPr="4912F4BE">
        <w:rPr>
          <w:rFonts w:eastAsia="Verdana" w:cs="Verdana"/>
          <w:i/>
          <w:iCs/>
          <w:color w:val="000000" w:themeColor="text1"/>
        </w:rPr>
        <w:t xml:space="preserve">: </w:t>
      </w:r>
    </w:p>
    <w:p w14:paraId="53261FE6" w14:textId="283BCA18" w:rsidR="2BE77A81" w:rsidRDefault="2BE77A81" w:rsidP="005622E1">
      <w:pPr>
        <w:pStyle w:val="ListParagraph"/>
        <w:numPr>
          <w:ilvl w:val="0"/>
          <w:numId w:val="10"/>
        </w:numPr>
        <w:spacing w:line="259" w:lineRule="auto"/>
        <w:rPr>
          <w:rFonts w:eastAsia="Verdana" w:cs="Verdana"/>
          <w:color w:val="000000" w:themeColor="text1"/>
        </w:rPr>
      </w:pPr>
      <w:r w:rsidRPr="4912F4BE">
        <w:rPr>
          <w:rFonts w:eastAsia="Verdana" w:cs="Verdana"/>
          <w:color w:val="000000" w:themeColor="text1"/>
          <w:u w:val="single"/>
        </w:rPr>
        <w:t>Betaling niet succesvol</w:t>
      </w:r>
      <w:r w:rsidRPr="4912F4BE">
        <w:rPr>
          <w:rFonts w:eastAsia="Verdana" w:cs="Verdana"/>
          <w:color w:val="000000" w:themeColor="text1"/>
        </w:rPr>
        <w:t xml:space="preserve">: </w:t>
      </w:r>
      <w:r>
        <w:br/>
      </w:r>
      <w:r w:rsidRPr="4912F4BE">
        <w:rPr>
          <w:rFonts w:eastAsia="Verdana" w:cs="Verdana"/>
          <w:color w:val="000000" w:themeColor="text1"/>
        </w:rPr>
        <w:t>Systeem geeft melding hiervan en gaat terug naar het begin.</w:t>
      </w:r>
    </w:p>
    <w:p w14:paraId="3B712159" w14:textId="3850BA1D" w:rsidR="2BE77A81" w:rsidRDefault="2BE77A81" w:rsidP="005622E1">
      <w:pPr>
        <w:pStyle w:val="ListParagraph"/>
        <w:numPr>
          <w:ilvl w:val="0"/>
          <w:numId w:val="10"/>
        </w:numPr>
        <w:spacing w:line="259" w:lineRule="auto"/>
        <w:rPr>
          <w:rFonts w:eastAsia="Verdana" w:cs="Verdana"/>
          <w:color w:val="000000" w:themeColor="text1"/>
        </w:rPr>
      </w:pPr>
      <w:r w:rsidRPr="4912F4BE">
        <w:rPr>
          <w:rFonts w:eastAsia="Verdana" w:cs="Verdana"/>
          <w:color w:val="000000" w:themeColor="text1"/>
          <w:u w:val="single"/>
        </w:rPr>
        <w:t>Al lid:</w:t>
      </w:r>
      <w:r w:rsidRPr="4912F4BE">
        <w:rPr>
          <w:rFonts w:eastAsia="Verdana" w:cs="Verdana"/>
          <w:color w:val="000000" w:themeColor="text1"/>
        </w:rPr>
        <w:t xml:space="preserve"> </w:t>
      </w:r>
      <w:r>
        <w:br/>
      </w:r>
      <w:r w:rsidRPr="4912F4BE">
        <w:rPr>
          <w:rFonts w:eastAsia="Verdana" w:cs="Verdana"/>
          <w:color w:val="000000" w:themeColor="text1"/>
        </w:rPr>
        <w:t>Als de actor al een lid is, verwijst het systeem naar lidmaatschap vernieuwen pagina.</w:t>
      </w:r>
    </w:p>
    <w:p w14:paraId="7E2A7CFD" w14:textId="6A5C60A6" w:rsidR="48C18C25" w:rsidRDefault="3E6E7043" w:rsidP="15793683">
      <w:pPr>
        <w:spacing w:line="259" w:lineRule="auto"/>
        <w:rPr>
          <w:rFonts w:eastAsia="Verdana" w:cs="Verdana"/>
          <w:color w:val="000000" w:themeColor="text1"/>
        </w:rPr>
      </w:pPr>
      <w:proofErr w:type="spellStart"/>
      <w:r w:rsidRPr="7B616DAD">
        <w:rPr>
          <w:rFonts w:eastAsia="Verdana" w:cs="Verdana"/>
          <w:i/>
          <w:iCs/>
          <w:color w:val="000000" w:themeColor="text1"/>
        </w:rPr>
        <w:t>Screens</w:t>
      </w:r>
      <w:proofErr w:type="spellEnd"/>
      <w:r w:rsidRPr="7B616DAD">
        <w:rPr>
          <w:rFonts w:eastAsia="Verdana" w:cs="Verdana"/>
          <w:color w:val="000000" w:themeColor="text1"/>
        </w:rPr>
        <w:t>:</w:t>
      </w:r>
    </w:p>
    <w:p w14:paraId="0CDDAE31" w14:textId="0E233B7B" w:rsidR="477FB4D0" w:rsidRDefault="258E25AA" w:rsidP="51D5B40D">
      <w:pPr>
        <w:spacing w:line="259" w:lineRule="auto"/>
        <w:rPr>
          <w:rFonts w:eastAsia="Verdana" w:cs="Verdana"/>
          <w:i/>
          <w:iCs/>
          <w:color w:val="000000" w:themeColor="text1"/>
        </w:rPr>
      </w:pPr>
      <w:r w:rsidRPr="51D5B40D">
        <w:rPr>
          <w:rFonts w:eastAsia="Verdana" w:cs="Verdana"/>
          <w:i/>
          <w:iCs/>
          <w:color w:val="000000" w:themeColor="text1"/>
        </w:rPr>
        <w:t>1.1 Persoonlijke gegevens</w:t>
      </w:r>
    </w:p>
    <w:p w14:paraId="758A4F2B" w14:textId="4B3F9EC1" w:rsidR="48C18C25" w:rsidRDefault="48C18C25" w:rsidP="2B108BCF">
      <w:pPr>
        <w:spacing w:line="259" w:lineRule="auto"/>
      </w:pPr>
      <w:r>
        <w:rPr>
          <w:noProof/>
        </w:rPr>
        <w:drawing>
          <wp:inline distT="0" distB="0" distL="0" distR="0" wp14:anchorId="57AC179F" wp14:editId="3FF6DBDC">
            <wp:extent cx="4572000" cy="3800475"/>
            <wp:effectExtent l="0" t="0" r="0" b="0"/>
            <wp:docPr id="1863722924" name="Picture 186372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722924"/>
                    <pic:cNvPicPr/>
                  </pic:nvPicPr>
                  <pic:blipFill>
                    <a:blip r:embed="rId24">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6DE42E94" w14:paraId="2EA3EA29" w14:textId="77777777" w:rsidTr="15793683">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667F0A6A" w14:textId="26F0E510" w:rsidR="6DE42E94" w:rsidRDefault="6DE42E94" w:rsidP="6DE42E94">
            <w:pPr>
              <w:spacing w:after="0" w:line="259" w:lineRule="auto"/>
              <w:rPr>
                <w:rFonts w:eastAsia="Verdana"/>
              </w:rPr>
            </w:pPr>
            <w:r w:rsidRPr="6DE42E94">
              <w:rPr>
                <w:rFonts w:eastAsia="Verdana"/>
              </w:rPr>
              <w:t>Action</w:t>
            </w:r>
          </w:p>
        </w:tc>
        <w:tc>
          <w:tcPr>
            <w:tcW w:w="6514" w:type="dxa"/>
          </w:tcPr>
          <w:p w14:paraId="15B13EAE" w14:textId="48AFF74C" w:rsidR="6DE42E94" w:rsidRDefault="6DE42E94" w:rsidP="6DE42E94">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6DE42E94">
              <w:rPr>
                <w:rFonts w:eastAsia="Verdana"/>
              </w:rPr>
              <w:t>Explanation</w:t>
            </w:r>
            <w:proofErr w:type="spellEnd"/>
          </w:p>
        </w:tc>
      </w:tr>
      <w:tr w:rsidR="6DE42E94" w14:paraId="59D19EFC" w14:textId="77777777" w:rsidTr="15793683">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5FAB9B64" w14:textId="70FB019E" w:rsidR="7C0C088C" w:rsidRDefault="7C0C088C" w:rsidP="6DE42E94">
            <w:pPr>
              <w:spacing w:after="0" w:line="259" w:lineRule="auto"/>
              <w:rPr>
                <w:rFonts w:eastAsia="Verdana"/>
                <w:b w:val="0"/>
                <w:bCs w:val="0"/>
              </w:rPr>
            </w:pPr>
            <w:r w:rsidRPr="6DE42E94">
              <w:rPr>
                <w:rFonts w:eastAsia="Verdana"/>
                <w:b w:val="0"/>
                <w:bCs w:val="0"/>
              </w:rPr>
              <w:t>Volgende</w:t>
            </w:r>
          </w:p>
        </w:tc>
        <w:tc>
          <w:tcPr>
            <w:tcW w:w="6514" w:type="dxa"/>
          </w:tcPr>
          <w:p w14:paraId="526C4122" w14:textId="42F4FFAF" w:rsidR="7C0C088C" w:rsidRDefault="2AE4A1AB" w:rsidP="6DE42E94">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 xml:space="preserve">Naar </w:t>
            </w:r>
            <w:r w:rsidR="5BF57751" w:rsidRPr="15793683">
              <w:rPr>
                <w:rFonts w:eastAsia="Verdana"/>
              </w:rPr>
              <w:t>tabblad “1.2 Betaalwijze”</w:t>
            </w:r>
          </w:p>
        </w:tc>
      </w:tr>
      <w:tr w:rsidR="15793683" w14:paraId="7A2C1C3C" w14:textId="77777777" w:rsidTr="15793683">
        <w:trPr>
          <w:trHeight w:val="692"/>
        </w:trPr>
        <w:tc>
          <w:tcPr>
            <w:cnfStyle w:val="001000000000" w:firstRow="0" w:lastRow="0" w:firstColumn="1" w:lastColumn="0" w:oddVBand="0" w:evenVBand="0" w:oddHBand="0" w:evenHBand="0" w:firstRowFirstColumn="0" w:firstRowLastColumn="0" w:lastRowFirstColumn="0" w:lastRowLastColumn="0"/>
            <w:tcW w:w="2326" w:type="dxa"/>
          </w:tcPr>
          <w:p w14:paraId="7B5CC667" w14:textId="69286284" w:rsidR="14695F97" w:rsidRDefault="14695F97" w:rsidP="15793683">
            <w:pPr>
              <w:spacing w:line="259" w:lineRule="auto"/>
              <w:rPr>
                <w:rFonts w:eastAsia="Verdana"/>
                <w:b w:val="0"/>
                <w:bCs w:val="0"/>
              </w:rPr>
            </w:pPr>
            <w:r w:rsidRPr="15793683">
              <w:rPr>
                <w:rFonts w:eastAsia="Verdana"/>
                <w:b w:val="0"/>
                <w:bCs w:val="0"/>
              </w:rPr>
              <w:t>5. Ik wil meehelpen</w:t>
            </w:r>
          </w:p>
        </w:tc>
        <w:tc>
          <w:tcPr>
            <w:tcW w:w="6514" w:type="dxa"/>
          </w:tcPr>
          <w:p w14:paraId="63A28820" w14:textId="0F9B03B0" w:rsidR="14695F97" w:rsidRDefault="14695F97"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De gebruiker kan één optie kiezen.</w:t>
            </w:r>
          </w:p>
        </w:tc>
      </w:tr>
    </w:tbl>
    <w:p w14:paraId="79EBFA5A" w14:textId="53D6EAA7" w:rsidR="2B108BCF" w:rsidRDefault="2B108BCF" w:rsidP="2B108BCF">
      <w:pPr>
        <w:spacing w:line="259" w:lineRule="auto"/>
      </w:pPr>
    </w:p>
    <w:p w14:paraId="5FB42626" w14:textId="729E2228" w:rsidR="2411EC13" w:rsidRDefault="1D68E500" w:rsidP="51D5B40D">
      <w:pPr>
        <w:spacing w:line="259" w:lineRule="auto"/>
        <w:rPr>
          <w:i/>
          <w:iCs/>
        </w:rPr>
      </w:pPr>
      <w:r w:rsidRPr="51D5B40D">
        <w:rPr>
          <w:i/>
          <w:iCs/>
        </w:rPr>
        <w:lastRenderedPageBreak/>
        <w:t>1.2 Betaalwijze</w:t>
      </w:r>
    </w:p>
    <w:p w14:paraId="7F25A197" w14:textId="457C8625" w:rsidR="2B108BCF" w:rsidRDefault="5DD34DE4" w:rsidP="15793683">
      <w:pPr>
        <w:spacing w:line="259" w:lineRule="auto"/>
      </w:pPr>
      <w:r>
        <w:rPr>
          <w:noProof/>
        </w:rPr>
        <w:drawing>
          <wp:inline distT="0" distB="0" distL="0" distR="0" wp14:anchorId="0BB1271F" wp14:editId="138BB4DF">
            <wp:extent cx="5321710" cy="4124325"/>
            <wp:effectExtent l="0" t="0" r="0" b="0"/>
            <wp:docPr id="853239128" name="Picture 85323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21710" cy="412432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15793683" w14:paraId="41353DFE" w14:textId="77777777" w:rsidTr="51D5B40D">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5390A3A8" w14:textId="26F0E510" w:rsidR="15793683" w:rsidRDefault="15793683" w:rsidP="15793683">
            <w:pPr>
              <w:spacing w:after="0" w:line="259" w:lineRule="auto"/>
              <w:rPr>
                <w:rFonts w:eastAsia="Verdana"/>
              </w:rPr>
            </w:pPr>
            <w:r w:rsidRPr="15793683">
              <w:rPr>
                <w:rFonts w:eastAsia="Verdana"/>
              </w:rPr>
              <w:t>Action</w:t>
            </w:r>
          </w:p>
        </w:tc>
        <w:tc>
          <w:tcPr>
            <w:tcW w:w="6514" w:type="dxa"/>
          </w:tcPr>
          <w:p w14:paraId="2732B779" w14:textId="48AFF74C" w:rsidR="15793683" w:rsidRDefault="15793683" w:rsidP="15793683">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5793683">
              <w:rPr>
                <w:rFonts w:eastAsia="Verdana"/>
              </w:rPr>
              <w:t>Explanation</w:t>
            </w:r>
            <w:proofErr w:type="spellEnd"/>
          </w:p>
        </w:tc>
      </w:tr>
      <w:tr w:rsidR="15793683" w14:paraId="107F0DA4" w14:textId="77777777" w:rsidTr="51D5B40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47237C0F" w14:textId="70FB019E" w:rsidR="15793683" w:rsidRDefault="15793683" w:rsidP="15793683">
            <w:pPr>
              <w:spacing w:after="0" w:line="259" w:lineRule="auto"/>
              <w:rPr>
                <w:rFonts w:eastAsia="Verdana"/>
                <w:b w:val="0"/>
                <w:bCs w:val="0"/>
              </w:rPr>
            </w:pPr>
            <w:r w:rsidRPr="15793683">
              <w:rPr>
                <w:rFonts w:eastAsia="Verdana"/>
                <w:b w:val="0"/>
                <w:bCs w:val="0"/>
              </w:rPr>
              <w:t>Volgende</w:t>
            </w:r>
          </w:p>
        </w:tc>
        <w:tc>
          <w:tcPr>
            <w:tcW w:w="6514" w:type="dxa"/>
          </w:tcPr>
          <w:p w14:paraId="1CD358F6" w14:textId="7F7983C3" w:rsidR="15793683" w:rsidRDefault="01863803" w:rsidP="15793683">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D5B40D">
              <w:rPr>
                <w:rFonts w:eastAsia="Verdana"/>
              </w:rPr>
              <w:t xml:space="preserve">Naar </w:t>
            </w:r>
            <w:r w:rsidR="6275DA10" w:rsidRPr="51D5B40D">
              <w:rPr>
                <w:rFonts w:eastAsia="Verdana"/>
              </w:rPr>
              <w:t>pagina</w:t>
            </w:r>
            <w:r w:rsidR="25444212" w:rsidRPr="51D5B40D">
              <w:rPr>
                <w:rFonts w:eastAsia="Verdana"/>
              </w:rPr>
              <w:t xml:space="preserve"> </w:t>
            </w:r>
            <w:r w:rsidRPr="51D5B40D">
              <w:rPr>
                <w:rFonts w:eastAsia="Verdana"/>
              </w:rPr>
              <w:t>“1.</w:t>
            </w:r>
            <w:r w:rsidR="4D8C3AC4" w:rsidRPr="51D5B40D">
              <w:rPr>
                <w:rFonts w:eastAsia="Verdana"/>
              </w:rPr>
              <w:t>3</w:t>
            </w:r>
            <w:r w:rsidRPr="51D5B40D">
              <w:rPr>
                <w:rFonts w:eastAsia="Verdana"/>
              </w:rPr>
              <w:t xml:space="preserve"> B</w:t>
            </w:r>
            <w:r w:rsidR="111CD450" w:rsidRPr="51D5B40D">
              <w:rPr>
                <w:rFonts w:eastAsia="Verdana"/>
              </w:rPr>
              <w:t>estelling overzicht</w:t>
            </w:r>
            <w:r w:rsidRPr="51D5B40D">
              <w:rPr>
                <w:rFonts w:eastAsia="Verdana"/>
              </w:rPr>
              <w:t>”</w:t>
            </w:r>
          </w:p>
        </w:tc>
      </w:tr>
      <w:tr w:rsidR="15793683" w14:paraId="622DE649" w14:textId="77777777" w:rsidTr="51D5B40D">
        <w:trPr>
          <w:trHeight w:val="692"/>
        </w:trPr>
        <w:tc>
          <w:tcPr>
            <w:cnfStyle w:val="001000000000" w:firstRow="0" w:lastRow="0" w:firstColumn="1" w:lastColumn="0" w:oddVBand="0" w:evenVBand="0" w:oddHBand="0" w:evenHBand="0" w:firstRowFirstColumn="0" w:firstRowLastColumn="0" w:lastRowFirstColumn="0" w:lastRowLastColumn="0"/>
            <w:tcW w:w="2326" w:type="dxa"/>
          </w:tcPr>
          <w:p w14:paraId="5CCE9835" w14:textId="3F5D07BA" w:rsidR="2E9A66F1" w:rsidRDefault="2E9A66F1" w:rsidP="15793683">
            <w:pPr>
              <w:spacing w:line="259" w:lineRule="auto"/>
              <w:rPr>
                <w:rFonts w:eastAsia="Verdana"/>
                <w:b w:val="0"/>
                <w:bCs w:val="0"/>
              </w:rPr>
            </w:pPr>
            <w:r w:rsidRPr="15793683">
              <w:rPr>
                <w:rFonts w:eastAsia="Verdana"/>
                <w:b w:val="0"/>
                <w:bCs w:val="0"/>
              </w:rPr>
              <w:t>Betaalwijze</w:t>
            </w:r>
          </w:p>
        </w:tc>
        <w:tc>
          <w:tcPr>
            <w:tcW w:w="6514" w:type="dxa"/>
          </w:tcPr>
          <w:p w14:paraId="190A3848" w14:textId="11443B9F" w:rsidR="2E9A66F1" w:rsidRDefault="2E9A66F1"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Afhankelijk van het type beta</w:t>
            </w:r>
            <w:r w:rsidR="496C9B95" w:rsidRPr="15793683">
              <w:rPr>
                <w:rFonts w:eastAsia="Verdana"/>
              </w:rPr>
              <w:t>lings</w:t>
            </w:r>
            <w:r w:rsidRPr="15793683">
              <w:rPr>
                <w:rFonts w:eastAsia="Verdana"/>
              </w:rPr>
              <w:t xml:space="preserve">systeem, worden de </w:t>
            </w:r>
            <w:r w:rsidR="42B33B14" w:rsidRPr="15793683">
              <w:rPr>
                <w:rFonts w:eastAsia="Verdana"/>
              </w:rPr>
              <w:t>overeenkomstige velden weergegeven</w:t>
            </w:r>
            <w:r w:rsidRPr="15793683">
              <w:rPr>
                <w:rFonts w:eastAsia="Verdana"/>
              </w:rPr>
              <w:t>.</w:t>
            </w:r>
          </w:p>
        </w:tc>
      </w:tr>
      <w:tr w:rsidR="15793683" w14:paraId="7CA4932C" w14:textId="77777777" w:rsidTr="51D5B40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7BE32AD9" w14:textId="2237AD44" w:rsidR="19334B37" w:rsidRDefault="19334B37" w:rsidP="15793683">
            <w:pPr>
              <w:spacing w:line="259" w:lineRule="auto"/>
              <w:rPr>
                <w:rFonts w:eastAsia="Verdana"/>
                <w:b w:val="0"/>
                <w:bCs w:val="0"/>
              </w:rPr>
            </w:pPr>
            <w:r w:rsidRPr="15793683">
              <w:rPr>
                <w:rFonts w:eastAsia="Verdana"/>
                <w:b w:val="0"/>
                <w:bCs w:val="0"/>
              </w:rPr>
              <w:t>Vorige</w:t>
            </w:r>
          </w:p>
        </w:tc>
        <w:tc>
          <w:tcPr>
            <w:tcW w:w="6514" w:type="dxa"/>
          </w:tcPr>
          <w:p w14:paraId="719EBE73" w14:textId="4522DB51" w:rsidR="19334B37" w:rsidRDefault="1D755007"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D5B40D">
              <w:rPr>
                <w:rFonts w:eastAsia="Verdana"/>
              </w:rPr>
              <w:t xml:space="preserve">Naar </w:t>
            </w:r>
            <w:r w:rsidR="33C072A4" w:rsidRPr="51D5B40D">
              <w:rPr>
                <w:rFonts w:eastAsia="Verdana"/>
              </w:rPr>
              <w:t xml:space="preserve">pagina </w:t>
            </w:r>
            <w:r w:rsidRPr="51D5B40D">
              <w:rPr>
                <w:rFonts w:eastAsia="Verdana"/>
              </w:rPr>
              <w:t xml:space="preserve">“1.1 </w:t>
            </w:r>
            <w:proofErr w:type="spellStart"/>
            <w:r w:rsidRPr="51D5B40D">
              <w:rPr>
                <w:rFonts w:eastAsia="Verdana"/>
              </w:rPr>
              <w:t>Personlijke</w:t>
            </w:r>
            <w:proofErr w:type="spellEnd"/>
            <w:r w:rsidRPr="51D5B40D">
              <w:rPr>
                <w:rFonts w:eastAsia="Verdana"/>
              </w:rPr>
              <w:t xml:space="preserve"> gegevens”</w:t>
            </w:r>
          </w:p>
        </w:tc>
      </w:tr>
    </w:tbl>
    <w:p w14:paraId="64ACE2F7" w14:textId="50BCDF7A" w:rsidR="15793683" w:rsidRDefault="15793683" w:rsidP="15793683">
      <w:pPr>
        <w:spacing w:line="259" w:lineRule="auto"/>
      </w:pPr>
    </w:p>
    <w:p w14:paraId="02660829" w14:textId="78860E39" w:rsidR="270D7F8B" w:rsidRDefault="2430D88F" w:rsidP="51D5B40D">
      <w:pPr>
        <w:spacing w:line="259" w:lineRule="auto"/>
        <w:rPr>
          <w:i/>
          <w:iCs/>
        </w:rPr>
      </w:pPr>
      <w:r w:rsidRPr="51D5B40D">
        <w:rPr>
          <w:i/>
          <w:iCs/>
        </w:rPr>
        <w:t>1.3 Bestelling overzicht</w:t>
      </w:r>
    </w:p>
    <w:p w14:paraId="0287A36C" w14:textId="3948B485" w:rsidR="2B108BCF" w:rsidRDefault="238AA03D" w:rsidP="6DE42E94">
      <w:pPr>
        <w:spacing w:line="259" w:lineRule="auto"/>
      </w:pPr>
      <w:r>
        <w:rPr>
          <w:noProof/>
        </w:rPr>
        <w:lastRenderedPageBreak/>
        <w:drawing>
          <wp:inline distT="0" distB="0" distL="0" distR="0" wp14:anchorId="316FA396" wp14:editId="017EEFAF">
            <wp:extent cx="4572000" cy="3810000"/>
            <wp:effectExtent l="0" t="0" r="0" b="0"/>
            <wp:docPr id="925962301" name="Picture 92596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962301"/>
                    <pic:cNvPicPr/>
                  </pic:nvPicPr>
                  <pic:blipFill>
                    <a:blip r:embed="rId26">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15793683" w14:paraId="5EE88AD2" w14:textId="77777777" w:rsidTr="51D5B40D">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2A41D579" w14:textId="26F0E510" w:rsidR="15793683" w:rsidRDefault="15793683" w:rsidP="15793683">
            <w:pPr>
              <w:spacing w:after="0" w:line="259" w:lineRule="auto"/>
              <w:rPr>
                <w:rFonts w:eastAsia="Verdana"/>
              </w:rPr>
            </w:pPr>
            <w:r w:rsidRPr="15793683">
              <w:rPr>
                <w:rFonts w:eastAsia="Verdana"/>
              </w:rPr>
              <w:t>Action</w:t>
            </w:r>
          </w:p>
        </w:tc>
        <w:tc>
          <w:tcPr>
            <w:tcW w:w="6514" w:type="dxa"/>
          </w:tcPr>
          <w:p w14:paraId="56851071" w14:textId="48AFF74C" w:rsidR="15793683" w:rsidRDefault="15793683" w:rsidP="15793683">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5793683">
              <w:rPr>
                <w:rFonts w:eastAsia="Verdana"/>
              </w:rPr>
              <w:t>Explanation</w:t>
            </w:r>
            <w:proofErr w:type="spellEnd"/>
          </w:p>
        </w:tc>
      </w:tr>
      <w:tr w:rsidR="15793683" w14:paraId="0ABB5209" w14:textId="77777777" w:rsidTr="51D5B40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0822C90F" w14:textId="532F9B28" w:rsidR="15793683" w:rsidRDefault="15793683" w:rsidP="15793683">
            <w:pPr>
              <w:spacing w:after="0" w:line="259" w:lineRule="auto"/>
              <w:rPr>
                <w:rFonts w:eastAsia="Verdana"/>
                <w:b w:val="0"/>
                <w:bCs w:val="0"/>
              </w:rPr>
            </w:pPr>
            <w:r w:rsidRPr="15793683">
              <w:rPr>
                <w:rFonts w:eastAsia="Verdana"/>
                <w:b w:val="0"/>
                <w:bCs w:val="0"/>
              </w:rPr>
              <w:t>Betalen</w:t>
            </w:r>
          </w:p>
        </w:tc>
        <w:tc>
          <w:tcPr>
            <w:tcW w:w="6514" w:type="dxa"/>
          </w:tcPr>
          <w:p w14:paraId="29E53F4F" w14:textId="2031947C" w:rsidR="5A20E856" w:rsidRDefault="3A42A259" w:rsidP="15793683">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Naar externe betalingssysteem</w:t>
            </w:r>
            <w:r w:rsidR="7FEF6ADC" w:rsidRPr="517150BF">
              <w:rPr>
                <w:rFonts w:eastAsia="Verdana"/>
              </w:rPr>
              <w:t xml:space="preserve"> “Bancontact/Kredietkaart”</w:t>
            </w:r>
            <w:r w:rsidRPr="517150BF">
              <w:rPr>
                <w:rFonts w:eastAsia="Verdana"/>
              </w:rPr>
              <w:t>. Afhankelijk van het gekozen betal</w:t>
            </w:r>
            <w:r w:rsidR="09793193" w:rsidRPr="517150BF">
              <w:rPr>
                <w:rFonts w:eastAsia="Verdana"/>
              </w:rPr>
              <w:t>ing</w:t>
            </w:r>
            <w:r w:rsidR="47F2A174" w:rsidRPr="517150BF">
              <w:rPr>
                <w:rFonts w:eastAsia="Verdana"/>
              </w:rPr>
              <w:t>s</w:t>
            </w:r>
            <w:r w:rsidRPr="517150BF">
              <w:rPr>
                <w:rFonts w:eastAsia="Verdana"/>
              </w:rPr>
              <w:t>systeem</w:t>
            </w:r>
            <w:r w:rsidR="13FB7FCD" w:rsidRPr="517150BF">
              <w:rPr>
                <w:rFonts w:eastAsia="Verdana"/>
              </w:rPr>
              <w:t>.</w:t>
            </w:r>
          </w:p>
        </w:tc>
      </w:tr>
      <w:tr w:rsidR="517150BF" w14:paraId="5F0F1C8B" w14:textId="77777777" w:rsidTr="51D5B40D">
        <w:trPr>
          <w:trHeight w:val="692"/>
        </w:trPr>
        <w:tc>
          <w:tcPr>
            <w:cnfStyle w:val="001000000000" w:firstRow="0" w:lastRow="0" w:firstColumn="1" w:lastColumn="0" w:oddVBand="0" w:evenVBand="0" w:oddHBand="0" w:evenHBand="0" w:firstRowFirstColumn="0" w:firstRowLastColumn="0" w:lastRowFirstColumn="0" w:lastRowLastColumn="0"/>
            <w:tcW w:w="2326" w:type="dxa"/>
          </w:tcPr>
          <w:p w14:paraId="6B499A8F" w14:textId="48187981" w:rsidR="21FD4BCD" w:rsidRDefault="21FD4BCD" w:rsidP="517150BF">
            <w:pPr>
              <w:spacing w:line="259" w:lineRule="auto"/>
              <w:rPr>
                <w:rFonts w:eastAsia="Verdana"/>
                <w:b w:val="0"/>
                <w:bCs w:val="0"/>
              </w:rPr>
            </w:pPr>
            <w:r w:rsidRPr="517150BF">
              <w:rPr>
                <w:rFonts w:eastAsia="Verdana"/>
                <w:b w:val="0"/>
                <w:bCs w:val="0"/>
              </w:rPr>
              <w:t>Vorige</w:t>
            </w:r>
          </w:p>
        </w:tc>
        <w:tc>
          <w:tcPr>
            <w:tcW w:w="6514" w:type="dxa"/>
          </w:tcPr>
          <w:p w14:paraId="58CCC2A8" w14:textId="2C6BFF8E" w:rsidR="517150BF" w:rsidRDefault="148AF6B2" w:rsidP="517150BF">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D5B40D">
              <w:rPr>
                <w:rFonts w:eastAsia="Verdana"/>
              </w:rPr>
              <w:t>Naar pagina “1.2 Betaalwijze”</w:t>
            </w:r>
          </w:p>
        </w:tc>
      </w:tr>
    </w:tbl>
    <w:p w14:paraId="254561CB" w14:textId="5170AAC4" w:rsidR="15793683" w:rsidRDefault="15793683" w:rsidP="15793683">
      <w:pPr>
        <w:spacing w:line="259" w:lineRule="auto"/>
      </w:pPr>
    </w:p>
    <w:p w14:paraId="3AC36B48" w14:textId="11F7AA12" w:rsidR="202A505D" w:rsidRDefault="48FBE811" w:rsidP="51D5B40D">
      <w:pPr>
        <w:spacing w:line="259" w:lineRule="auto"/>
        <w:rPr>
          <w:i/>
          <w:iCs/>
        </w:rPr>
      </w:pPr>
      <w:r w:rsidRPr="51D5B40D">
        <w:rPr>
          <w:i/>
          <w:iCs/>
        </w:rPr>
        <w:t>1.</w:t>
      </w:r>
      <w:r w:rsidR="01C3424B" w:rsidRPr="51D5B40D">
        <w:rPr>
          <w:i/>
          <w:iCs/>
        </w:rPr>
        <w:t>4 Betaling succesvol</w:t>
      </w:r>
    </w:p>
    <w:p w14:paraId="6BE89CD4" w14:textId="6CAAF28E" w:rsidR="2B108BCF" w:rsidRDefault="0C168FBE" w:rsidP="6DE42E94">
      <w:pPr>
        <w:spacing w:line="259" w:lineRule="auto"/>
      </w:pPr>
      <w:r>
        <w:rPr>
          <w:noProof/>
        </w:rPr>
        <w:drawing>
          <wp:inline distT="0" distB="0" distL="0" distR="0" wp14:anchorId="0339C183" wp14:editId="24DC9079">
            <wp:extent cx="4572000" cy="2171700"/>
            <wp:effectExtent l="0" t="0" r="0" b="0"/>
            <wp:docPr id="734993598" name="Picture 73499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6DE42E94" w14:paraId="0E7DD393" w14:textId="77777777" w:rsidTr="517150BF">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717B468D" w14:textId="26F0E510" w:rsidR="6DE42E94" w:rsidRDefault="6DE42E94" w:rsidP="6DE42E94">
            <w:pPr>
              <w:spacing w:after="0" w:line="259" w:lineRule="auto"/>
              <w:rPr>
                <w:rFonts w:eastAsia="Verdana"/>
              </w:rPr>
            </w:pPr>
            <w:r w:rsidRPr="6DE42E94">
              <w:rPr>
                <w:rFonts w:eastAsia="Verdana"/>
              </w:rPr>
              <w:t>Action</w:t>
            </w:r>
          </w:p>
        </w:tc>
        <w:tc>
          <w:tcPr>
            <w:tcW w:w="6514" w:type="dxa"/>
          </w:tcPr>
          <w:p w14:paraId="4B6F7AB7" w14:textId="48AFF74C" w:rsidR="6DE42E94" w:rsidRDefault="6DE42E94" w:rsidP="6DE42E94">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6DE42E94">
              <w:rPr>
                <w:rFonts w:eastAsia="Verdana"/>
              </w:rPr>
              <w:t>Explanation</w:t>
            </w:r>
            <w:proofErr w:type="spellEnd"/>
          </w:p>
        </w:tc>
      </w:tr>
      <w:tr w:rsidR="6DE42E94" w14:paraId="055798A1" w14:textId="77777777" w:rsidTr="517150BF">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2560EB79" w14:textId="33470348" w:rsidR="3808F13B" w:rsidRDefault="2C6936C9" w:rsidP="6DE42E94">
            <w:pPr>
              <w:spacing w:after="0" w:line="259" w:lineRule="auto"/>
              <w:rPr>
                <w:rFonts w:eastAsia="Verdana"/>
                <w:b w:val="0"/>
                <w:bCs w:val="0"/>
              </w:rPr>
            </w:pPr>
            <w:r w:rsidRPr="15793683">
              <w:rPr>
                <w:rFonts w:eastAsia="Verdana"/>
                <w:b w:val="0"/>
                <w:bCs w:val="0"/>
              </w:rPr>
              <w:t>Bevestiging</w:t>
            </w:r>
          </w:p>
        </w:tc>
        <w:tc>
          <w:tcPr>
            <w:tcW w:w="6514" w:type="dxa"/>
          </w:tcPr>
          <w:p w14:paraId="24260495" w14:textId="61020D2C" w:rsidR="3808F13B" w:rsidRDefault="79E83245" w:rsidP="6DE42E94">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 xml:space="preserve">Betaling succesvol werd </w:t>
            </w:r>
            <w:r w:rsidR="096BCCA3" w:rsidRPr="517150BF">
              <w:rPr>
                <w:rFonts w:eastAsia="Verdana"/>
              </w:rPr>
              <w:t>uitvoert</w:t>
            </w:r>
            <w:r w:rsidRPr="517150BF">
              <w:rPr>
                <w:rFonts w:eastAsia="Verdana"/>
              </w:rPr>
              <w:t>, pop-up weergegeven</w:t>
            </w:r>
            <w:r w:rsidR="1D21482A" w:rsidRPr="517150BF">
              <w:rPr>
                <w:rFonts w:eastAsia="Verdana"/>
              </w:rPr>
              <w:t>.</w:t>
            </w:r>
          </w:p>
        </w:tc>
      </w:tr>
      <w:tr w:rsidR="517150BF" w14:paraId="13687E8E" w14:textId="77777777" w:rsidTr="517150BF">
        <w:trPr>
          <w:trHeight w:val="692"/>
        </w:trPr>
        <w:tc>
          <w:tcPr>
            <w:cnfStyle w:val="001000000000" w:firstRow="0" w:lastRow="0" w:firstColumn="1" w:lastColumn="0" w:oddVBand="0" w:evenVBand="0" w:oddHBand="0" w:evenHBand="0" w:firstRowFirstColumn="0" w:firstRowLastColumn="0" w:lastRowFirstColumn="0" w:lastRowLastColumn="0"/>
            <w:tcW w:w="2326" w:type="dxa"/>
          </w:tcPr>
          <w:p w14:paraId="075AB2F3" w14:textId="1EA1D4CF" w:rsidR="05CBE7AE" w:rsidRDefault="05CBE7AE" w:rsidP="517150BF">
            <w:pPr>
              <w:spacing w:line="259" w:lineRule="auto"/>
              <w:rPr>
                <w:rFonts w:eastAsia="Verdana"/>
                <w:b w:val="0"/>
                <w:bCs w:val="0"/>
              </w:rPr>
            </w:pPr>
            <w:r w:rsidRPr="517150BF">
              <w:rPr>
                <w:rFonts w:eastAsia="Verdana"/>
                <w:b w:val="0"/>
                <w:bCs w:val="0"/>
              </w:rPr>
              <w:lastRenderedPageBreak/>
              <w:t>OK</w:t>
            </w:r>
          </w:p>
        </w:tc>
        <w:tc>
          <w:tcPr>
            <w:tcW w:w="6514" w:type="dxa"/>
          </w:tcPr>
          <w:p w14:paraId="484DF1A3" w14:textId="2926DA6F" w:rsidR="4DDA86CF" w:rsidRDefault="4DDA86CF" w:rsidP="517150BF">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7150BF">
              <w:rPr>
                <w:rFonts w:eastAsia="Verdana"/>
              </w:rPr>
              <w:t xml:space="preserve"> Naar homepagina</w:t>
            </w:r>
          </w:p>
        </w:tc>
      </w:tr>
    </w:tbl>
    <w:p w14:paraId="01C832A2" w14:textId="33EB6DBD" w:rsidR="2B108BCF" w:rsidRDefault="2B108BCF" w:rsidP="2B108BCF">
      <w:pPr>
        <w:spacing w:line="259" w:lineRule="auto"/>
        <w:rPr>
          <w:rFonts w:eastAsia="Verdana" w:cs="Verdana"/>
          <w:color w:val="000000" w:themeColor="text1"/>
        </w:rPr>
      </w:pPr>
    </w:p>
    <w:p w14:paraId="5CB01BFE" w14:textId="6634E05D" w:rsidR="6DE42E94" w:rsidRDefault="6DE42E94" w:rsidP="6DE42E94">
      <w:pPr>
        <w:spacing w:line="259" w:lineRule="auto"/>
      </w:pPr>
    </w:p>
    <w:p w14:paraId="43948D9D" w14:textId="130DDBD5" w:rsidR="2BE77A81" w:rsidRDefault="52E59501" w:rsidP="4912F4BE">
      <w:pPr>
        <w:pStyle w:val="Heading4"/>
        <w:rPr>
          <w:rFonts w:eastAsia="Verdana" w:cs="Verdana"/>
          <w:b/>
          <w:bCs/>
          <w:color w:val="000000" w:themeColor="text1"/>
        </w:rPr>
      </w:pPr>
      <w:bookmarkStart w:id="17" w:name="_Toc1652500218"/>
      <w:r w:rsidRPr="7B616DAD">
        <w:rPr>
          <w:b/>
          <w:bCs/>
        </w:rPr>
        <w:t>Lidmaatschap vernieuwen (Xander)</w:t>
      </w:r>
      <w:bookmarkEnd w:id="17"/>
    </w:p>
    <w:p w14:paraId="766AD050" w14:textId="4F7F4CC7" w:rsidR="2BE77A81" w:rsidRDefault="2BE77A81" w:rsidP="4912F4BE">
      <w:pPr>
        <w:spacing w:line="259" w:lineRule="auto"/>
        <w:rPr>
          <w:rFonts w:eastAsia="Verdana" w:cs="Verdana"/>
          <w:color w:val="000000" w:themeColor="text1"/>
        </w:rPr>
      </w:pPr>
      <w:proofErr w:type="spellStart"/>
      <w:r w:rsidRPr="4912F4BE">
        <w:rPr>
          <w:rFonts w:eastAsia="Verdana" w:cs="Verdana"/>
          <w:i/>
          <w:iCs/>
          <w:color w:val="000000" w:themeColor="text1"/>
        </w:rPr>
        <w:t>Functionality</w:t>
      </w:r>
      <w:proofErr w:type="spellEnd"/>
      <w:r w:rsidRPr="4912F4BE">
        <w:rPr>
          <w:rFonts w:eastAsia="Verdana" w:cs="Verdana"/>
          <w:i/>
          <w:iCs/>
          <w:color w:val="000000" w:themeColor="text1"/>
        </w:rPr>
        <w:t xml:space="preserve">: </w:t>
      </w:r>
      <w:r>
        <w:br/>
      </w:r>
      <w:r w:rsidRPr="4912F4BE">
        <w:rPr>
          <w:rFonts w:eastAsia="Verdana" w:cs="Verdana"/>
          <w:i/>
          <w:iCs/>
          <w:color w:val="000000" w:themeColor="text1"/>
        </w:rPr>
        <w:t>Als lid, kan ik mijn lidmaatschap verlengen.</w:t>
      </w:r>
    </w:p>
    <w:p w14:paraId="3812F20A" w14:textId="1E8E557E" w:rsidR="2BE77A81" w:rsidRDefault="2BE77A81" w:rsidP="4912F4BE">
      <w:pPr>
        <w:spacing w:line="259" w:lineRule="auto"/>
        <w:rPr>
          <w:rFonts w:eastAsia="Verdana" w:cs="Verdana"/>
          <w:color w:val="000000" w:themeColor="text1"/>
        </w:rPr>
      </w:pPr>
      <w:proofErr w:type="spellStart"/>
      <w:r w:rsidRPr="4912F4BE">
        <w:rPr>
          <w:rFonts w:eastAsia="Verdana" w:cs="Verdana"/>
          <w:i/>
          <w:iCs/>
          <w:color w:val="000000" w:themeColor="text1"/>
        </w:rPr>
        <w:t>Preconditions</w:t>
      </w:r>
      <w:proofErr w:type="spellEnd"/>
      <w:r w:rsidRPr="4912F4BE">
        <w:rPr>
          <w:rFonts w:eastAsia="Verdana" w:cs="Verdana"/>
          <w:i/>
          <w:iCs/>
          <w:color w:val="000000" w:themeColor="text1"/>
        </w:rPr>
        <w:t xml:space="preserve">: </w:t>
      </w:r>
      <w:r>
        <w:br/>
      </w:r>
      <w:r w:rsidRPr="4912F4BE">
        <w:rPr>
          <w:rFonts w:eastAsia="Verdana" w:cs="Verdana"/>
          <w:i/>
          <w:iCs/>
          <w:color w:val="000000" w:themeColor="text1"/>
        </w:rPr>
        <w:t>Actor is ingelogd.</w:t>
      </w:r>
    </w:p>
    <w:p w14:paraId="3C1D9C0F" w14:textId="67DF0420" w:rsidR="2BE77A81" w:rsidRDefault="2BE77A81" w:rsidP="4912F4BE">
      <w:pPr>
        <w:spacing w:line="259" w:lineRule="auto"/>
        <w:rPr>
          <w:rFonts w:eastAsia="Verdana" w:cs="Verdana"/>
          <w:color w:val="000000" w:themeColor="text1"/>
        </w:rPr>
      </w:pPr>
      <w:proofErr w:type="spellStart"/>
      <w:r w:rsidRPr="4912F4BE">
        <w:rPr>
          <w:rFonts w:eastAsia="Verdana" w:cs="Verdana"/>
          <w:i/>
          <w:iCs/>
          <w:color w:val="000000" w:themeColor="text1"/>
        </w:rPr>
        <w:t>Normal</w:t>
      </w:r>
      <w:proofErr w:type="spellEnd"/>
      <w:r w:rsidRPr="4912F4BE">
        <w:rPr>
          <w:rFonts w:eastAsia="Verdana" w:cs="Verdana"/>
          <w:i/>
          <w:iCs/>
          <w:color w:val="000000" w:themeColor="text1"/>
        </w:rPr>
        <w:t xml:space="preserve"> flow:</w:t>
      </w:r>
      <w:r>
        <w:br/>
      </w:r>
      <w:r w:rsidRPr="4912F4BE">
        <w:rPr>
          <w:rFonts w:eastAsia="Verdana" w:cs="Verdana"/>
          <w:i/>
          <w:iCs/>
          <w:color w:val="000000" w:themeColor="text1"/>
        </w:rPr>
        <w:t>Systeem geeft persoonsgegevens weer en geeft een optie om deze aan te passen, ook wordt de optie aangeboden om lid te zijn van het WBV.</w:t>
      </w:r>
      <w:r>
        <w:br/>
      </w:r>
      <w:r w:rsidRPr="4912F4BE">
        <w:rPr>
          <w:rFonts w:eastAsia="Verdana" w:cs="Verdana"/>
          <w:i/>
          <w:iCs/>
          <w:color w:val="000000" w:themeColor="text1"/>
        </w:rPr>
        <w:t>Actor bevestigt.</w:t>
      </w:r>
      <w:r>
        <w:br/>
      </w:r>
      <w:r w:rsidRPr="4912F4BE">
        <w:rPr>
          <w:rFonts w:eastAsia="Verdana" w:cs="Verdana"/>
          <w:i/>
          <w:iCs/>
          <w:color w:val="000000" w:themeColor="text1"/>
        </w:rPr>
        <w:t>Systeem toont prijs en mogelijke betalingsmogelijkheden.</w:t>
      </w:r>
      <w:r>
        <w:br/>
      </w:r>
      <w:r w:rsidRPr="4912F4BE">
        <w:rPr>
          <w:rFonts w:eastAsia="Verdana" w:cs="Verdana"/>
          <w:i/>
          <w:iCs/>
          <w:color w:val="000000" w:themeColor="text1"/>
        </w:rPr>
        <w:t>Actor kiest betalingssysteem.</w:t>
      </w:r>
      <w:r>
        <w:br/>
      </w:r>
      <w:r w:rsidRPr="4912F4BE">
        <w:rPr>
          <w:rFonts w:eastAsia="Verdana" w:cs="Verdana"/>
          <w:i/>
          <w:iCs/>
          <w:color w:val="000000" w:themeColor="text1"/>
        </w:rPr>
        <w:t>Systeem verwijst door naar gekozen betalingssysteem.</w:t>
      </w:r>
      <w:r>
        <w:br/>
      </w:r>
      <w:r w:rsidRPr="4912F4BE">
        <w:rPr>
          <w:rFonts w:eastAsia="Verdana" w:cs="Verdana"/>
          <w:i/>
          <w:iCs/>
          <w:color w:val="000000" w:themeColor="text1"/>
        </w:rPr>
        <w:t>Het betalingssysteem verwijst terug door naar het systeem en bevestigt succesvolle betaling.</w:t>
      </w:r>
      <w:r>
        <w:br/>
      </w:r>
      <w:r w:rsidRPr="4912F4BE">
        <w:rPr>
          <w:rFonts w:eastAsia="Verdana" w:cs="Verdana"/>
          <w:i/>
          <w:iCs/>
          <w:color w:val="000000" w:themeColor="text1"/>
        </w:rPr>
        <w:t>Systeem bevestigt inschrijving en stuurt ook een bevestigingsmail naar mailbox van actor.</w:t>
      </w:r>
    </w:p>
    <w:p w14:paraId="37F6855C" w14:textId="2552DEAF" w:rsidR="2BE77A81" w:rsidRDefault="2BE77A81" w:rsidP="4912F4BE">
      <w:pPr>
        <w:spacing w:line="259" w:lineRule="auto"/>
        <w:rPr>
          <w:rFonts w:eastAsia="Verdana" w:cs="Verdana"/>
          <w:color w:val="000000" w:themeColor="text1"/>
        </w:rPr>
      </w:pPr>
      <w:proofErr w:type="spellStart"/>
      <w:r w:rsidRPr="4912F4BE">
        <w:rPr>
          <w:rFonts w:eastAsia="Verdana" w:cs="Verdana"/>
          <w:i/>
          <w:iCs/>
          <w:color w:val="000000" w:themeColor="text1"/>
        </w:rPr>
        <w:t>Alternatives</w:t>
      </w:r>
      <w:proofErr w:type="spellEnd"/>
      <w:r w:rsidRPr="4912F4BE">
        <w:rPr>
          <w:rFonts w:eastAsia="Verdana" w:cs="Verdana"/>
          <w:i/>
          <w:iCs/>
          <w:color w:val="000000" w:themeColor="text1"/>
        </w:rPr>
        <w:t>:</w:t>
      </w:r>
    </w:p>
    <w:p w14:paraId="1FFD0BE6" w14:textId="5E185781" w:rsidR="2BE77A81" w:rsidRDefault="2BE77A81" w:rsidP="005622E1">
      <w:pPr>
        <w:pStyle w:val="ListParagraph"/>
        <w:numPr>
          <w:ilvl w:val="0"/>
          <w:numId w:val="9"/>
        </w:numPr>
        <w:spacing w:line="259" w:lineRule="auto"/>
        <w:rPr>
          <w:rFonts w:eastAsia="Verdana" w:cs="Verdana"/>
          <w:color w:val="000000" w:themeColor="text1"/>
        </w:rPr>
      </w:pPr>
      <w:r w:rsidRPr="4912F4BE">
        <w:rPr>
          <w:rFonts w:eastAsia="Verdana" w:cs="Verdana"/>
          <w:color w:val="000000" w:themeColor="text1"/>
          <w:u w:val="single"/>
        </w:rPr>
        <w:t>Betaling niet succesvol</w:t>
      </w:r>
      <w:r w:rsidRPr="4912F4BE">
        <w:rPr>
          <w:rFonts w:eastAsia="Verdana" w:cs="Verdana"/>
          <w:color w:val="000000" w:themeColor="text1"/>
        </w:rPr>
        <w:t xml:space="preserve">: </w:t>
      </w:r>
      <w:r>
        <w:br/>
      </w:r>
      <w:r w:rsidRPr="4912F4BE">
        <w:rPr>
          <w:rFonts w:eastAsia="Verdana" w:cs="Verdana"/>
          <w:color w:val="000000" w:themeColor="text1"/>
        </w:rPr>
        <w:t>Systeem geeft melding hiervan en gaat terug naar het begin.</w:t>
      </w:r>
    </w:p>
    <w:p w14:paraId="6DFF0103" w14:textId="7C8E46A1" w:rsidR="2BE77A81" w:rsidRDefault="2BE77A81" w:rsidP="005622E1">
      <w:pPr>
        <w:pStyle w:val="ListParagraph"/>
        <w:numPr>
          <w:ilvl w:val="0"/>
          <w:numId w:val="9"/>
        </w:numPr>
        <w:spacing w:line="259" w:lineRule="auto"/>
        <w:rPr>
          <w:rFonts w:eastAsia="Verdana" w:cs="Verdana"/>
          <w:color w:val="000000" w:themeColor="text1"/>
        </w:rPr>
      </w:pPr>
      <w:r w:rsidRPr="4912F4BE">
        <w:rPr>
          <w:rFonts w:eastAsia="Verdana" w:cs="Verdana"/>
          <w:color w:val="000000" w:themeColor="text1"/>
          <w:u w:val="single"/>
        </w:rPr>
        <w:t>Actor wil gegevens aanpassen</w:t>
      </w:r>
      <w:r w:rsidRPr="4912F4BE">
        <w:rPr>
          <w:rFonts w:eastAsia="Verdana" w:cs="Verdana"/>
          <w:color w:val="000000" w:themeColor="text1"/>
        </w:rPr>
        <w:t>:</w:t>
      </w:r>
      <w:r>
        <w:br/>
      </w:r>
      <w:r w:rsidRPr="4912F4BE">
        <w:rPr>
          <w:rFonts w:eastAsia="Verdana" w:cs="Verdana"/>
          <w:color w:val="000000" w:themeColor="text1"/>
        </w:rPr>
        <w:t xml:space="preserve">Actor wordt doorverwezen naar </w:t>
      </w:r>
      <w:proofErr w:type="spellStart"/>
      <w:r w:rsidRPr="4912F4BE">
        <w:rPr>
          <w:rFonts w:eastAsia="Verdana" w:cs="Verdana"/>
          <w:color w:val="000000" w:themeColor="text1"/>
        </w:rPr>
        <w:t>use</w:t>
      </w:r>
      <w:proofErr w:type="spellEnd"/>
      <w:r w:rsidRPr="4912F4BE">
        <w:rPr>
          <w:rFonts w:eastAsia="Verdana" w:cs="Verdana"/>
          <w:color w:val="000000" w:themeColor="text1"/>
        </w:rPr>
        <w:t xml:space="preserve"> case “Eigen gegevens raadplegen”</w:t>
      </w:r>
    </w:p>
    <w:p w14:paraId="2DD71F27" w14:textId="60D04667" w:rsidR="50EA54C0" w:rsidRDefault="53087AB9" w:rsidP="7B616DAD">
      <w:pPr>
        <w:spacing w:line="259" w:lineRule="auto"/>
        <w:rPr>
          <w:rFonts w:eastAsia="Verdana"/>
          <w:i/>
          <w:iCs/>
        </w:rPr>
      </w:pPr>
      <w:proofErr w:type="spellStart"/>
      <w:r w:rsidRPr="7B616DAD">
        <w:rPr>
          <w:rFonts w:eastAsia="Verdana" w:cs="Verdana"/>
          <w:i/>
          <w:iCs/>
          <w:color w:val="000000" w:themeColor="text1"/>
        </w:rPr>
        <w:t>Screens</w:t>
      </w:r>
      <w:proofErr w:type="spellEnd"/>
      <w:r w:rsidRPr="7B616DAD">
        <w:rPr>
          <w:rFonts w:eastAsia="Verdana" w:cs="Verdana"/>
          <w:color w:val="000000" w:themeColor="text1"/>
        </w:rPr>
        <w:t>:</w:t>
      </w:r>
    </w:p>
    <w:p w14:paraId="5D70F801" w14:textId="58FD3732" w:rsidR="3A16B39A" w:rsidRDefault="482BBEC6" w:rsidP="75EAC365">
      <w:pPr>
        <w:spacing w:line="259" w:lineRule="auto"/>
      </w:pPr>
      <w:r w:rsidRPr="7B616DAD">
        <w:rPr>
          <w:i/>
          <w:iCs/>
        </w:rPr>
        <w:t>2.1 Bevestiging persoonsgegevens</w:t>
      </w:r>
      <w:r w:rsidR="3A16B39A">
        <w:br/>
      </w:r>
      <w:r w:rsidR="6B66C3DC">
        <w:rPr>
          <w:noProof/>
        </w:rPr>
        <w:drawing>
          <wp:inline distT="0" distB="0" distL="0" distR="0" wp14:anchorId="47219AE4" wp14:editId="4D687F98">
            <wp:extent cx="3310471" cy="2020706"/>
            <wp:effectExtent l="0" t="0" r="0" b="0"/>
            <wp:docPr id="1102348357" name="Picture 110234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348357"/>
                    <pic:cNvPicPr/>
                  </pic:nvPicPr>
                  <pic:blipFill>
                    <a:blip r:embed="rId28">
                      <a:extLst>
                        <a:ext uri="{28A0092B-C50C-407E-A947-70E740481C1C}">
                          <a14:useLocalDpi xmlns:a14="http://schemas.microsoft.com/office/drawing/2010/main" val="0"/>
                        </a:ext>
                      </a:extLst>
                    </a:blip>
                    <a:srcRect l="15277" t="18936" r="15277"/>
                    <a:stretch>
                      <a:fillRect/>
                    </a:stretch>
                  </pic:blipFill>
                  <pic:spPr>
                    <a:xfrm>
                      <a:off x="0" y="0"/>
                      <a:ext cx="3310471" cy="2020706"/>
                    </a:xfrm>
                    <a:prstGeom prst="rect">
                      <a:avLst/>
                    </a:prstGeom>
                  </pic:spPr>
                </pic:pic>
              </a:graphicData>
            </a:graphic>
          </wp:inline>
        </w:drawing>
      </w:r>
      <w:r w:rsidR="3A16B39A">
        <w:br/>
      </w:r>
    </w:p>
    <w:tbl>
      <w:tblPr>
        <w:tblStyle w:val="ListTable6Colorful"/>
        <w:tblW w:w="0" w:type="auto"/>
        <w:tblLook w:val="04A0" w:firstRow="1" w:lastRow="0" w:firstColumn="1" w:lastColumn="0" w:noHBand="0" w:noVBand="1"/>
      </w:tblPr>
      <w:tblGrid>
        <w:gridCol w:w="2335"/>
        <w:gridCol w:w="6566"/>
      </w:tblGrid>
      <w:tr w:rsidR="75EAC365" w14:paraId="180FDF7A" w14:textId="77777777" w:rsidTr="51D5B40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3337E889" w14:textId="77777777" w:rsidR="75EAC365" w:rsidRDefault="75EAC365" w:rsidP="75EAC365">
            <w:pPr>
              <w:spacing w:line="259" w:lineRule="auto"/>
              <w:rPr>
                <w:rFonts w:eastAsia="Verdana"/>
              </w:rPr>
            </w:pPr>
            <w:r w:rsidRPr="75EAC365">
              <w:rPr>
                <w:rFonts w:eastAsia="Verdana"/>
              </w:rPr>
              <w:t xml:space="preserve">Action </w:t>
            </w:r>
          </w:p>
        </w:tc>
        <w:tc>
          <w:tcPr>
            <w:tcW w:w="7444" w:type="dxa"/>
          </w:tcPr>
          <w:p w14:paraId="2104F07B" w14:textId="77777777" w:rsidR="75EAC365" w:rsidRDefault="75EAC365" w:rsidP="75EAC365">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75EAC365">
              <w:rPr>
                <w:rFonts w:eastAsia="Verdana"/>
              </w:rPr>
              <w:t>Explanation</w:t>
            </w:r>
            <w:proofErr w:type="spellEnd"/>
          </w:p>
        </w:tc>
      </w:tr>
      <w:tr w:rsidR="75EAC365" w14:paraId="6CD7A807" w14:textId="77777777" w:rsidTr="51D5B40D">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0800EC09" w14:textId="407E2933" w:rsidR="499A15FF" w:rsidRDefault="499A15FF" w:rsidP="75EAC365">
            <w:pPr>
              <w:spacing w:line="259" w:lineRule="auto"/>
              <w:rPr>
                <w:rFonts w:eastAsia="Verdana"/>
                <w:b w:val="0"/>
                <w:bCs w:val="0"/>
              </w:rPr>
            </w:pPr>
            <w:r w:rsidRPr="75EAC365">
              <w:rPr>
                <w:rFonts w:eastAsia="Verdana"/>
                <w:b w:val="0"/>
                <w:bCs w:val="0"/>
              </w:rPr>
              <w:lastRenderedPageBreak/>
              <w:t>Aanpassen</w:t>
            </w:r>
          </w:p>
        </w:tc>
        <w:tc>
          <w:tcPr>
            <w:tcW w:w="7444" w:type="dxa"/>
          </w:tcPr>
          <w:p w14:paraId="0FFE5223" w14:textId="5E0ED8E5" w:rsidR="499A15FF" w:rsidRDefault="2BBBDE1B" w:rsidP="75EAC365">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D5B40D">
              <w:rPr>
                <w:rFonts w:eastAsia="Verdana"/>
              </w:rPr>
              <w:t xml:space="preserve">Naar </w:t>
            </w:r>
            <w:r w:rsidR="1CF98865" w:rsidRPr="51D5B40D">
              <w:rPr>
                <w:rFonts w:eastAsia="Verdana"/>
              </w:rPr>
              <w:t>pagina “3. Eigen gege</w:t>
            </w:r>
            <w:r w:rsidR="4CA4BC64" w:rsidRPr="51D5B40D">
              <w:rPr>
                <w:rFonts w:eastAsia="Verdana"/>
              </w:rPr>
              <w:t>v</w:t>
            </w:r>
            <w:r w:rsidR="1CF98865" w:rsidRPr="51D5B40D">
              <w:rPr>
                <w:rFonts w:eastAsia="Verdana"/>
              </w:rPr>
              <w:t>ens raadplegen”</w:t>
            </w:r>
          </w:p>
        </w:tc>
      </w:tr>
      <w:tr w:rsidR="75EAC365" w14:paraId="68F2375C" w14:textId="77777777" w:rsidTr="51D5B40D">
        <w:trPr>
          <w:trHeight w:val="501"/>
        </w:trPr>
        <w:tc>
          <w:tcPr>
            <w:cnfStyle w:val="001000000000" w:firstRow="0" w:lastRow="0" w:firstColumn="1" w:lastColumn="0" w:oddVBand="0" w:evenVBand="0" w:oddHBand="0" w:evenHBand="0" w:firstRowFirstColumn="0" w:firstRowLastColumn="0" w:lastRowFirstColumn="0" w:lastRowLastColumn="0"/>
            <w:tcW w:w="2517" w:type="dxa"/>
          </w:tcPr>
          <w:p w14:paraId="7E967F6A" w14:textId="169D551E" w:rsidR="499A15FF" w:rsidRDefault="499A15FF" w:rsidP="75EAC365">
            <w:pPr>
              <w:spacing w:line="259" w:lineRule="auto"/>
              <w:rPr>
                <w:rFonts w:eastAsia="Verdana"/>
                <w:b w:val="0"/>
                <w:bCs w:val="0"/>
              </w:rPr>
            </w:pPr>
            <w:r w:rsidRPr="75EAC365">
              <w:rPr>
                <w:rFonts w:eastAsia="Verdana"/>
                <w:b w:val="0"/>
                <w:bCs w:val="0"/>
              </w:rPr>
              <w:t>Volgende</w:t>
            </w:r>
          </w:p>
        </w:tc>
        <w:tc>
          <w:tcPr>
            <w:tcW w:w="7444" w:type="dxa"/>
          </w:tcPr>
          <w:p w14:paraId="0A2AAFF8" w14:textId="45E43399" w:rsidR="0620AE86" w:rsidRDefault="0620AE86" w:rsidP="75EAC365">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75EAC365">
              <w:rPr>
                <w:rFonts w:eastAsia="Verdana"/>
              </w:rPr>
              <w:t>Naar pagina “2.2 Keuze abonnement”</w:t>
            </w:r>
          </w:p>
        </w:tc>
      </w:tr>
    </w:tbl>
    <w:p w14:paraId="6B2136B8" w14:textId="53F67B8E" w:rsidR="75EAC365" w:rsidRDefault="75EAC365" w:rsidP="75EAC365">
      <w:pPr>
        <w:spacing w:line="259" w:lineRule="auto"/>
      </w:pPr>
    </w:p>
    <w:p w14:paraId="4A33EDCC" w14:textId="71FC3480" w:rsidR="0620AE86" w:rsidRDefault="28B693A4" w:rsidP="75EAC365">
      <w:pPr>
        <w:spacing w:line="259" w:lineRule="auto"/>
      </w:pPr>
      <w:r w:rsidRPr="7B616DAD">
        <w:rPr>
          <w:i/>
          <w:iCs/>
        </w:rPr>
        <w:t>2.2 Keuze abonnement</w:t>
      </w:r>
      <w:r w:rsidR="0620AE86">
        <w:br/>
      </w:r>
      <w:r w:rsidR="73A214E1">
        <w:rPr>
          <w:noProof/>
        </w:rPr>
        <w:drawing>
          <wp:inline distT="0" distB="0" distL="0" distR="0" wp14:anchorId="3816BD70" wp14:editId="0028A745">
            <wp:extent cx="3051894" cy="1810017"/>
            <wp:effectExtent l="0" t="0" r="0" b="0"/>
            <wp:docPr id="344424303" name="Picture 34442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424303"/>
                    <pic:cNvPicPr/>
                  </pic:nvPicPr>
                  <pic:blipFill>
                    <a:blip r:embed="rId29">
                      <a:extLst>
                        <a:ext uri="{28A0092B-C50C-407E-A947-70E740481C1C}">
                          <a14:useLocalDpi xmlns:a14="http://schemas.microsoft.com/office/drawing/2010/main" val="0"/>
                        </a:ext>
                      </a:extLst>
                    </a:blip>
                    <a:srcRect l="25764" t="24890" r="27536"/>
                    <a:stretch>
                      <a:fillRect/>
                    </a:stretch>
                  </pic:blipFill>
                  <pic:spPr>
                    <a:xfrm>
                      <a:off x="0" y="0"/>
                      <a:ext cx="3051894" cy="1810017"/>
                    </a:xfrm>
                    <a:prstGeom prst="rect">
                      <a:avLst/>
                    </a:prstGeom>
                  </pic:spPr>
                </pic:pic>
              </a:graphicData>
            </a:graphic>
          </wp:inline>
        </w:drawing>
      </w:r>
      <w:r w:rsidR="0620AE86">
        <w:br/>
      </w:r>
    </w:p>
    <w:tbl>
      <w:tblPr>
        <w:tblStyle w:val="ListTable6Colorful"/>
        <w:tblW w:w="0" w:type="auto"/>
        <w:tblLook w:val="04A0" w:firstRow="1" w:lastRow="0" w:firstColumn="1" w:lastColumn="0" w:noHBand="0" w:noVBand="1"/>
      </w:tblPr>
      <w:tblGrid>
        <w:gridCol w:w="2277"/>
        <w:gridCol w:w="6624"/>
      </w:tblGrid>
      <w:tr w:rsidR="75EAC365" w14:paraId="6A7181A8" w14:textId="77777777" w:rsidTr="75EAC365">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72CB6C2F" w14:textId="77777777" w:rsidR="75EAC365" w:rsidRDefault="75EAC365" w:rsidP="75EAC365">
            <w:pPr>
              <w:spacing w:line="259" w:lineRule="auto"/>
              <w:rPr>
                <w:rFonts w:eastAsia="Verdana"/>
              </w:rPr>
            </w:pPr>
            <w:r w:rsidRPr="75EAC365">
              <w:rPr>
                <w:rFonts w:eastAsia="Verdana"/>
              </w:rPr>
              <w:t xml:space="preserve">Action </w:t>
            </w:r>
          </w:p>
        </w:tc>
        <w:tc>
          <w:tcPr>
            <w:tcW w:w="7444" w:type="dxa"/>
          </w:tcPr>
          <w:p w14:paraId="0D9841C2" w14:textId="77777777" w:rsidR="75EAC365" w:rsidRDefault="75EAC365" w:rsidP="75EAC365">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75EAC365">
              <w:rPr>
                <w:rFonts w:eastAsia="Verdana"/>
              </w:rPr>
              <w:t>Explanation</w:t>
            </w:r>
            <w:proofErr w:type="spellEnd"/>
          </w:p>
        </w:tc>
      </w:tr>
      <w:tr w:rsidR="75EAC365" w14:paraId="08919ACD" w14:textId="77777777" w:rsidTr="75EAC365">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2C3FD47D" w14:textId="4D69D383" w:rsidR="62D5879F" w:rsidRDefault="62D5879F" w:rsidP="75EAC365">
            <w:pPr>
              <w:spacing w:line="259" w:lineRule="auto"/>
              <w:rPr>
                <w:rFonts w:eastAsia="Verdana"/>
                <w:b w:val="0"/>
                <w:bCs w:val="0"/>
              </w:rPr>
            </w:pPr>
            <w:r w:rsidRPr="75EAC365">
              <w:rPr>
                <w:rFonts w:eastAsia="Verdana"/>
                <w:b w:val="0"/>
                <w:bCs w:val="0"/>
              </w:rPr>
              <w:t>Vorige</w:t>
            </w:r>
          </w:p>
        </w:tc>
        <w:tc>
          <w:tcPr>
            <w:tcW w:w="7444" w:type="dxa"/>
          </w:tcPr>
          <w:p w14:paraId="1F0BB5DF" w14:textId="07DD56B4" w:rsidR="221D4A7B" w:rsidRDefault="221D4A7B" w:rsidP="75EAC365">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75EAC365">
              <w:rPr>
                <w:rFonts w:eastAsia="Verdana"/>
              </w:rPr>
              <w:t>Naar pagina “</w:t>
            </w:r>
            <w:r w:rsidR="6B7551DC">
              <w:t>2.1 Bevestiging persoonsgegevens</w:t>
            </w:r>
            <w:r w:rsidRPr="75EAC365">
              <w:rPr>
                <w:rFonts w:eastAsia="Verdana"/>
              </w:rPr>
              <w:t>”</w:t>
            </w:r>
          </w:p>
        </w:tc>
      </w:tr>
      <w:tr w:rsidR="75EAC365" w14:paraId="0D15E260" w14:textId="77777777" w:rsidTr="75EAC365">
        <w:trPr>
          <w:trHeight w:val="501"/>
        </w:trPr>
        <w:tc>
          <w:tcPr>
            <w:cnfStyle w:val="001000000000" w:firstRow="0" w:lastRow="0" w:firstColumn="1" w:lastColumn="0" w:oddVBand="0" w:evenVBand="0" w:oddHBand="0" w:evenHBand="0" w:firstRowFirstColumn="0" w:firstRowLastColumn="0" w:lastRowFirstColumn="0" w:lastRowLastColumn="0"/>
            <w:tcW w:w="2517" w:type="dxa"/>
          </w:tcPr>
          <w:p w14:paraId="7920F077" w14:textId="3D12BA0D" w:rsidR="170F402B" w:rsidRDefault="170F402B" w:rsidP="75EAC365">
            <w:pPr>
              <w:spacing w:line="259" w:lineRule="auto"/>
              <w:rPr>
                <w:rFonts w:eastAsia="Verdana"/>
                <w:b w:val="0"/>
                <w:bCs w:val="0"/>
              </w:rPr>
            </w:pPr>
            <w:r w:rsidRPr="75EAC365">
              <w:rPr>
                <w:rFonts w:eastAsia="Verdana"/>
                <w:b w:val="0"/>
                <w:bCs w:val="0"/>
              </w:rPr>
              <w:t>Betalen</w:t>
            </w:r>
          </w:p>
        </w:tc>
        <w:tc>
          <w:tcPr>
            <w:tcW w:w="7444" w:type="dxa"/>
          </w:tcPr>
          <w:p w14:paraId="26C2A7D5" w14:textId="3B5470CF" w:rsidR="170F402B" w:rsidRDefault="170F402B" w:rsidP="75EAC365">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75EAC365">
              <w:rPr>
                <w:rFonts w:eastAsia="Verdana"/>
              </w:rPr>
              <w:t>Naar pagina “2.3 Keuze betaalwijze”</w:t>
            </w:r>
          </w:p>
        </w:tc>
      </w:tr>
    </w:tbl>
    <w:p w14:paraId="6CA066DF" w14:textId="50E28246" w:rsidR="75EAC365" w:rsidRDefault="75EAC365" w:rsidP="75EAC365">
      <w:pPr>
        <w:spacing w:line="259" w:lineRule="auto"/>
      </w:pPr>
    </w:p>
    <w:p w14:paraId="24A6B3DF" w14:textId="5B0228A2" w:rsidR="5B9CDA7B" w:rsidRDefault="5B584C86" w:rsidP="51D5B40D">
      <w:pPr>
        <w:spacing w:line="259" w:lineRule="auto"/>
      </w:pPr>
      <w:r w:rsidRPr="51D5B40D">
        <w:rPr>
          <w:i/>
          <w:iCs/>
        </w:rPr>
        <w:lastRenderedPageBreak/>
        <w:t>2.3 Keuze betaalwijze</w:t>
      </w:r>
      <w:r w:rsidR="5B9CDA7B">
        <w:br/>
      </w:r>
      <w:r w:rsidR="53F1A7AC">
        <w:rPr>
          <w:noProof/>
        </w:rPr>
        <w:drawing>
          <wp:inline distT="0" distB="0" distL="0" distR="0" wp14:anchorId="0393BCE9" wp14:editId="3473B042">
            <wp:extent cx="3667125" cy="4572000"/>
            <wp:effectExtent l="0" t="0" r="0" b="0"/>
            <wp:docPr id="262538174" name="Picture 26253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67125" cy="4572000"/>
                    </a:xfrm>
                    <a:prstGeom prst="rect">
                      <a:avLst/>
                    </a:prstGeom>
                  </pic:spPr>
                </pic:pic>
              </a:graphicData>
            </a:graphic>
          </wp:inline>
        </w:drawing>
      </w:r>
      <w:r w:rsidR="5B9CDA7B">
        <w:br/>
      </w:r>
    </w:p>
    <w:tbl>
      <w:tblPr>
        <w:tblStyle w:val="ListTable6Colorful"/>
        <w:tblW w:w="0" w:type="auto"/>
        <w:tblLook w:val="04A0" w:firstRow="1" w:lastRow="0" w:firstColumn="1" w:lastColumn="0" w:noHBand="0" w:noVBand="1"/>
      </w:tblPr>
      <w:tblGrid>
        <w:gridCol w:w="2288"/>
        <w:gridCol w:w="6613"/>
      </w:tblGrid>
      <w:tr w:rsidR="75EAC365" w14:paraId="0B56DC04" w14:textId="77777777" w:rsidTr="51D5B40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1EB2E7F3" w14:textId="77777777" w:rsidR="75EAC365" w:rsidRDefault="75EAC365" w:rsidP="75EAC365">
            <w:pPr>
              <w:spacing w:line="259" w:lineRule="auto"/>
              <w:rPr>
                <w:rFonts w:eastAsia="Verdana"/>
              </w:rPr>
            </w:pPr>
            <w:r w:rsidRPr="75EAC365">
              <w:rPr>
                <w:rFonts w:eastAsia="Verdana"/>
              </w:rPr>
              <w:t xml:space="preserve">Action </w:t>
            </w:r>
          </w:p>
        </w:tc>
        <w:tc>
          <w:tcPr>
            <w:tcW w:w="7444" w:type="dxa"/>
          </w:tcPr>
          <w:p w14:paraId="5C51B721" w14:textId="77777777" w:rsidR="75EAC365" w:rsidRDefault="75EAC365" w:rsidP="75EAC365">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75EAC365">
              <w:rPr>
                <w:rFonts w:eastAsia="Verdana"/>
              </w:rPr>
              <w:t>Explanation</w:t>
            </w:r>
            <w:proofErr w:type="spellEnd"/>
          </w:p>
        </w:tc>
      </w:tr>
      <w:tr w:rsidR="75EAC365" w14:paraId="591F6773" w14:textId="77777777" w:rsidTr="51D5B40D">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5FF78120" w14:textId="16029737" w:rsidR="1BC6FBE3" w:rsidRDefault="1BC6FBE3" w:rsidP="75EAC365">
            <w:pPr>
              <w:spacing w:line="259" w:lineRule="auto"/>
              <w:rPr>
                <w:rFonts w:eastAsia="Verdana"/>
                <w:b w:val="0"/>
                <w:bCs w:val="0"/>
              </w:rPr>
            </w:pPr>
            <w:r w:rsidRPr="75EAC365">
              <w:rPr>
                <w:rFonts w:eastAsia="Verdana"/>
                <w:b w:val="0"/>
                <w:bCs w:val="0"/>
              </w:rPr>
              <w:t>Vorige</w:t>
            </w:r>
          </w:p>
        </w:tc>
        <w:tc>
          <w:tcPr>
            <w:tcW w:w="7444" w:type="dxa"/>
          </w:tcPr>
          <w:p w14:paraId="09C4E36D" w14:textId="3B11CB28" w:rsidR="717FE617" w:rsidRDefault="717FE617" w:rsidP="75EAC365">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75EAC365">
              <w:rPr>
                <w:rFonts w:eastAsia="Verdana"/>
              </w:rPr>
              <w:t>Naar pagina “</w:t>
            </w:r>
            <w:r>
              <w:t>2.2 Keuze abonnement</w:t>
            </w:r>
            <w:r w:rsidRPr="75EAC365">
              <w:rPr>
                <w:rFonts w:eastAsia="Verdana"/>
              </w:rPr>
              <w:t>”</w:t>
            </w:r>
          </w:p>
        </w:tc>
      </w:tr>
      <w:tr w:rsidR="75EAC365" w14:paraId="35A61750" w14:textId="77777777" w:rsidTr="51D5B40D">
        <w:trPr>
          <w:trHeight w:val="501"/>
        </w:trPr>
        <w:tc>
          <w:tcPr>
            <w:cnfStyle w:val="001000000000" w:firstRow="0" w:lastRow="0" w:firstColumn="1" w:lastColumn="0" w:oddVBand="0" w:evenVBand="0" w:oddHBand="0" w:evenHBand="0" w:firstRowFirstColumn="0" w:firstRowLastColumn="0" w:lastRowFirstColumn="0" w:lastRowLastColumn="0"/>
            <w:tcW w:w="2517" w:type="dxa"/>
          </w:tcPr>
          <w:p w14:paraId="770F350B" w14:textId="4CC19D0D" w:rsidR="717FE617" w:rsidRDefault="717FE617" w:rsidP="75EAC365">
            <w:pPr>
              <w:spacing w:line="259" w:lineRule="auto"/>
              <w:rPr>
                <w:rFonts w:eastAsia="Verdana"/>
                <w:b w:val="0"/>
                <w:bCs w:val="0"/>
              </w:rPr>
            </w:pPr>
            <w:r w:rsidRPr="75EAC365">
              <w:rPr>
                <w:rFonts w:eastAsia="Verdana"/>
                <w:b w:val="0"/>
                <w:bCs w:val="0"/>
              </w:rPr>
              <w:t>Betalen</w:t>
            </w:r>
          </w:p>
        </w:tc>
        <w:tc>
          <w:tcPr>
            <w:tcW w:w="7444" w:type="dxa"/>
          </w:tcPr>
          <w:p w14:paraId="306909A5" w14:textId="17B501B7" w:rsidR="717FE617" w:rsidRDefault="717FE617" w:rsidP="75EAC365">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75EAC365">
              <w:rPr>
                <w:rFonts w:eastAsia="Verdana"/>
              </w:rPr>
              <w:t>Naar pagina “</w:t>
            </w:r>
            <w:r>
              <w:t>2.4 Betaaloverzicht</w:t>
            </w:r>
            <w:r w:rsidRPr="75EAC365">
              <w:rPr>
                <w:rFonts w:eastAsia="Verdana"/>
              </w:rPr>
              <w:t>”</w:t>
            </w:r>
          </w:p>
        </w:tc>
      </w:tr>
      <w:tr w:rsidR="517150BF" w14:paraId="05618364" w14:textId="77777777" w:rsidTr="51D5B40D">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88" w:type="dxa"/>
          </w:tcPr>
          <w:p w14:paraId="14E64EE0" w14:textId="5ACB18B9" w:rsidR="1D514E1D" w:rsidRDefault="325510CE" w:rsidP="51D5B40D">
            <w:pPr>
              <w:spacing w:line="259" w:lineRule="auto"/>
            </w:pPr>
            <w:r w:rsidRPr="51D5B40D">
              <w:rPr>
                <w:rFonts w:eastAsia="Verdana"/>
                <w:b w:val="0"/>
                <w:bCs w:val="0"/>
              </w:rPr>
              <w:t>1</w:t>
            </w:r>
          </w:p>
        </w:tc>
        <w:tc>
          <w:tcPr>
            <w:tcW w:w="6613" w:type="dxa"/>
          </w:tcPr>
          <w:p w14:paraId="7A11772D" w14:textId="7195740F" w:rsidR="517150BF" w:rsidRDefault="325510CE"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D5B40D">
              <w:rPr>
                <w:rFonts w:eastAsia="Verdana"/>
              </w:rPr>
              <w:t>Na het kiezen van een betaalwijze worden de juiste velden hiervoor getoond.</w:t>
            </w:r>
          </w:p>
        </w:tc>
      </w:tr>
    </w:tbl>
    <w:p w14:paraId="1FF2E54C" w14:textId="4B7196EB" w:rsidR="75EAC365" w:rsidRDefault="75EAC365" w:rsidP="75EAC365">
      <w:pPr>
        <w:spacing w:line="259" w:lineRule="auto"/>
      </w:pPr>
    </w:p>
    <w:p w14:paraId="3ECAE82F" w14:textId="59488F81" w:rsidR="717FE617" w:rsidRDefault="1E3C74F9" w:rsidP="75EAC365">
      <w:pPr>
        <w:spacing w:line="259" w:lineRule="auto"/>
      </w:pPr>
      <w:r w:rsidRPr="7B616DAD">
        <w:rPr>
          <w:i/>
          <w:iCs/>
        </w:rPr>
        <w:lastRenderedPageBreak/>
        <w:t>2.4 Betaaloverzicht</w:t>
      </w:r>
      <w:r w:rsidR="717FE617">
        <w:br/>
      </w:r>
      <w:r w:rsidR="60F41872">
        <w:rPr>
          <w:noProof/>
        </w:rPr>
        <w:drawing>
          <wp:inline distT="0" distB="0" distL="0" distR="0" wp14:anchorId="4D26BCD6" wp14:editId="35651991">
            <wp:extent cx="3803461" cy="2254217"/>
            <wp:effectExtent l="0" t="0" r="0" b="0"/>
            <wp:docPr id="468363701" name="Picture 46836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363701"/>
                    <pic:cNvPicPr/>
                  </pic:nvPicPr>
                  <pic:blipFill>
                    <a:blip r:embed="rId31">
                      <a:extLst>
                        <a:ext uri="{28A0092B-C50C-407E-A947-70E740481C1C}">
                          <a14:useLocalDpi xmlns:a14="http://schemas.microsoft.com/office/drawing/2010/main" val="0"/>
                        </a:ext>
                      </a:extLst>
                    </a:blip>
                    <a:srcRect l="14982" t="18620" r="15505"/>
                    <a:stretch>
                      <a:fillRect/>
                    </a:stretch>
                  </pic:blipFill>
                  <pic:spPr>
                    <a:xfrm>
                      <a:off x="0" y="0"/>
                      <a:ext cx="3803461" cy="2254217"/>
                    </a:xfrm>
                    <a:prstGeom prst="rect">
                      <a:avLst/>
                    </a:prstGeom>
                  </pic:spPr>
                </pic:pic>
              </a:graphicData>
            </a:graphic>
          </wp:inline>
        </w:drawing>
      </w:r>
      <w:r w:rsidR="717FE617">
        <w:br/>
      </w:r>
    </w:p>
    <w:tbl>
      <w:tblPr>
        <w:tblStyle w:val="ListTable6Colorful"/>
        <w:tblW w:w="0" w:type="auto"/>
        <w:tblLook w:val="04A0" w:firstRow="1" w:lastRow="0" w:firstColumn="1" w:lastColumn="0" w:noHBand="0" w:noVBand="1"/>
      </w:tblPr>
      <w:tblGrid>
        <w:gridCol w:w="2291"/>
        <w:gridCol w:w="6610"/>
      </w:tblGrid>
      <w:tr w:rsidR="75EAC365" w14:paraId="7AD93B2B" w14:textId="77777777" w:rsidTr="75EAC365">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51258698" w14:textId="77777777" w:rsidR="75EAC365" w:rsidRDefault="75EAC365" w:rsidP="75EAC365">
            <w:pPr>
              <w:spacing w:line="259" w:lineRule="auto"/>
              <w:rPr>
                <w:rFonts w:eastAsia="Verdana"/>
              </w:rPr>
            </w:pPr>
            <w:r w:rsidRPr="75EAC365">
              <w:rPr>
                <w:rFonts w:eastAsia="Verdana"/>
              </w:rPr>
              <w:t xml:space="preserve">Action </w:t>
            </w:r>
          </w:p>
        </w:tc>
        <w:tc>
          <w:tcPr>
            <w:tcW w:w="7444" w:type="dxa"/>
          </w:tcPr>
          <w:p w14:paraId="3BF12A95" w14:textId="77777777" w:rsidR="75EAC365" w:rsidRDefault="75EAC365" w:rsidP="75EAC365">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75EAC365">
              <w:rPr>
                <w:rFonts w:eastAsia="Verdana"/>
              </w:rPr>
              <w:t>Explanation</w:t>
            </w:r>
            <w:proofErr w:type="spellEnd"/>
          </w:p>
        </w:tc>
      </w:tr>
      <w:tr w:rsidR="75EAC365" w14:paraId="2F9E75FF" w14:textId="77777777" w:rsidTr="75EAC365">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77F950E2" w14:textId="32E10792" w:rsidR="03061343" w:rsidRDefault="03061343" w:rsidP="75EAC365">
            <w:pPr>
              <w:spacing w:line="259" w:lineRule="auto"/>
              <w:rPr>
                <w:rFonts w:eastAsia="Verdana"/>
                <w:b w:val="0"/>
                <w:bCs w:val="0"/>
              </w:rPr>
            </w:pPr>
            <w:r w:rsidRPr="75EAC365">
              <w:rPr>
                <w:rFonts w:eastAsia="Verdana"/>
                <w:b w:val="0"/>
                <w:bCs w:val="0"/>
              </w:rPr>
              <w:t>Vorige</w:t>
            </w:r>
          </w:p>
        </w:tc>
        <w:tc>
          <w:tcPr>
            <w:tcW w:w="7444" w:type="dxa"/>
          </w:tcPr>
          <w:p w14:paraId="1AF65970" w14:textId="58B4CB1E" w:rsidR="15B5A44D" w:rsidRDefault="15B5A44D" w:rsidP="75EAC365">
            <w:pPr>
              <w:spacing w:line="259" w:lineRule="auto"/>
              <w:cnfStyle w:val="000000100000" w:firstRow="0" w:lastRow="0" w:firstColumn="0" w:lastColumn="0" w:oddVBand="0" w:evenVBand="0" w:oddHBand="1" w:evenHBand="0" w:firstRowFirstColumn="0" w:firstRowLastColumn="0" w:lastRowFirstColumn="0" w:lastRowLastColumn="0"/>
            </w:pPr>
            <w:r w:rsidRPr="75EAC365">
              <w:rPr>
                <w:rFonts w:eastAsia="Verdana"/>
              </w:rPr>
              <w:t>Naar pagina “</w:t>
            </w:r>
            <w:r>
              <w:t>2.3 Keuze betaalwijze</w:t>
            </w:r>
            <w:r w:rsidRPr="75EAC365">
              <w:rPr>
                <w:rFonts w:eastAsia="Verdana"/>
              </w:rPr>
              <w:t>”</w:t>
            </w:r>
          </w:p>
        </w:tc>
      </w:tr>
      <w:tr w:rsidR="75EAC365" w14:paraId="4A7891E1" w14:textId="77777777" w:rsidTr="75EAC365">
        <w:trPr>
          <w:trHeight w:val="501"/>
        </w:trPr>
        <w:tc>
          <w:tcPr>
            <w:cnfStyle w:val="001000000000" w:firstRow="0" w:lastRow="0" w:firstColumn="1" w:lastColumn="0" w:oddVBand="0" w:evenVBand="0" w:oddHBand="0" w:evenHBand="0" w:firstRowFirstColumn="0" w:firstRowLastColumn="0" w:lastRowFirstColumn="0" w:lastRowLastColumn="0"/>
            <w:tcW w:w="2517" w:type="dxa"/>
          </w:tcPr>
          <w:p w14:paraId="57787990" w14:textId="63E4330B" w:rsidR="7829A06B" w:rsidRDefault="7829A06B" w:rsidP="75EAC365">
            <w:pPr>
              <w:spacing w:line="259" w:lineRule="auto"/>
              <w:rPr>
                <w:rFonts w:eastAsia="Verdana"/>
                <w:b w:val="0"/>
                <w:bCs w:val="0"/>
              </w:rPr>
            </w:pPr>
            <w:r w:rsidRPr="75EAC365">
              <w:rPr>
                <w:rFonts w:eastAsia="Verdana"/>
                <w:b w:val="0"/>
                <w:bCs w:val="0"/>
              </w:rPr>
              <w:t>Volgende</w:t>
            </w:r>
          </w:p>
        </w:tc>
        <w:tc>
          <w:tcPr>
            <w:tcW w:w="7444" w:type="dxa"/>
          </w:tcPr>
          <w:p w14:paraId="71990755" w14:textId="2A4EC12E" w:rsidR="78BB151E" w:rsidRDefault="78BB151E" w:rsidP="75EAC365">
            <w:pPr>
              <w:spacing w:line="259" w:lineRule="auto"/>
              <w:cnfStyle w:val="000000000000" w:firstRow="0" w:lastRow="0" w:firstColumn="0" w:lastColumn="0" w:oddVBand="0" w:evenVBand="0" w:oddHBand="0" w:evenHBand="0" w:firstRowFirstColumn="0" w:firstRowLastColumn="0" w:lastRowFirstColumn="0" w:lastRowLastColumn="0"/>
            </w:pPr>
            <w:r w:rsidRPr="75EAC365">
              <w:rPr>
                <w:rFonts w:eastAsia="Verdana"/>
              </w:rPr>
              <w:t>Naar pagina “</w:t>
            </w:r>
            <w:r>
              <w:t>2.5 Betalingsbevestiging</w:t>
            </w:r>
            <w:r w:rsidRPr="75EAC365">
              <w:rPr>
                <w:rFonts w:eastAsia="Verdana"/>
              </w:rPr>
              <w:t>”</w:t>
            </w:r>
          </w:p>
        </w:tc>
      </w:tr>
    </w:tbl>
    <w:p w14:paraId="016088ED" w14:textId="7910471A" w:rsidR="75EAC365" w:rsidRDefault="75EAC365" w:rsidP="75EAC365">
      <w:pPr>
        <w:spacing w:line="259" w:lineRule="auto"/>
      </w:pPr>
    </w:p>
    <w:p w14:paraId="5661DD0A" w14:textId="59488F81" w:rsidR="78BB151E" w:rsidRDefault="4B4A2DDF" w:rsidP="7B616DAD">
      <w:pPr>
        <w:spacing w:line="259" w:lineRule="auto"/>
        <w:rPr>
          <w:i/>
          <w:iCs/>
        </w:rPr>
      </w:pPr>
      <w:r w:rsidRPr="7B616DAD">
        <w:rPr>
          <w:i/>
          <w:iCs/>
        </w:rPr>
        <w:t>2.5 Betalingsbevestiging</w:t>
      </w:r>
      <w:r w:rsidR="78BB151E">
        <w:br/>
      </w:r>
      <w:r w:rsidR="3BA5720D">
        <w:rPr>
          <w:noProof/>
        </w:rPr>
        <w:drawing>
          <wp:inline distT="0" distB="0" distL="0" distR="0" wp14:anchorId="26DF4DE6" wp14:editId="230EAC99">
            <wp:extent cx="3059360" cy="2474448"/>
            <wp:effectExtent l="0" t="0" r="0" b="0"/>
            <wp:docPr id="118599797" name="Picture 118599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99797"/>
                    <pic:cNvPicPr/>
                  </pic:nvPicPr>
                  <pic:blipFill>
                    <a:blip r:embed="rId32">
                      <a:extLst>
                        <a:ext uri="{28A0092B-C50C-407E-A947-70E740481C1C}">
                          <a14:useLocalDpi xmlns:a14="http://schemas.microsoft.com/office/drawing/2010/main" val="0"/>
                        </a:ext>
                      </a:extLst>
                    </a:blip>
                    <a:srcRect l="16055" t="16987" r="27923"/>
                    <a:stretch>
                      <a:fillRect/>
                    </a:stretch>
                  </pic:blipFill>
                  <pic:spPr>
                    <a:xfrm>
                      <a:off x="0" y="0"/>
                      <a:ext cx="3059360" cy="2474448"/>
                    </a:xfrm>
                    <a:prstGeom prst="rect">
                      <a:avLst/>
                    </a:prstGeom>
                  </pic:spPr>
                </pic:pic>
              </a:graphicData>
            </a:graphic>
          </wp:inline>
        </w:drawing>
      </w:r>
      <w:r w:rsidR="78BB151E">
        <w:br/>
      </w:r>
    </w:p>
    <w:tbl>
      <w:tblPr>
        <w:tblStyle w:val="ListTable6Colorful"/>
        <w:tblW w:w="0" w:type="auto"/>
        <w:tblLook w:val="04A0" w:firstRow="1" w:lastRow="0" w:firstColumn="1" w:lastColumn="0" w:noHBand="0" w:noVBand="1"/>
      </w:tblPr>
      <w:tblGrid>
        <w:gridCol w:w="2292"/>
        <w:gridCol w:w="6609"/>
      </w:tblGrid>
      <w:tr w:rsidR="75EAC365" w14:paraId="51487870" w14:textId="77777777" w:rsidTr="517150BF">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622B085C" w14:textId="77777777" w:rsidR="75EAC365" w:rsidRDefault="75EAC365" w:rsidP="75EAC365">
            <w:pPr>
              <w:spacing w:line="259" w:lineRule="auto"/>
              <w:rPr>
                <w:rFonts w:eastAsia="Verdana"/>
              </w:rPr>
            </w:pPr>
            <w:r w:rsidRPr="75EAC365">
              <w:rPr>
                <w:rFonts w:eastAsia="Verdana"/>
              </w:rPr>
              <w:t xml:space="preserve">Action </w:t>
            </w:r>
          </w:p>
        </w:tc>
        <w:tc>
          <w:tcPr>
            <w:tcW w:w="7444" w:type="dxa"/>
          </w:tcPr>
          <w:p w14:paraId="5A510BD7" w14:textId="77777777" w:rsidR="75EAC365" w:rsidRDefault="75EAC365" w:rsidP="75EAC365">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75EAC365">
              <w:rPr>
                <w:rFonts w:eastAsia="Verdana"/>
              </w:rPr>
              <w:t>Explanation</w:t>
            </w:r>
            <w:proofErr w:type="spellEnd"/>
          </w:p>
        </w:tc>
      </w:tr>
      <w:tr w:rsidR="75EAC365" w14:paraId="3FE4D7F8"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4D5D58A1" w14:textId="75362502" w:rsidR="0884814A" w:rsidRDefault="445A98D4" w:rsidP="75EAC365">
            <w:pPr>
              <w:spacing w:line="259" w:lineRule="auto"/>
              <w:rPr>
                <w:rFonts w:eastAsia="Verdana"/>
                <w:b w:val="0"/>
                <w:bCs w:val="0"/>
              </w:rPr>
            </w:pPr>
            <w:r w:rsidRPr="517150BF">
              <w:rPr>
                <w:rFonts w:eastAsia="Verdana"/>
                <w:b w:val="0"/>
                <w:bCs w:val="0"/>
              </w:rPr>
              <w:t>O</w:t>
            </w:r>
            <w:r w:rsidR="647FCF68" w:rsidRPr="517150BF">
              <w:rPr>
                <w:rFonts w:eastAsia="Verdana"/>
                <w:b w:val="0"/>
                <w:bCs w:val="0"/>
              </w:rPr>
              <w:t>K</w:t>
            </w:r>
          </w:p>
        </w:tc>
        <w:tc>
          <w:tcPr>
            <w:tcW w:w="7444" w:type="dxa"/>
          </w:tcPr>
          <w:p w14:paraId="779C2E95" w14:textId="081A7D2B" w:rsidR="7E21F383" w:rsidRDefault="7E21F383" w:rsidP="75EAC365">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75EAC365">
              <w:rPr>
                <w:rFonts w:eastAsia="Verdana"/>
              </w:rPr>
              <w:t>Naar homepagina</w:t>
            </w:r>
          </w:p>
        </w:tc>
      </w:tr>
    </w:tbl>
    <w:p w14:paraId="3D22572B" w14:textId="536124BC" w:rsidR="2B108BCF" w:rsidRDefault="2B108BCF" w:rsidP="2B108BCF">
      <w:pPr>
        <w:spacing w:line="259" w:lineRule="auto"/>
        <w:rPr>
          <w:rFonts w:eastAsia="Verdana"/>
        </w:rPr>
      </w:pPr>
    </w:p>
    <w:p w14:paraId="79EAC1BF" w14:textId="44B1EA79" w:rsidR="2BE77A81" w:rsidRDefault="52E59501" w:rsidP="4912F4BE">
      <w:pPr>
        <w:pStyle w:val="Heading4"/>
        <w:rPr>
          <w:rFonts w:eastAsia="Verdana" w:cs="Verdana"/>
          <w:b/>
          <w:bCs/>
          <w:color w:val="000000" w:themeColor="text1"/>
        </w:rPr>
      </w:pPr>
      <w:bookmarkStart w:id="18" w:name="_Toc651786030"/>
      <w:r w:rsidRPr="7B616DAD">
        <w:rPr>
          <w:b/>
          <w:bCs/>
        </w:rPr>
        <w:t>Eigen gegevens raadplegen (Eva)</w:t>
      </w:r>
      <w:bookmarkEnd w:id="18"/>
    </w:p>
    <w:p w14:paraId="6E5B61AB" w14:textId="0D4B0994" w:rsidR="2BE77A81" w:rsidRDefault="2BE77A81" w:rsidP="4912F4BE">
      <w:pPr>
        <w:spacing w:after="0" w:line="259" w:lineRule="auto"/>
        <w:rPr>
          <w:rFonts w:eastAsia="Verdana" w:cs="Verdana"/>
          <w:color w:val="000000" w:themeColor="text1"/>
        </w:rPr>
      </w:pPr>
      <w:proofErr w:type="spellStart"/>
      <w:r w:rsidRPr="4912F4BE">
        <w:rPr>
          <w:rFonts w:eastAsia="Verdana" w:cs="Verdana"/>
          <w:i/>
          <w:iCs/>
          <w:color w:val="000000" w:themeColor="text1"/>
        </w:rPr>
        <w:t>Functionality</w:t>
      </w:r>
      <w:proofErr w:type="spellEnd"/>
      <w:r w:rsidRPr="4912F4BE">
        <w:rPr>
          <w:rFonts w:eastAsia="Verdana" w:cs="Verdana"/>
          <w:i/>
          <w:iCs/>
          <w:color w:val="000000" w:themeColor="text1"/>
        </w:rPr>
        <w:t xml:space="preserve">: </w:t>
      </w:r>
    </w:p>
    <w:p w14:paraId="23869707" w14:textId="45830852" w:rsidR="2BE77A81" w:rsidRDefault="2BE77A81" w:rsidP="4912F4BE">
      <w:pPr>
        <w:spacing w:after="0" w:line="259" w:lineRule="auto"/>
        <w:rPr>
          <w:rFonts w:eastAsia="Verdana" w:cs="Verdana"/>
          <w:color w:val="000000" w:themeColor="text1"/>
        </w:rPr>
      </w:pPr>
      <w:r w:rsidRPr="4912F4BE">
        <w:rPr>
          <w:rFonts w:eastAsia="Verdana" w:cs="Verdana"/>
          <w:color w:val="000000" w:themeColor="text1"/>
        </w:rPr>
        <w:t>Als lid, kan ik mijn eigen gegevens raadplegen.</w:t>
      </w:r>
    </w:p>
    <w:p w14:paraId="2D1742F1" w14:textId="0C086D6D" w:rsidR="4912F4BE" w:rsidRDefault="4912F4BE" w:rsidP="4912F4BE">
      <w:pPr>
        <w:spacing w:after="0" w:line="259" w:lineRule="auto"/>
        <w:rPr>
          <w:rFonts w:eastAsia="Verdana" w:cs="Verdana"/>
          <w:color w:val="000000" w:themeColor="text1"/>
        </w:rPr>
      </w:pPr>
    </w:p>
    <w:p w14:paraId="301D1BF8" w14:textId="40E3B6F8" w:rsidR="2BE77A81" w:rsidRDefault="2BE77A81" w:rsidP="4912F4BE">
      <w:pPr>
        <w:spacing w:after="0" w:line="259" w:lineRule="auto"/>
        <w:rPr>
          <w:rFonts w:eastAsia="Verdana" w:cs="Verdana"/>
          <w:color w:val="000000" w:themeColor="text1"/>
        </w:rPr>
      </w:pPr>
      <w:proofErr w:type="spellStart"/>
      <w:r w:rsidRPr="4912F4BE">
        <w:rPr>
          <w:rFonts w:eastAsia="Verdana" w:cs="Verdana"/>
          <w:i/>
          <w:iCs/>
          <w:color w:val="000000" w:themeColor="text1"/>
        </w:rPr>
        <w:lastRenderedPageBreak/>
        <w:t>Preconditions</w:t>
      </w:r>
      <w:proofErr w:type="spellEnd"/>
      <w:r w:rsidRPr="4912F4BE">
        <w:rPr>
          <w:rFonts w:eastAsia="Verdana" w:cs="Verdana"/>
          <w:i/>
          <w:iCs/>
          <w:color w:val="000000" w:themeColor="text1"/>
        </w:rPr>
        <w:t xml:space="preserve">: </w:t>
      </w:r>
    </w:p>
    <w:p w14:paraId="301005EF" w14:textId="74708490" w:rsidR="2BE77A81" w:rsidRDefault="2BE77A81" w:rsidP="4912F4BE">
      <w:pPr>
        <w:spacing w:after="0" w:line="259" w:lineRule="auto"/>
        <w:rPr>
          <w:rFonts w:eastAsia="Verdana" w:cs="Verdana"/>
          <w:color w:val="000000" w:themeColor="text1"/>
        </w:rPr>
      </w:pPr>
      <w:r w:rsidRPr="4912F4BE">
        <w:rPr>
          <w:rFonts w:eastAsia="Verdana" w:cs="Verdana"/>
          <w:color w:val="000000" w:themeColor="text1"/>
        </w:rPr>
        <w:t>Actor is ingelogd.</w:t>
      </w:r>
    </w:p>
    <w:p w14:paraId="2AAEAAB9" w14:textId="05A7F0F2" w:rsidR="4912F4BE" w:rsidRDefault="4912F4BE" w:rsidP="4912F4BE">
      <w:pPr>
        <w:spacing w:after="0" w:line="259" w:lineRule="auto"/>
        <w:rPr>
          <w:rFonts w:eastAsia="Verdana" w:cs="Verdana"/>
          <w:color w:val="000000" w:themeColor="text1"/>
        </w:rPr>
      </w:pPr>
    </w:p>
    <w:p w14:paraId="41B51F64" w14:textId="43B96263" w:rsidR="2BE77A81" w:rsidRDefault="2BE77A81" w:rsidP="4912F4BE">
      <w:pPr>
        <w:spacing w:line="259" w:lineRule="auto"/>
        <w:rPr>
          <w:rFonts w:eastAsia="Verdana" w:cs="Verdana"/>
          <w:color w:val="000000" w:themeColor="text1"/>
        </w:rPr>
      </w:pPr>
      <w:proofErr w:type="spellStart"/>
      <w:r w:rsidRPr="4912F4BE">
        <w:rPr>
          <w:rFonts w:eastAsia="Verdana" w:cs="Verdana"/>
          <w:i/>
          <w:iCs/>
          <w:color w:val="000000" w:themeColor="text1"/>
        </w:rPr>
        <w:t>Normal</w:t>
      </w:r>
      <w:proofErr w:type="spellEnd"/>
      <w:r w:rsidRPr="4912F4BE">
        <w:rPr>
          <w:rFonts w:eastAsia="Verdana" w:cs="Verdana"/>
          <w:i/>
          <w:iCs/>
          <w:color w:val="000000" w:themeColor="text1"/>
        </w:rPr>
        <w:t xml:space="preserve"> flow:</w:t>
      </w:r>
      <w:r>
        <w:br/>
      </w:r>
      <w:r w:rsidRPr="4912F4BE">
        <w:rPr>
          <w:rFonts w:eastAsia="Verdana" w:cs="Verdana"/>
          <w:i/>
          <w:iCs/>
          <w:color w:val="000000" w:themeColor="text1"/>
        </w:rPr>
        <w:t>Het systeem geeft een lijst met de persoonsgegevens, aantal punten voor kledijbonnen, de aanwezigheden van de ritten en evenementen en de kledij bestellingen van de actor weer.</w:t>
      </w:r>
    </w:p>
    <w:p w14:paraId="22BD83F0" w14:textId="5F4EB068" w:rsidR="2BE77A81" w:rsidRDefault="2BE77A81" w:rsidP="4912F4BE">
      <w:pPr>
        <w:spacing w:line="259" w:lineRule="auto"/>
        <w:rPr>
          <w:rFonts w:eastAsia="Verdana" w:cs="Verdana"/>
          <w:color w:val="000000" w:themeColor="text1"/>
        </w:rPr>
      </w:pPr>
      <w:proofErr w:type="spellStart"/>
      <w:r w:rsidRPr="4912F4BE">
        <w:rPr>
          <w:rFonts w:eastAsia="Verdana" w:cs="Verdana"/>
          <w:i/>
          <w:iCs/>
          <w:color w:val="000000" w:themeColor="text1"/>
        </w:rPr>
        <w:t>Alternatives</w:t>
      </w:r>
      <w:proofErr w:type="spellEnd"/>
      <w:r w:rsidRPr="4912F4BE">
        <w:rPr>
          <w:rFonts w:eastAsia="Verdana" w:cs="Verdana"/>
          <w:i/>
          <w:iCs/>
          <w:color w:val="000000" w:themeColor="text1"/>
        </w:rPr>
        <w:t>:</w:t>
      </w:r>
    </w:p>
    <w:p w14:paraId="0E64D3AB" w14:textId="6D4CFF17" w:rsidR="2BE77A81" w:rsidRDefault="345326EA" w:rsidP="005622E1">
      <w:pPr>
        <w:pStyle w:val="ListParagraph"/>
        <w:numPr>
          <w:ilvl w:val="0"/>
          <w:numId w:val="8"/>
        </w:numPr>
        <w:spacing w:line="259" w:lineRule="auto"/>
        <w:rPr>
          <w:rFonts w:eastAsia="Verdana" w:cs="Verdana"/>
          <w:color w:val="000000" w:themeColor="text1"/>
        </w:rPr>
      </w:pPr>
      <w:r w:rsidRPr="517150BF">
        <w:rPr>
          <w:rFonts w:eastAsia="Verdana" w:cs="Verdana"/>
          <w:color w:val="000000" w:themeColor="text1"/>
          <w:u w:val="single"/>
        </w:rPr>
        <w:t>Actor wil persoonsgegevens aanpassen:</w:t>
      </w:r>
      <w:r w:rsidR="2BE77A81">
        <w:br/>
      </w:r>
      <w:r w:rsidRPr="517150BF">
        <w:rPr>
          <w:rFonts w:eastAsia="Verdana" w:cs="Verdana"/>
          <w:color w:val="000000" w:themeColor="text1"/>
          <w:u w:val="single"/>
        </w:rPr>
        <w:t>Systeem geeft velden aan die de actor kan aanpassen. De actor vult aangepaste informatie in en bevestigt dit. Het systeem bevestigt de verandering.</w:t>
      </w:r>
    </w:p>
    <w:p w14:paraId="02ED7C0D" w14:textId="2735C505" w:rsidR="0283403F" w:rsidRDefault="0283403F" w:rsidP="517150BF">
      <w:pPr>
        <w:spacing w:line="259" w:lineRule="auto"/>
        <w:rPr>
          <w:rFonts w:eastAsia="Verdana" w:cs="Verdana"/>
          <w:i/>
          <w:iCs/>
          <w:color w:val="000000" w:themeColor="text1"/>
        </w:rPr>
      </w:pPr>
      <w:proofErr w:type="spellStart"/>
      <w:r w:rsidRPr="517150BF">
        <w:rPr>
          <w:rFonts w:eastAsia="Verdana" w:cs="Verdana"/>
          <w:i/>
          <w:iCs/>
          <w:color w:val="000000" w:themeColor="text1"/>
        </w:rPr>
        <w:t>Screens</w:t>
      </w:r>
      <w:proofErr w:type="spellEnd"/>
      <w:r w:rsidRPr="517150BF">
        <w:rPr>
          <w:rFonts w:eastAsia="Verdana" w:cs="Verdana"/>
          <w:i/>
          <w:iCs/>
          <w:color w:val="000000" w:themeColor="text1"/>
        </w:rPr>
        <w:t>:</w:t>
      </w:r>
    </w:p>
    <w:p w14:paraId="198AC6BE" w14:textId="54647938" w:rsidR="7AC41520" w:rsidRDefault="58D83224" w:rsidP="51D5B40D">
      <w:pPr>
        <w:spacing w:line="259" w:lineRule="auto"/>
        <w:rPr>
          <w:rFonts w:eastAsia="Verdana" w:cs="Verdana"/>
          <w:i/>
          <w:iCs/>
          <w:color w:val="000000" w:themeColor="text1"/>
        </w:rPr>
      </w:pPr>
      <w:r w:rsidRPr="51D5B40D">
        <w:rPr>
          <w:rFonts w:eastAsia="Verdana" w:cs="Verdana"/>
          <w:i/>
          <w:iCs/>
          <w:color w:val="000000" w:themeColor="text1"/>
        </w:rPr>
        <w:t xml:space="preserve">3.1 </w:t>
      </w:r>
      <w:r w:rsidR="1E0A92A1" w:rsidRPr="51D5B40D">
        <w:rPr>
          <w:rFonts w:eastAsia="Verdana" w:cs="Verdana"/>
          <w:i/>
          <w:iCs/>
          <w:color w:val="000000" w:themeColor="text1"/>
        </w:rPr>
        <w:t>Gegevens raa</w:t>
      </w:r>
      <w:r w:rsidR="4E5D533E" w:rsidRPr="51D5B40D">
        <w:rPr>
          <w:rFonts w:eastAsia="Verdana" w:cs="Verdana"/>
          <w:i/>
          <w:iCs/>
          <w:color w:val="000000" w:themeColor="text1"/>
        </w:rPr>
        <w:t>d</w:t>
      </w:r>
      <w:r w:rsidR="1E0A92A1" w:rsidRPr="51D5B40D">
        <w:rPr>
          <w:rFonts w:eastAsia="Verdana" w:cs="Verdana"/>
          <w:i/>
          <w:iCs/>
          <w:color w:val="000000" w:themeColor="text1"/>
        </w:rPr>
        <w:t>plegen</w:t>
      </w:r>
    </w:p>
    <w:p w14:paraId="06B4931B" w14:textId="702C3162" w:rsidR="28862792" w:rsidRDefault="28862792" w:rsidP="517150BF">
      <w:pPr>
        <w:spacing w:line="259" w:lineRule="auto"/>
        <w:rPr>
          <w:rFonts w:eastAsia="Verdana" w:cs="Verdana"/>
          <w:i/>
          <w:iCs/>
          <w:color w:val="000000" w:themeColor="text1"/>
        </w:rPr>
      </w:pPr>
      <w:r w:rsidRPr="517150BF">
        <w:rPr>
          <w:rFonts w:eastAsia="Verdana" w:cs="Verdana"/>
          <w:i/>
          <w:iCs/>
          <w:color w:val="000000" w:themeColor="text1"/>
        </w:rPr>
        <w:t xml:space="preserve"> </w:t>
      </w:r>
      <w:r w:rsidR="367E9F3B">
        <w:rPr>
          <w:noProof/>
        </w:rPr>
        <w:drawing>
          <wp:inline distT="0" distB="0" distL="0" distR="0" wp14:anchorId="1CAFEFB6" wp14:editId="4709796B">
            <wp:extent cx="5130342" cy="473149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5130342" cy="4731490"/>
                    </a:xfrm>
                    <a:prstGeom prst="rect">
                      <a:avLst/>
                    </a:prstGeom>
                  </pic:spPr>
                </pic:pic>
              </a:graphicData>
            </a:graphic>
          </wp:inline>
        </w:drawing>
      </w:r>
      <w:r>
        <w:br/>
      </w:r>
    </w:p>
    <w:tbl>
      <w:tblPr>
        <w:tblStyle w:val="ListTable6Colorful"/>
        <w:tblW w:w="0" w:type="auto"/>
        <w:tblLook w:val="04A0" w:firstRow="1" w:lastRow="0" w:firstColumn="1" w:lastColumn="0" w:noHBand="0" w:noVBand="1"/>
      </w:tblPr>
      <w:tblGrid>
        <w:gridCol w:w="2426"/>
        <w:gridCol w:w="6475"/>
      </w:tblGrid>
      <w:tr w:rsidR="517150BF" w14:paraId="367E4206" w14:textId="77777777" w:rsidTr="51D5B40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0B55F99A" w14:textId="77777777" w:rsidR="517150BF" w:rsidRDefault="517150BF" w:rsidP="517150BF">
            <w:pPr>
              <w:spacing w:line="259" w:lineRule="auto"/>
              <w:rPr>
                <w:rFonts w:eastAsia="Verdana"/>
              </w:rPr>
            </w:pPr>
            <w:r w:rsidRPr="517150BF">
              <w:rPr>
                <w:rFonts w:eastAsia="Verdana"/>
              </w:rPr>
              <w:t xml:space="preserve">Action </w:t>
            </w:r>
          </w:p>
        </w:tc>
        <w:tc>
          <w:tcPr>
            <w:tcW w:w="6870" w:type="dxa"/>
          </w:tcPr>
          <w:p w14:paraId="6956A10D" w14:textId="77777777" w:rsidR="517150BF" w:rsidRDefault="517150BF" w:rsidP="517150BF">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517150BF">
              <w:rPr>
                <w:rFonts w:eastAsia="Verdana"/>
              </w:rPr>
              <w:t>Explanation</w:t>
            </w:r>
            <w:proofErr w:type="spellEnd"/>
          </w:p>
        </w:tc>
      </w:tr>
      <w:tr w:rsidR="517150BF" w14:paraId="39A3702B" w14:textId="77777777" w:rsidTr="51D5B40D">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1F4C9A4C" w14:textId="5CDF6FEF" w:rsidR="6EEEC658" w:rsidRDefault="6EEEC658" w:rsidP="517150BF">
            <w:pPr>
              <w:spacing w:line="259" w:lineRule="auto"/>
              <w:rPr>
                <w:rFonts w:eastAsia="Verdana"/>
                <w:b w:val="0"/>
                <w:bCs w:val="0"/>
              </w:rPr>
            </w:pPr>
            <w:r w:rsidRPr="517150BF">
              <w:rPr>
                <w:rFonts w:eastAsia="Verdana"/>
                <w:b w:val="0"/>
                <w:bCs w:val="0"/>
              </w:rPr>
              <w:t>Gegevens aanpassen</w:t>
            </w:r>
          </w:p>
        </w:tc>
        <w:tc>
          <w:tcPr>
            <w:tcW w:w="6870" w:type="dxa"/>
          </w:tcPr>
          <w:p w14:paraId="73D7DDD4" w14:textId="34886A87" w:rsidR="6D4644A6" w:rsidRDefault="333EEDCC"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D5B40D">
              <w:rPr>
                <w:rFonts w:eastAsia="Verdana"/>
              </w:rPr>
              <w:t>N</w:t>
            </w:r>
            <w:r w:rsidR="38537B71" w:rsidRPr="51D5B40D">
              <w:rPr>
                <w:rFonts w:eastAsia="Verdana"/>
              </w:rPr>
              <w:t xml:space="preserve">aar </w:t>
            </w:r>
            <w:r w:rsidR="6980DB92" w:rsidRPr="51D5B40D">
              <w:rPr>
                <w:rFonts w:eastAsia="Verdana"/>
              </w:rPr>
              <w:t xml:space="preserve">pagina </w:t>
            </w:r>
            <w:r w:rsidR="30B2D507" w:rsidRPr="51D5B40D">
              <w:rPr>
                <w:rFonts w:eastAsia="Verdana"/>
              </w:rPr>
              <w:t>“</w:t>
            </w:r>
            <w:r w:rsidR="6DB7E1F5" w:rsidRPr="51D5B40D">
              <w:rPr>
                <w:rFonts w:eastAsia="Verdana"/>
              </w:rPr>
              <w:t>3.</w:t>
            </w:r>
            <w:r w:rsidR="30B2D507" w:rsidRPr="51D5B40D">
              <w:rPr>
                <w:rFonts w:eastAsia="Verdana"/>
              </w:rPr>
              <w:t xml:space="preserve">2 Gegevens aanpassen” </w:t>
            </w:r>
          </w:p>
        </w:tc>
      </w:tr>
      <w:tr w:rsidR="517150BF" w14:paraId="76987EE4" w14:textId="77777777" w:rsidTr="51D5B40D">
        <w:trPr>
          <w:trHeight w:val="501"/>
        </w:trPr>
        <w:tc>
          <w:tcPr>
            <w:cnfStyle w:val="001000000000" w:firstRow="0" w:lastRow="0" w:firstColumn="1" w:lastColumn="0" w:oddVBand="0" w:evenVBand="0" w:oddHBand="0" w:evenHBand="0" w:firstRowFirstColumn="0" w:firstRowLastColumn="0" w:lastRowFirstColumn="0" w:lastRowLastColumn="0"/>
            <w:tcW w:w="2517" w:type="dxa"/>
          </w:tcPr>
          <w:p w14:paraId="42F32DC1" w14:textId="2382A0F4" w:rsidR="518BBCFE" w:rsidRDefault="518BBCFE" w:rsidP="517150BF">
            <w:pPr>
              <w:spacing w:line="259" w:lineRule="auto"/>
              <w:rPr>
                <w:rFonts w:eastAsia="Verdana"/>
                <w:b w:val="0"/>
                <w:bCs w:val="0"/>
              </w:rPr>
            </w:pPr>
            <w:r w:rsidRPr="517150BF">
              <w:rPr>
                <w:rFonts w:eastAsia="Verdana"/>
                <w:b w:val="0"/>
                <w:bCs w:val="0"/>
              </w:rPr>
              <w:lastRenderedPageBreak/>
              <w:t>Mijn gereden ritten</w:t>
            </w:r>
          </w:p>
        </w:tc>
        <w:tc>
          <w:tcPr>
            <w:tcW w:w="6870" w:type="dxa"/>
          </w:tcPr>
          <w:p w14:paraId="05F11529" w14:textId="7BE08B86" w:rsidR="05123DF5" w:rsidRDefault="12564520" w:rsidP="517150BF">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D5B40D">
              <w:rPr>
                <w:rFonts w:eastAsia="Verdana"/>
              </w:rPr>
              <w:t>N</w:t>
            </w:r>
            <w:r w:rsidR="0A1B994F" w:rsidRPr="51D5B40D">
              <w:rPr>
                <w:rFonts w:eastAsia="Verdana"/>
              </w:rPr>
              <w:t xml:space="preserve">aar pagina </w:t>
            </w:r>
            <w:r w:rsidR="3466E1CE" w:rsidRPr="51D5B40D">
              <w:rPr>
                <w:rFonts w:eastAsia="Verdana"/>
              </w:rPr>
              <w:t>“3.</w:t>
            </w:r>
            <w:r w:rsidR="22EFFC58" w:rsidRPr="51D5B40D">
              <w:rPr>
                <w:rFonts w:eastAsia="Verdana"/>
              </w:rPr>
              <w:t>3</w:t>
            </w:r>
            <w:r w:rsidR="3466E1CE" w:rsidRPr="51D5B40D">
              <w:rPr>
                <w:rFonts w:eastAsia="Verdana"/>
              </w:rPr>
              <w:t xml:space="preserve"> Gereden ritten” </w:t>
            </w:r>
          </w:p>
        </w:tc>
      </w:tr>
    </w:tbl>
    <w:p w14:paraId="24A326C4" w14:textId="0DDA4387" w:rsidR="517150BF" w:rsidRDefault="517150BF" w:rsidP="517150BF"/>
    <w:p w14:paraId="5D979D86" w14:textId="0F8F8937" w:rsidR="00D434FC" w:rsidRDefault="0E7A10B6" w:rsidP="51D5B40D">
      <w:pPr>
        <w:spacing w:line="259" w:lineRule="auto"/>
      </w:pPr>
      <w:r w:rsidRPr="51D5B40D">
        <w:rPr>
          <w:i/>
          <w:iCs/>
        </w:rPr>
        <w:t xml:space="preserve">3.2 </w:t>
      </w:r>
      <w:r w:rsidR="6D6FD5A4" w:rsidRPr="51D5B40D">
        <w:rPr>
          <w:i/>
          <w:iCs/>
        </w:rPr>
        <w:t>Gegevens aanpassen</w:t>
      </w:r>
      <w:r w:rsidR="00FA2921">
        <w:br/>
      </w:r>
      <w:r w:rsidR="3A5F33B3">
        <w:rPr>
          <w:noProof/>
        </w:rPr>
        <w:drawing>
          <wp:inline distT="0" distB="0" distL="0" distR="0" wp14:anchorId="49AE9B07" wp14:editId="5B1BBF86">
            <wp:extent cx="4936068" cy="4590580"/>
            <wp:effectExtent l="0" t="0" r="0" b="635"/>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936068" cy="4590580"/>
                    </a:xfrm>
                    <a:prstGeom prst="rect">
                      <a:avLst/>
                    </a:prstGeom>
                  </pic:spPr>
                </pic:pic>
              </a:graphicData>
            </a:graphic>
          </wp:inline>
        </w:drawing>
      </w:r>
      <w:r w:rsidR="00FA2921">
        <w:br/>
      </w:r>
      <w:r w:rsidR="00FA2921">
        <w:br/>
      </w:r>
    </w:p>
    <w:tbl>
      <w:tblPr>
        <w:tblStyle w:val="ListTable6Colorful"/>
        <w:tblW w:w="0" w:type="auto"/>
        <w:tblLook w:val="04A0" w:firstRow="1" w:lastRow="0" w:firstColumn="1" w:lastColumn="0" w:noHBand="0" w:noVBand="1"/>
      </w:tblPr>
      <w:tblGrid>
        <w:gridCol w:w="2517"/>
        <w:gridCol w:w="6090"/>
      </w:tblGrid>
      <w:tr w:rsidR="517150BF" w14:paraId="7F58B6FA" w14:textId="77777777" w:rsidTr="51D5B40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09D7F40C" w14:textId="77777777" w:rsidR="517150BF" w:rsidRDefault="517150BF" w:rsidP="517150BF">
            <w:pPr>
              <w:spacing w:line="259" w:lineRule="auto"/>
              <w:rPr>
                <w:rFonts w:eastAsia="Verdana"/>
              </w:rPr>
            </w:pPr>
            <w:r w:rsidRPr="517150BF">
              <w:rPr>
                <w:rFonts w:eastAsia="Verdana"/>
              </w:rPr>
              <w:t xml:space="preserve">Action </w:t>
            </w:r>
          </w:p>
        </w:tc>
        <w:tc>
          <w:tcPr>
            <w:tcW w:w="6090" w:type="dxa"/>
          </w:tcPr>
          <w:p w14:paraId="3C658FCC" w14:textId="77777777" w:rsidR="517150BF" w:rsidRDefault="517150BF" w:rsidP="517150BF">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517150BF">
              <w:rPr>
                <w:rFonts w:eastAsia="Verdana"/>
              </w:rPr>
              <w:t>Explanation</w:t>
            </w:r>
            <w:proofErr w:type="spellEnd"/>
          </w:p>
        </w:tc>
      </w:tr>
      <w:tr w:rsidR="517150BF" w14:paraId="0F4F955D" w14:textId="77777777" w:rsidTr="51D5B40D">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6F85F7F4" w14:textId="5610C750" w:rsidR="63728844" w:rsidRDefault="28DA5B98" w:rsidP="517150BF">
            <w:pPr>
              <w:spacing w:line="259" w:lineRule="auto"/>
              <w:rPr>
                <w:rFonts w:eastAsia="Verdana"/>
                <w:b w:val="0"/>
                <w:bCs w:val="0"/>
              </w:rPr>
            </w:pPr>
            <w:r w:rsidRPr="51D5B40D">
              <w:rPr>
                <w:rFonts w:eastAsia="Verdana"/>
                <w:b w:val="0"/>
                <w:bCs w:val="0"/>
              </w:rPr>
              <w:t>1</w:t>
            </w:r>
          </w:p>
        </w:tc>
        <w:tc>
          <w:tcPr>
            <w:tcW w:w="6090" w:type="dxa"/>
          </w:tcPr>
          <w:p w14:paraId="7D82A49D" w14:textId="39938614" w:rsidR="39D15CA8" w:rsidRDefault="7C45FE03" w:rsidP="517150BF">
            <w:pPr>
              <w:spacing w:line="259" w:lineRule="auto"/>
              <w:cnfStyle w:val="000000100000" w:firstRow="0" w:lastRow="0" w:firstColumn="0" w:lastColumn="0" w:oddVBand="0" w:evenVBand="0" w:oddHBand="1" w:evenHBand="0" w:firstRowFirstColumn="0" w:firstRowLastColumn="0" w:lastRowFirstColumn="0" w:lastRowLastColumn="0"/>
            </w:pPr>
            <w:r w:rsidRPr="51D5B40D">
              <w:rPr>
                <w:rFonts w:eastAsia="Verdana"/>
              </w:rPr>
              <w:t>Slaat aangepaste gegevens op</w:t>
            </w:r>
          </w:p>
        </w:tc>
      </w:tr>
      <w:tr w:rsidR="51D5B40D" w14:paraId="4AEED6E8" w14:textId="77777777" w:rsidTr="51D5B40D">
        <w:trPr>
          <w:trHeight w:val="501"/>
        </w:trPr>
        <w:tc>
          <w:tcPr>
            <w:cnfStyle w:val="001000000000" w:firstRow="0" w:lastRow="0" w:firstColumn="1" w:lastColumn="0" w:oddVBand="0" w:evenVBand="0" w:oddHBand="0" w:evenHBand="0" w:firstRowFirstColumn="0" w:firstRowLastColumn="0" w:lastRowFirstColumn="0" w:lastRowLastColumn="0"/>
            <w:tcW w:w="2517" w:type="dxa"/>
          </w:tcPr>
          <w:p w14:paraId="53041393" w14:textId="190F0C25" w:rsidR="00D87E21" w:rsidRDefault="00D87E21" w:rsidP="51D5B40D">
            <w:pPr>
              <w:spacing w:line="259" w:lineRule="auto"/>
              <w:rPr>
                <w:rFonts w:eastAsia="Verdana"/>
                <w:b w:val="0"/>
                <w:bCs w:val="0"/>
              </w:rPr>
            </w:pPr>
            <w:r w:rsidRPr="51D5B40D">
              <w:rPr>
                <w:rFonts w:eastAsia="Verdana"/>
                <w:b w:val="0"/>
                <w:bCs w:val="0"/>
              </w:rPr>
              <w:t>Pas aanpassingen toe</w:t>
            </w:r>
          </w:p>
        </w:tc>
        <w:tc>
          <w:tcPr>
            <w:tcW w:w="6090" w:type="dxa"/>
          </w:tcPr>
          <w:p w14:paraId="6988322B" w14:textId="45644746" w:rsidR="00D87E21" w:rsidRDefault="00D87E21" w:rsidP="51D5B40D">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D5B40D">
              <w:rPr>
                <w:rFonts w:eastAsia="Verdana"/>
              </w:rPr>
              <w:t>Naar pagina “3.1 Gegevens raadplegen”</w:t>
            </w:r>
          </w:p>
        </w:tc>
      </w:tr>
    </w:tbl>
    <w:p w14:paraId="627D58FB" w14:textId="3B0EEEB5" w:rsidR="00D434FC" w:rsidRDefault="00D434FC" w:rsidP="517150BF">
      <w:pPr>
        <w:spacing w:line="259" w:lineRule="auto"/>
      </w:pPr>
    </w:p>
    <w:p w14:paraId="6136446E" w14:textId="1388EF20" w:rsidR="00D434FC" w:rsidRDefault="4120A102" w:rsidP="51D5B40D">
      <w:pPr>
        <w:spacing w:line="259" w:lineRule="auto"/>
      </w:pPr>
      <w:r w:rsidRPr="51D5B40D">
        <w:rPr>
          <w:i/>
          <w:iCs/>
        </w:rPr>
        <w:lastRenderedPageBreak/>
        <w:t xml:space="preserve">3.3 </w:t>
      </w:r>
      <w:r w:rsidR="608EC310" w:rsidRPr="51D5B40D">
        <w:rPr>
          <w:i/>
          <w:iCs/>
        </w:rPr>
        <w:t>Gereden ritten</w:t>
      </w:r>
      <w:r w:rsidR="00FA2921">
        <w:br/>
      </w:r>
      <w:r w:rsidR="00FA2921">
        <w:br/>
      </w:r>
      <w:r w:rsidR="726E93FE">
        <w:rPr>
          <w:noProof/>
        </w:rPr>
        <w:drawing>
          <wp:inline distT="0" distB="0" distL="0" distR="0" wp14:anchorId="665466F0" wp14:editId="0441F9CF">
            <wp:extent cx="4572000" cy="2295525"/>
            <wp:effectExtent l="0" t="0" r="0" b="0"/>
            <wp:docPr id="1501681844" name="Picture 150168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517"/>
        <w:gridCol w:w="6090"/>
      </w:tblGrid>
      <w:tr w:rsidR="517150BF" w14:paraId="1086C6F8" w14:textId="77777777" w:rsidTr="517150BF">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428C5DCC" w14:textId="77777777" w:rsidR="517150BF" w:rsidRDefault="517150BF" w:rsidP="517150BF">
            <w:pPr>
              <w:spacing w:line="259" w:lineRule="auto"/>
              <w:rPr>
                <w:rFonts w:eastAsia="Verdana"/>
              </w:rPr>
            </w:pPr>
            <w:r w:rsidRPr="517150BF">
              <w:rPr>
                <w:rFonts w:eastAsia="Verdana"/>
              </w:rPr>
              <w:t xml:space="preserve">Action </w:t>
            </w:r>
          </w:p>
        </w:tc>
        <w:tc>
          <w:tcPr>
            <w:tcW w:w="6090" w:type="dxa"/>
          </w:tcPr>
          <w:p w14:paraId="3C8EAD44" w14:textId="77777777" w:rsidR="517150BF" w:rsidRDefault="517150BF" w:rsidP="517150BF">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517150BF">
              <w:rPr>
                <w:rFonts w:eastAsia="Verdana"/>
              </w:rPr>
              <w:t>Explanation</w:t>
            </w:r>
            <w:proofErr w:type="spellEnd"/>
          </w:p>
        </w:tc>
      </w:tr>
      <w:tr w:rsidR="517150BF" w14:paraId="79B5C857"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4E454013" w14:textId="0E5555CB" w:rsidR="68C48115" w:rsidRDefault="68C48115" w:rsidP="517150BF">
            <w:pPr>
              <w:spacing w:line="259" w:lineRule="auto"/>
              <w:rPr>
                <w:rFonts w:eastAsia="Verdana"/>
                <w:b w:val="0"/>
                <w:bCs w:val="0"/>
              </w:rPr>
            </w:pPr>
            <w:r w:rsidRPr="517150BF">
              <w:rPr>
                <w:rFonts w:eastAsia="Verdana"/>
                <w:b w:val="0"/>
                <w:bCs w:val="0"/>
              </w:rPr>
              <w:t>Mijn gereden ritten</w:t>
            </w:r>
          </w:p>
        </w:tc>
        <w:tc>
          <w:tcPr>
            <w:tcW w:w="6090" w:type="dxa"/>
          </w:tcPr>
          <w:p w14:paraId="131A07C8" w14:textId="1C4A50F1" w:rsidR="68C48115" w:rsidRDefault="68C48115"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 xml:space="preserve">Persoonlijk gereden ritten worden weergegeven in een nieuw tabblad </w:t>
            </w:r>
          </w:p>
        </w:tc>
      </w:tr>
    </w:tbl>
    <w:p w14:paraId="6F5D8DD9" w14:textId="119D0977" w:rsidR="00D434FC" w:rsidRDefault="00D434FC" w:rsidP="517150BF">
      <w:pPr>
        <w:spacing w:line="259" w:lineRule="auto"/>
        <w:rPr>
          <w:rFonts w:eastAsia="Verdana"/>
        </w:rPr>
      </w:pPr>
    </w:p>
    <w:p w14:paraId="1FCC0CF5" w14:textId="79EC0A8C" w:rsidR="00B16766" w:rsidRPr="002131BF" w:rsidRDefault="002131BF" w:rsidP="4912F4BE">
      <w:pPr>
        <w:spacing w:line="259" w:lineRule="auto"/>
        <w:rPr>
          <w:rFonts w:eastAsia="Verdana" w:cs="Verdana"/>
          <w:i/>
          <w:iCs/>
          <w:color w:val="000000" w:themeColor="text1"/>
        </w:rPr>
      </w:pPr>
      <w:r>
        <w:rPr>
          <w:rFonts w:eastAsia="Verdana"/>
        </w:rPr>
        <w:br/>
      </w:r>
    </w:p>
    <w:p w14:paraId="5E57C992" w14:textId="25B89DA5" w:rsidR="2022B1FD" w:rsidRDefault="4F7619AC" w:rsidP="4912F4BE">
      <w:pPr>
        <w:pStyle w:val="Heading4"/>
        <w:rPr>
          <w:rFonts w:eastAsia="Verdana" w:cs="Verdana"/>
          <w:b/>
          <w:bCs/>
          <w:color w:val="000000" w:themeColor="text1"/>
        </w:rPr>
      </w:pPr>
      <w:bookmarkStart w:id="19" w:name="_Toc1998822001"/>
      <w:r w:rsidRPr="7B616DAD">
        <w:rPr>
          <w:b/>
          <w:bCs/>
        </w:rPr>
        <w:t>Clubkledij aanvragen (Xander)</w:t>
      </w:r>
      <w:bookmarkEnd w:id="19"/>
    </w:p>
    <w:p w14:paraId="258EC37C" w14:textId="1A17CD91" w:rsidR="2022B1FD" w:rsidRDefault="2022B1FD" w:rsidP="4912F4BE">
      <w:pPr>
        <w:spacing w:line="259" w:lineRule="auto"/>
        <w:rPr>
          <w:rFonts w:eastAsia="Verdana" w:cs="Verdana"/>
          <w:color w:val="000000" w:themeColor="text1"/>
        </w:rPr>
      </w:pPr>
      <w:proofErr w:type="spellStart"/>
      <w:r w:rsidRPr="4912F4BE">
        <w:rPr>
          <w:rFonts w:eastAsia="Verdana" w:cs="Verdana"/>
          <w:i/>
          <w:iCs/>
          <w:color w:val="000000" w:themeColor="text1"/>
        </w:rPr>
        <w:t>Functionality</w:t>
      </w:r>
      <w:proofErr w:type="spellEnd"/>
      <w:r w:rsidRPr="4912F4BE">
        <w:rPr>
          <w:rFonts w:eastAsia="Verdana" w:cs="Verdana"/>
          <w:i/>
          <w:iCs/>
          <w:color w:val="000000" w:themeColor="text1"/>
        </w:rPr>
        <w:t xml:space="preserve">: </w:t>
      </w:r>
      <w:r>
        <w:br/>
      </w:r>
      <w:r w:rsidRPr="4912F4BE">
        <w:rPr>
          <w:rFonts w:eastAsia="Verdana" w:cs="Verdana"/>
          <w:i/>
          <w:iCs/>
          <w:color w:val="000000" w:themeColor="text1"/>
        </w:rPr>
        <w:t>Als lid, kan ik clubkledij aanvragen.</w:t>
      </w:r>
    </w:p>
    <w:p w14:paraId="156D79BC" w14:textId="51D32389" w:rsidR="2022B1FD" w:rsidRDefault="2022B1FD" w:rsidP="4912F4BE">
      <w:pPr>
        <w:spacing w:line="259" w:lineRule="auto"/>
        <w:rPr>
          <w:rFonts w:eastAsia="Verdana" w:cs="Verdana"/>
          <w:color w:val="000000" w:themeColor="text1"/>
        </w:rPr>
      </w:pPr>
      <w:proofErr w:type="spellStart"/>
      <w:r w:rsidRPr="4912F4BE">
        <w:rPr>
          <w:rFonts w:eastAsia="Verdana" w:cs="Verdana"/>
          <w:i/>
          <w:iCs/>
          <w:color w:val="000000" w:themeColor="text1"/>
        </w:rPr>
        <w:t>Preconditions</w:t>
      </w:r>
      <w:proofErr w:type="spellEnd"/>
      <w:r w:rsidRPr="4912F4BE">
        <w:rPr>
          <w:rFonts w:eastAsia="Verdana" w:cs="Verdana"/>
          <w:i/>
          <w:iCs/>
          <w:color w:val="000000" w:themeColor="text1"/>
        </w:rPr>
        <w:t>:</w:t>
      </w:r>
      <w:r w:rsidRPr="4912F4BE">
        <w:rPr>
          <w:rFonts w:eastAsia="Verdana" w:cs="Verdana"/>
          <w:color w:val="000000" w:themeColor="text1"/>
        </w:rPr>
        <w:t xml:space="preserve"> </w:t>
      </w:r>
      <w:r>
        <w:br/>
      </w:r>
      <w:r w:rsidRPr="4912F4BE">
        <w:rPr>
          <w:rFonts w:eastAsia="Verdana" w:cs="Verdana"/>
          <w:color w:val="000000" w:themeColor="text1"/>
        </w:rPr>
        <w:t>Actor is ingelogd.</w:t>
      </w:r>
    </w:p>
    <w:p w14:paraId="3F46CCCE" w14:textId="579FD797" w:rsidR="2022B1FD" w:rsidRDefault="2022B1FD" w:rsidP="4912F4BE">
      <w:pPr>
        <w:spacing w:line="259" w:lineRule="auto"/>
        <w:rPr>
          <w:rFonts w:eastAsia="Verdana" w:cs="Verdana"/>
          <w:color w:val="000000" w:themeColor="text1"/>
        </w:rPr>
      </w:pPr>
      <w:proofErr w:type="spellStart"/>
      <w:r w:rsidRPr="4912F4BE">
        <w:rPr>
          <w:rFonts w:eastAsia="Verdana" w:cs="Verdana"/>
          <w:i/>
          <w:iCs/>
          <w:color w:val="000000" w:themeColor="text1"/>
        </w:rPr>
        <w:t>Normal</w:t>
      </w:r>
      <w:proofErr w:type="spellEnd"/>
      <w:r w:rsidRPr="4912F4BE">
        <w:rPr>
          <w:rFonts w:eastAsia="Verdana" w:cs="Verdana"/>
          <w:i/>
          <w:iCs/>
          <w:color w:val="000000" w:themeColor="text1"/>
        </w:rPr>
        <w:t xml:space="preserve"> flow:</w:t>
      </w:r>
      <w:r>
        <w:br/>
      </w:r>
      <w:r w:rsidRPr="4912F4BE">
        <w:rPr>
          <w:rFonts w:eastAsia="Verdana" w:cs="Verdana"/>
          <w:i/>
          <w:iCs/>
          <w:color w:val="000000" w:themeColor="text1"/>
        </w:rPr>
        <w:t xml:space="preserve">Systeem toont lijst van </w:t>
      </w:r>
      <w:r w:rsidR="409A90FD" w:rsidRPr="71CDCF6E">
        <w:rPr>
          <w:rFonts w:eastAsia="Verdana" w:cs="Verdana"/>
          <w:i/>
          <w:iCs/>
          <w:color w:val="000000" w:themeColor="text1"/>
        </w:rPr>
        <w:t>de actieve</w:t>
      </w:r>
      <w:r w:rsidRPr="4912F4BE">
        <w:rPr>
          <w:rFonts w:eastAsia="Verdana" w:cs="Verdana"/>
          <w:i/>
          <w:iCs/>
          <w:color w:val="000000" w:themeColor="text1"/>
        </w:rPr>
        <w:t xml:space="preserve"> kledingstukken.</w:t>
      </w:r>
      <w:r>
        <w:br/>
      </w:r>
      <w:r w:rsidRPr="4912F4BE">
        <w:rPr>
          <w:rFonts w:eastAsia="Verdana" w:cs="Verdana"/>
          <w:i/>
          <w:iCs/>
          <w:color w:val="000000" w:themeColor="text1"/>
        </w:rPr>
        <w:t>Actor kiest kledingstuk, vult aantal en maat in.</w:t>
      </w:r>
      <w:r>
        <w:br/>
      </w:r>
      <w:r w:rsidRPr="4912F4BE">
        <w:rPr>
          <w:rFonts w:eastAsia="Verdana" w:cs="Verdana"/>
          <w:i/>
          <w:iCs/>
          <w:color w:val="000000" w:themeColor="text1"/>
        </w:rPr>
        <w:t>Systeem toont prijs, de mogelijkheid om kledijbonnen in te zetten, en mogelijke betalingsmogelijkheden.</w:t>
      </w:r>
      <w:r>
        <w:br/>
      </w:r>
      <w:r w:rsidRPr="4912F4BE">
        <w:rPr>
          <w:rFonts w:eastAsia="Verdana" w:cs="Verdana"/>
          <w:i/>
          <w:iCs/>
          <w:color w:val="000000" w:themeColor="text1"/>
        </w:rPr>
        <w:t>Actor kiest betalingssysteem.</w:t>
      </w:r>
      <w:r>
        <w:br/>
      </w:r>
      <w:r w:rsidRPr="4912F4BE">
        <w:rPr>
          <w:rFonts w:eastAsia="Verdana" w:cs="Verdana"/>
          <w:i/>
          <w:iCs/>
          <w:color w:val="000000" w:themeColor="text1"/>
        </w:rPr>
        <w:t>Systeem verwijst door naar gekozen betalingssysteem.</w:t>
      </w:r>
      <w:r>
        <w:br/>
      </w:r>
      <w:r w:rsidRPr="4912F4BE">
        <w:rPr>
          <w:rFonts w:eastAsia="Verdana" w:cs="Verdana"/>
          <w:i/>
          <w:iCs/>
          <w:color w:val="000000" w:themeColor="text1"/>
        </w:rPr>
        <w:t>Het betalingssysteem verwijst terug door naar het systeem en bevestigt succesvolle betaling.</w:t>
      </w:r>
      <w:r>
        <w:br/>
      </w:r>
      <w:r w:rsidRPr="4912F4BE">
        <w:rPr>
          <w:rFonts w:eastAsia="Verdana" w:cs="Verdana"/>
          <w:i/>
          <w:iCs/>
          <w:color w:val="000000" w:themeColor="text1"/>
        </w:rPr>
        <w:t>Systeem bevestigt aankoop en stuurt een bevestigingsmail naar mailbox van actor.</w:t>
      </w:r>
    </w:p>
    <w:p w14:paraId="6EAE4245" w14:textId="675053E9" w:rsidR="2022B1FD" w:rsidRDefault="2022B1FD" w:rsidP="4912F4BE">
      <w:pPr>
        <w:spacing w:line="259" w:lineRule="auto"/>
        <w:rPr>
          <w:rFonts w:eastAsia="Verdana" w:cs="Verdana"/>
          <w:color w:val="000000" w:themeColor="text1"/>
        </w:rPr>
      </w:pPr>
      <w:proofErr w:type="spellStart"/>
      <w:r w:rsidRPr="4912F4BE">
        <w:rPr>
          <w:rFonts w:eastAsia="Verdana" w:cs="Verdana"/>
          <w:i/>
          <w:iCs/>
          <w:color w:val="000000" w:themeColor="text1"/>
        </w:rPr>
        <w:t>Alternatives</w:t>
      </w:r>
      <w:proofErr w:type="spellEnd"/>
      <w:r w:rsidRPr="4912F4BE">
        <w:rPr>
          <w:rFonts w:eastAsia="Verdana" w:cs="Verdana"/>
          <w:i/>
          <w:iCs/>
          <w:color w:val="000000" w:themeColor="text1"/>
        </w:rPr>
        <w:t>:</w:t>
      </w:r>
    </w:p>
    <w:p w14:paraId="05597E70" w14:textId="30744AC5" w:rsidR="2022B1FD" w:rsidRDefault="2022B1FD" w:rsidP="005622E1">
      <w:pPr>
        <w:pStyle w:val="ListParagraph"/>
        <w:numPr>
          <w:ilvl w:val="0"/>
          <w:numId w:val="7"/>
        </w:numPr>
        <w:spacing w:line="259" w:lineRule="auto"/>
        <w:rPr>
          <w:rFonts w:eastAsia="Verdana" w:cs="Verdana"/>
          <w:color w:val="000000" w:themeColor="text1"/>
        </w:rPr>
      </w:pPr>
      <w:r w:rsidRPr="4912F4BE">
        <w:rPr>
          <w:rFonts w:eastAsia="Verdana" w:cs="Verdana"/>
          <w:color w:val="000000" w:themeColor="text1"/>
          <w:u w:val="single"/>
        </w:rPr>
        <w:t>Betaling niet succesvol</w:t>
      </w:r>
      <w:r w:rsidRPr="4912F4BE">
        <w:rPr>
          <w:rFonts w:eastAsia="Verdana" w:cs="Verdana"/>
          <w:color w:val="000000" w:themeColor="text1"/>
        </w:rPr>
        <w:t xml:space="preserve">: </w:t>
      </w:r>
      <w:r>
        <w:br/>
      </w:r>
      <w:r w:rsidRPr="4912F4BE">
        <w:rPr>
          <w:rFonts w:eastAsia="Verdana" w:cs="Verdana"/>
          <w:color w:val="000000" w:themeColor="text1"/>
        </w:rPr>
        <w:t>Systeem geeft melding hiervan, gaat terug naar het begin en bestelling wordt geannuleerd.</w:t>
      </w:r>
    </w:p>
    <w:p w14:paraId="398E6106" w14:textId="5C852143" w:rsidR="0C77ED1B" w:rsidRDefault="0C77ED1B" w:rsidP="75EAC365">
      <w:pPr>
        <w:spacing w:line="259" w:lineRule="auto"/>
        <w:rPr>
          <w:rFonts w:eastAsia="Verdana" w:cs="Verdana"/>
          <w:i/>
          <w:iCs/>
          <w:color w:val="000000" w:themeColor="text1"/>
        </w:rPr>
      </w:pPr>
      <w:proofErr w:type="spellStart"/>
      <w:r w:rsidRPr="75EAC365">
        <w:rPr>
          <w:rFonts w:eastAsia="Verdana" w:cs="Verdana"/>
          <w:i/>
          <w:iCs/>
          <w:color w:val="000000" w:themeColor="text1"/>
        </w:rPr>
        <w:t>Screens</w:t>
      </w:r>
      <w:proofErr w:type="spellEnd"/>
      <w:r w:rsidRPr="75EAC365">
        <w:rPr>
          <w:rFonts w:eastAsia="Verdana" w:cs="Verdana"/>
          <w:i/>
          <w:iCs/>
          <w:color w:val="000000" w:themeColor="text1"/>
        </w:rPr>
        <w:t>:</w:t>
      </w:r>
    </w:p>
    <w:p w14:paraId="56E3364E" w14:textId="59488F81" w:rsidR="68BF1C3F" w:rsidRDefault="0FE9E6DD" w:rsidP="75EAC365">
      <w:pPr>
        <w:spacing w:line="259" w:lineRule="auto"/>
      </w:pPr>
      <w:r w:rsidRPr="7B616DAD">
        <w:rPr>
          <w:rFonts w:eastAsia="Verdana" w:cs="Verdana"/>
          <w:i/>
          <w:iCs/>
          <w:color w:val="000000" w:themeColor="text1"/>
        </w:rPr>
        <w:lastRenderedPageBreak/>
        <w:t>4.1 Keuze kledij</w:t>
      </w:r>
      <w:r w:rsidR="68BF1C3F">
        <w:br/>
      </w:r>
      <w:r w:rsidR="0FB5A56A">
        <w:rPr>
          <w:noProof/>
        </w:rPr>
        <w:drawing>
          <wp:inline distT="0" distB="0" distL="0" distR="0" wp14:anchorId="3A3D02A5" wp14:editId="5A30298A">
            <wp:extent cx="2137184" cy="1412026"/>
            <wp:effectExtent l="0" t="0" r="0" b="0"/>
            <wp:docPr id="936941673" name="Picture 93694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941673"/>
                    <pic:cNvPicPr/>
                  </pic:nvPicPr>
                  <pic:blipFill>
                    <a:blip r:embed="rId36">
                      <a:extLst>
                        <a:ext uri="{28A0092B-C50C-407E-A947-70E740481C1C}">
                          <a14:useLocalDpi xmlns:a14="http://schemas.microsoft.com/office/drawing/2010/main" val="0"/>
                        </a:ext>
                      </a:extLst>
                    </a:blip>
                    <a:srcRect l="24794" t="27093" r="38423"/>
                    <a:stretch>
                      <a:fillRect/>
                    </a:stretch>
                  </pic:blipFill>
                  <pic:spPr>
                    <a:xfrm>
                      <a:off x="0" y="0"/>
                      <a:ext cx="2137184" cy="1412026"/>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49"/>
        <w:gridCol w:w="6552"/>
      </w:tblGrid>
      <w:tr w:rsidR="75EAC365" w14:paraId="2B5D8458" w14:textId="77777777" w:rsidTr="75EAC365">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778F534E" w14:textId="77777777" w:rsidR="75EAC365" w:rsidRDefault="75EAC365" w:rsidP="75EAC365">
            <w:pPr>
              <w:spacing w:line="259" w:lineRule="auto"/>
              <w:rPr>
                <w:rFonts w:eastAsia="Verdana"/>
              </w:rPr>
            </w:pPr>
            <w:r w:rsidRPr="75EAC365">
              <w:rPr>
                <w:rFonts w:eastAsia="Verdana"/>
              </w:rPr>
              <w:t xml:space="preserve">Action </w:t>
            </w:r>
          </w:p>
        </w:tc>
        <w:tc>
          <w:tcPr>
            <w:tcW w:w="7444" w:type="dxa"/>
          </w:tcPr>
          <w:p w14:paraId="10486D83" w14:textId="77777777" w:rsidR="75EAC365" w:rsidRDefault="75EAC365" w:rsidP="75EAC365">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75EAC365">
              <w:rPr>
                <w:rFonts w:eastAsia="Verdana"/>
              </w:rPr>
              <w:t>Explanation</w:t>
            </w:r>
            <w:proofErr w:type="spellEnd"/>
          </w:p>
        </w:tc>
      </w:tr>
      <w:tr w:rsidR="75EAC365" w14:paraId="6B47376A" w14:textId="77777777" w:rsidTr="75EAC365">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5C461F2F" w14:textId="596A22B1" w:rsidR="7251E148" w:rsidRDefault="7251E148" w:rsidP="75EAC365">
            <w:pPr>
              <w:spacing w:line="259" w:lineRule="auto"/>
              <w:rPr>
                <w:rFonts w:eastAsia="Verdana"/>
                <w:b w:val="0"/>
                <w:bCs w:val="0"/>
              </w:rPr>
            </w:pPr>
            <w:r w:rsidRPr="75EAC365">
              <w:rPr>
                <w:rFonts w:eastAsia="Verdana"/>
                <w:b w:val="0"/>
                <w:bCs w:val="0"/>
              </w:rPr>
              <w:t>1</w:t>
            </w:r>
          </w:p>
        </w:tc>
        <w:tc>
          <w:tcPr>
            <w:tcW w:w="7444" w:type="dxa"/>
          </w:tcPr>
          <w:p w14:paraId="2A5BD4EE" w14:textId="49729073" w:rsidR="454979F4" w:rsidRDefault="454979F4" w:rsidP="75EAC365">
            <w:pPr>
              <w:spacing w:line="259" w:lineRule="auto"/>
              <w:cnfStyle w:val="000000100000" w:firstRow="0" w:lastRow="0" w:firstColumn="0" w:lastColumn="0" w:oddVBand="0" w:evenVBand="0" w:oddHBand="1" w:evenHBand="0" w:firstRowFirstColumn="0" w:firstRowLastColumn="0" w:lastRowFirstColumn="0" w:lastRowLastColumn="0"/>
            </w:pPr>
            <w:r w:rsidRPr="75EAC365">
              <w:rPr>
                <w:rFonts w:eastAsia="Verdana"/>
              </w:rPr>
              <w:t>Item wordt toegevoegd aan overzicht/winkelmandje en geeft de optie om meer te bestellen</w:t>
            </w:r>
          </w:p>
        </w:tc>
      </w:tr>
      <w:tr w:rsidR="1017912A" w14:paraId="741AA2EB" w14:textId="77777777" w:rsidTr="1017912A">
        <w:trPr>
          <w:trHeight w:val="501"/>
        </w:trPr>
        <w:tc>
          <w:tcPr>
            <w:cnfStyle w:val="001000000000" w:firstRow="0" w:lastRow="0" w:firstColumn="1" w:lastColumn="0" w:oddVBand="0" w:evenVBand="0" w:oddHBand="0" w:evenHBand="0" w:firstRowFirstColumn="0" w:firstRowLastColumn="0" w:lastRowFirstColumn="0" w:lastRowLastColumn="0"/>
            <w:tcW w:w="2260" w:type="dxa"/>
          </w:tcPr>
          <w:p w14:paraId="482E98DF" w14:textId="7183FEF0" w:rsidR="23852E62" w:rsidRDefault="23852E62" w:rsidP="1017912A">
            <w:pPr>
              <w:spacing w:line="259" w:lineRule="auto"/>
              <w:rPr>
                <w:rFonts w:eastAsia="Verdana"/>
                <w:b w:val="0"/>
                <w:bCs w:val="0"/>
              </w:rPr>
            </w:pPr>
            <w:r w:rsidRPr="1017912A">
              <w:rPr>
                <w:rFonts w:eastAsia="Verdana"/>
                <w:b w:val="0"/>
                <w:bCs w:val="0"/>
              </w:rPr>
              <w:t>Toevoegen aan winkelmandje</w:t>
            </w:r>
          </w:p>
        </w:tc>
        <w:tc>
          <w:tcPr>
            <w:tcW w:w="6641" w:type="dxa"/>
          </w:tcPr>
          <w:p w14:paraId="5E8DE75E" w14:textId="22DCF9E9" w:rsidR="23852E62" w:rsidRDefault="23852E62" w:rsidP="1017912A">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017912A">
              <w:rPr>
                <w:rFonts w:eastAsia="Verdana"/>
              </w:rPr>
              <w:t>Naar pagina “4.1 Keuze kledij”</w:t>
            </w:r>
          </w:p>
        </w:tc>
      </w:tr>
      <w:tr w:rsidR="75EAC365" w14:paraId="0571863B" w14:textId="77777777" w:rsidTr="75EAC365">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331A6724" w14:textId="1A6F3C82" w:rsidR="454979F4" w:rsidRDefault="454979F4" w:rsidP="75EAC365">
            <w:pPr>
              <w:spacing w:line="259" w:lineRule="auto"/>
              <w:rPr>
                <w:rFonts w:eastAsia="Verdana"/>
                <w:b w:val="0"/>
                <w:bCs w:val="0"/>
              </w:rPr>
            </w:pPr>
            <w:r w:rsidRPr="75EAC365">
              <w:rPr>
                <w:rFonts w:eastAsia="Verdana"/>
                <w:b w:val="0"/>
                <w:bCs w:val="0"/>
              </w:rPr>
              <w:t>Betalen</w:t>
            </w:r>
          </w:p>
        </w:tc>
        <w:tc>
          <w:tcPr>
            <w:tcW w:w="7444" w:type="dxa"/>
          </w:tcPr>
          <w:p w14:paraId="37F044DC" w14:textId="1D7902AA" w:rsidR="454979F4" w:rsidRDefault="454979F4" w:rsidP="75EAC365">
            <w:pPr>
              <w:spacing w:line="259" w:lineRule="auto"/>
              <w:cnfStyle w:val="000000100000" w:firstRow="0" w:lastRow="0" w:firstColumn="0" w:lastColumn="0" w:oddVBand="0" w:evenVBand="0" w:oddHBand="1" w:evenHBand="0" w:firstRowFirstColumn="0" w:firstRowLastColumn="0" w:lastRowFirstColumn="0" w:lastRowLastColumn="0"/>
            </w:pPr>
            <w:r w:rsidRPr="75EAC365">
              <w:rPr>
                <w:rFonts w:eastAsia="Verdana"/>
              </w:rPr>
              <w:t>Naar pagina “</w:t>
            </w:r>
            <w:r>
              <w:t>4.2 Kledijbonnen inzetten</w:t>
            </w:r>
            <w:r w:rsidRPr="75EAC365">
              <w:rPr>
                <w:rFonts w:eastAsia="Verdana"/>
              </w:rPr>
              <w:t>”</w:t>
            </w:r>
          </w:p>
        </w:tc>
      </w:tr>
    </w:tbl>
    <w:p w14:paraId="20A0B130" w14:textId="6E36BC4A" w:rsidR="75EAC365" w:rsidRDefault="75EAC365" w:rsidP="75EAC365">
      <w:pPr>
        <w:spacing w:line="259" w:lineRule="auto"/>
        <w:rPr>
          <w:rFonts w:eastAsia="Verdana" w:cs="Verdana"/>
          <w:i/>
          <w:iCs/>
          <w:color w:val="000000" w:themeColor="text1"/>
        </w:rPr>
      </w:pPr>
    </w:p>
    <w:p w14:paraId="1B2A365C" w14:textId="59488F81" w:rsidR="75EAC365" w:rsidRDefault="75EAC365" w:rsidP="75EAC365">
      <w:r>
        <w:br w:type="page"/>
      </w:r>
      <w:r w:rsidR="3E2B5491" w:rsidRPr="7B616DAD">
        <w:rPr>
          <w:i/>
          <w:iCs/>
        </w:rPr>
        <w:lastRenderedPageBreak/>
        <w:t>4.2 Kledijbonnen inzetten</w:t>
      </w:r>
      <w:r>
        <w:br/>
      </w:r>
      <w:r w:rsidR="77185156">
        <w:rPr>
          <w:noProof/>
        </w:rPr>
        <w:drawing>
          <wp:inline distT="0" distB="0" distL="0" distR="0" wp14:anchorId="6ED91392" wp14:editId="1FAFD01D">
            <wp:extent cx="2222580" cy="2127450"/>
            <wp:effectExtent l="0" t="0" r="0" b="0"/>
            <wp:docPr id="203992549" name="Picture 20399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92549"/>
                    <pic:cNvPicPr/>
                  </pic:nvPicPr>
                  <pic:blipFill>
                    <a:blip r:embed="rId37">
                      <a:extLst>
                        <a:ext uri="{28A0092B-C50C-407E-A947-70E740481C1C}">
                          <a14:useLocalDpi xmlns:a14="http://schemas.microsoft.com/office/drawing/2010/main" val="0"/>
                        </a:ext>
                      </a:extLst>
                    </a:blip>
                    <a:srcRect l="24476" t="20921" r="38003"/>
                    <a:stretch>
                      <a:fillRect/>
                    </a:stretch>
                  </pic:blipFill>
                  <pic:spPr>
                    <a:xfrm>
                      <a:off x="0" y="0"/>
                      <a:ext cx="2222580" cy="212745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17"/>
        <w:gridCol w:w="6584"/>
      </w:tblGrid>
      <w:tr w:rsidR="75EAC365" w14:paraId="05289D2D" w14:textId="77777777" w:rsidTr="7B616DA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4723AFCC" w14:textId="77777777" w:rsidR="75EAC365" w:rsidRDefault="75EAC365" w:rsidP="75EAC365">
            <w:pPr>
              <w:spacing w:line="259" w:lineRule="auto"/>
              <w:rPr>
                <w:rFonts w:eastAsia="Verdana"/>
              </w:rPr>
            </w:pPr>
            <w:r w:rsidRPr="75EAC365">
              <w:rPr>
                <w:rFonts w:eastAsia="Verdana"/>
              </w:rPr>
              <w:t xml:space="preserve">Action </w:t>
            </w:r>
          </w:p>
        </w:tc>
        <w:tc>
          <w:tcPr>
            <w:tcW w:w="7444" w:type="dxa"/>
          </w:tcPr>
          <w:p w14:paraId="02342F25" w14:textId="77777777" w:rsidR="75EAC365" w:rsidRDefault="75EAC365" w:rsidP="75EAC365">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75EAC365">
              <w:rPr>
                <w:rFonts w:eastAsia="Verdana"/>
              </w:rPr>
              <w:t>Explanation</w:t>
            </w:r>
            <w:proofErr w:type="spellEnd"/>
          </w:p>
        </w:tc>
      </w:tr>
      <w:tr w:rsidR="75EAC365" w14:paraId="54801E49" w14:textId="77777777" w:rsidTr="7B616DAD">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4790E734" w14:textId="4EC0C049" w:rsidR="512021BF" w:rsidRDefault="512021BF" w:rsidP="75EAC365">
            <w:pPr>
              <w:spacing w:line="259" w:lineRule="auto"/>
              <w:rPr>
                <w:rFonts w:eastAsia="Verdana"/>
                <w:b w:val="0"/>
                <w:bCs w:val="0"/>
              </w:rPr>
            </w:pPr>
            <w:r w:rsidRPr="75EAC365">
              <w:rPr>
                <w:rFonts w:eastAsia="Verdana"/>
                <w:b w:val="0"/>
                <w:bCs w:val="0"/>
              </w:rPr>
              <w:t>Vorige</w:t>
            </w:r>
          </w:p>
        </w:tc>
        <w:tc>
          <w:tcPr>
            <w:tcW w:w="7444" w:type="dxa"/>
          </w:tcPr>
          <w:p w14:paraId="77E678BF" w14:textId="3FC53EA4" w:rsidR="512021BF" w:rsidRDefault="156D5F57" w:rsidP="7B616DAD">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7B616DAD">
              <w:rPr>
                <w:rFonts w:eastAsia="Verdana"/>
              </w:rPr>
              <w:t>Naar pagina “</w:t>
            </w:r>
            <w:r w:rsidRPr="7B616DAD">
              <w:rPr>
                <w:rFonts w:eastAsia="Verdana" w:cs="Verdana"/>
              </w:rPr>
              <w:t>4.1 Keuze kledij</w:t>
            </w:r>
            <w:r w:rsidRPr="7B616DAD">
              <w:rPr>
                <w:rFonts w:eastAsia="Verdana"/>
              </w:rPr>
              <w:t>”</w:t>
            </w:r>
          </w:p>
        </w:tc>
      </w:tr>
      <w:tr w:rsidR="75EAC365" w14:paraId="6E5F6484" w14:textId="77777777" w:rsidTr="7B616DAD">
        <w:trPr>
          <w:trHeight w:val="501"/>
        </w:trPr>
        <w:tc>
          <w:tcPr>
            <w:cnfStyle w:val="001000000000" w:firstRow="0" w:lastRow="0" w:firstColumn="1" w:lastColumn="0" w:oddVBand="0" w:evenVBand="0" w:oddHBand="0" w:evenHBand="0" w:firstRowFirstColumn="0" w:firstRowLastColumn="0" w:lastRowFirstColumn="0" w:lastRowLastColumn="0"/>
            <w:tcW w:w="2517" w:type="dxa"/>
          </w:tcPr>
          <w:p w14:paraId="46C2AB2E" w14:textId="0DA63FFF" w:rsidR="512021BF" w:rsidRDefault="512021BF" w:rsidP="75EAC365">
            <w:pPr>
              <w:spacing w:line="259" w:lineRule="auto"/>
              <w:rPr>
                <w:rFonts w:eastAsia="Verdana"/>
                <w:b w:val="0"/>
                <w:bCs w:val="0"/>
              </w:rPr>
            </w:pPr>
            <w:r w:rsidRPr="75EAC365">
              <w:rPr>
                <w:rFonts w:eastAsia="Verdana"/>
                <w:b w:val="0"/>
                <w:bCs w:val="0"/>
              </w:rPr>
              <w:t>Volgende</w:t>
            </w:r>
          </w:p>
        </w:tc>
        <w:tc>
          <w:tcPr>
            <w:tcW w:w="7444" w:type="dxa"/>
          </w:tcPr>
          <w:p w14:paraId="3F7BAE1B" w14:textId="431E990D" w:rsidR="512021BF" w:rsidRDefault="512021BF" w:rsidP="75EAC365">
            <w:pPr>
              <w:spacing w:line="259" w:lineRule="auto"/>
              <w:cnfStyle w:val="000000000000" w:firstRow="0" w:lastRow="0" w:firstColumn="0" w:lastColumn="0" w:oddVBand="0" w:evenVBand="0" w:oddHBand="0" w:evenHBand="0" w:firstRowFirstColumn="0" w:firstRowLastColumn="0" w:lastRowFirstColumn="0" w:lastRowLastColumn="0"/>
            </w:pPr>
            <w:r w:rsidRPr="75EAC365">
              <w:rPr>
                <w:rFonts w:eastAsia="Verdana"/>
              </w:rPr>
              <w:t>Naar pagina “</w:t>
            </w:r>
            <w:r>
              <w:t>4.3 Keuze betaalwijze</w:t>
            </w:r>
            <w:r w:rsidRPr="75EAC365">
              <w:rPr>
                <w:rFonts w:eastAsia="Verdana"/>
              </w:rPr>
              <w:t>”</w:t>
            </w:r>
          </w:p>
        </w:tc>
      </w:tr>
    </w:tbl>
    <w:p w14:paraId="30D9F3A5" w14:textId="1C2BD32F" w:rsidR="75EAC365" w:rsidRDefault="75EAC365" w:rsidP="75EAC365">
      <w:pPr>
        <w:spacing w:line="259" w:lineRule="auto"/>
        <w:rPr>
          <w:rFonts w:eastAsia="Verdana" w:cs="Verdana"/>
          <w:i/>
          <w:iCs/>
          <w:color w:val="000000" w:themeColor="text1"/>
        </w:rPr>
      </w:pPr>
    </w:p>
    <w:p w14:paraId="582F87B2" w14:textId="77A233C6" w:rsidR="3FB24352" w:rsidRDefault="094C8B54" w:rsidP="51D5B40D">
      <w:pPr>
        <w:spacing w:line="259" w:lineRule="auto"/>
      </w:pPr>
      <w:r w:rsidRPr="51D5B40D">
        <w:rPr>
          <w:i/>
          <w:iCs/>
        </w:rPr>
        <w:t>4.3 Keuze betaalwijze</w:t>
      </w:r>
      <w:r w:rsidR="3FB24352">
        <w:br/>
      </w:r>
      <w:r w:rsidR="0602EB72">
        <w:rPr>
          <w:noProof/>
        </w:rPr>
        <w:drawing>
          <wp:inline distT="0" distB="0" distL="0" distR="0" wp14:anchorId="0823D797" wp14:editId="2B6D6ABE">
            <wp:extent cx="3305175" cy="4572000"/>
            <wp:effectExtent l="0" t="0" r="0" b="0"/>
            <wp:docPr id="40342868" name="Picture 4034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305175" cy="457200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269"/>
        <w:gridCol w:w="6632"/>
      </w:tblGrid>
      <w:tr w:rsidR="75EAC365" w14:paraId="2AF02BED" w14:textId="77777777" w:rsidTr="51D5B40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081CC8FA" w14:textId="77777777" w:rsidR="75EAC365" w:rsidRDefault="75EAC365" w:rsidP="75EAC365">
            <w:pPr>
              <w:spacing w:line="259" w:lineRule="auto"/>
              <w:rPr>
                <w:rFonts w:eastAsia="Verdana"/>
              </w:rPr>
            </w:pPr>
            <w:r w:rsidRPr="75EAC365">
              <w:rPr>
                <w:rFonts w:eastAsia="Verdana"/>
              </w:rPr>
              <w:lastRenderedPageBreak/>
              <w:t xml:space="preserve">Action </w:t>
            </w:r>
          </w:p>
        </w:tc>
        <w:tc>
          <w:tcPr>
            <w:tcW w:w="7444" w:type="dxa"/>
          </w:tcPr>
          <w:p w14:paraId="7B2EC254" w14:textId="77777777" w:rsidR="75EAC365" w:rsidRDefault="75EAC365" w:rsidP="75EAC365">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75EAC365">
              <w:rPr>
                <w:rFonts w:eastAsia="Verdana"/>
              </w:rPr>
              <w:t>Explanation</w:t>
            </w:r>
            <w:proofErr w:type="spellEnd"/>
          </w:p>
        </w:tc>
      </w:tr>
      <w:tr w:rsidR="75EAC365" w14:paraId="623372C0" w14:textId="77777777" w:rsidTr="51D5B40D">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3AB361E8" w14:textId="1E9A6792" w:rsidR="3FF5F6BD" w:rsidRDefault="3FF5F6BD" w:rsidP="75EAC365">
            <w:pPr>
              <w:spacing w:line="259" w:lineRule="auto"/>
              <w:rPr>
                <w:rFonts w:eastAsia="Verdana"/>
                <w:b w:val="0"/>
                <w:bCs w:val="0"/>
              </w:rPr>
            </w:pPr>
            <w:r w:rsidRPr="75EAC365">
              <w:rPr>
                <w:rFonts w:eastAsia="Verdana"/>
                <w:b w:val="0"/>
                <w:bCs w:val="0"/>
              </w:rPr>
              <w:t>Vorige</w:t>
            </w:r>
          </w:p>
        </w:tc>
        <w:tc>
          <w:tcPr>
            <w:tcW w:w="7444" w:type="dxa"/>
          </w:tcPr>
          <w:p w14:paraId="7DE1BA1C" w14:textId="0C20FA21" w:rsidR="3FF5F6BD" w:rsidRDefault="3FF5F6BD" w:rsidP="75EAC365">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75EAC365">
              <w:rPr>
                <w:rFonts w:eastAsia="Verdana"/>
              </w:rPr>
              <w:t>Naar pagina “</w:t>
            </w:r>
            <w:r>
              <w:t>4.2 Kledijbonnen inzetten</w:t>
            </w:r>
            <w:r w:rsidRPr="75EAC365">
              <w:rPr>
                <w:rFonts w:eastAsia="Verdana"/>
              </w:rPr>
              <w:t>”</w:t>
            </w:r>
            <w:r w:rsidR="75EAC365" w:rsidRPr="75EAC365">
              <w:rPr>
                <w:rFonts w:eastAsia="Verdana"/>
              </w:rPr>
              <w:t xml:space="preserve"> </w:t>
            </w:r>
          </w:p>
        </w:tc>
      </w:tr>
      <w:tr w:rsidR="75EAC365" w14:paraId="4C83D37A" w14:textId="77777777" w:rsidTr="51D5B40D">
        <w:trPr>
          <w:trHeight w:val="501"/>
        </w:trPr>
        <w:tc>
          <w:tcPr>
            <w:cnfStyle w:val="001000000000" w:firstRow="0" w:lastRow="0" w:firstColumn="1" w:lastColumn="0" w:oddVBand="0" w:evenVBand="0" w:oddHBand="0" w:evenHBand="0" w:firstRowFirstColumn="0" w:firstRowLastColumn="0" w:lastRowFirstColumn="0" w:lastRowLastColumn="0"/>
            <w:tcW w:w="2517" w:type="dxa"/>
          </w:tcPr>
          <w:p w14:paraId="6CCF3F57" w14:textId="57B52F27" w:rsidR="15D94FBC" w:rsidRDefault="15D94FBC" w:rsidP="75EAC365">
            <w:pPr>
              <w:spacing w:line="259" w:lineRule="auto"/>
              <w:rPr>
                <w:rFonts w:eastAsia="Verdana"/>
                <w:b w:val="0"/>
                <w:bCs w:val="0"/>
              </w:rPr>
            </w:pPr>
            <w:r w:rsidRPr="75EAC365">
              <w:rPr>
                <w:rFonts w:eastAsia="Verdana"/>
                <w:b w:val="0"/>
                <w:bCs w:val="0"/>
              </w:rPr>
              <w:t>Betalen</w:t>
            </w:r>
          </w:p>
        </w:tc>
        <w:tc>
          <w:tcPr>
            <w:tcW w:w="7444" w:type="dxa"/>
          </w:tcPr>
          <w:p w14:paraId="38222BB3" w14:textId="56E9CF09" w:rsidR="15D94FBC" w:rsidRDefault="15D94FBC" w:rsidP="75EAC365">
            <w:pPr>
              <w:spacing w:line="259" w:lineRule="auto"/>
              <w:cnfStyle w:val="000000000000" w:firstRow="0" w:lastRow="0" w:firstColumn="0" w:lastColumn="0" w:oddVBand="0" w:evenVBand="0" w:oddHBand="0" w:evenHBand="0" w:firstRowFirstColumn="0" w:firstRowLastColumn="0" w:lastRowFirstColumn="0" w:lastRowLastColumn="0"/>
            </w:pPr>
            <w:r w:rsidRPr="75EAC365">
              <w:rPr>
                <w:rFonts w:eastAsia="Verdana"/>
              </w:rPr>
              <w:t>Naar pagina “</w:t>
            </w:r>
            <w:r>
              <w:t>4.4 Betalingsbevestiging”</w:t>
            </w:r>
          </w:p>
        </w:tc>
      </w:tr>
      <w:tr w:rsidR="51D5B40D" w14:paraId="50F8F935" w14:textId="77777777" w:rsidTr="51D5B40D">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69" w:type="dxa"/>
          </w:tcPr>
          <w:p w14:paraId="26CAA4D0" w14:textId="050ABE18" w:rsidR="31F83F99" w:rsidRDefault="31F83F99" w:rsidP="51D5B40D">
            <w:pPr>
              <w:spacing w:line="259" w:lineRule="auto"/>
              <w:rPr>
                <w:rFonts w:eastAsia="Verdana"/>
                <w:b w:val="0"/>
                <w:bCs w:val="0"/>
              </w:rPr>
            </w:pPr>
            <w:r w:rsidRPr="51D5B40D">
              <w:rPr>
                <w:rFonts w:eastAsia="Verdana"/>
                <w:b w:val="0"/>
                <w:bCs w:val="0"/>
              </w:rPr>
              <w:t xml:space="preserve">1 </w:t>
            </w:r>
          </w:p>
        </w:tc>
        <w:tc>
          <w:tcPr>
            <w:tcW w:w="6632" w:type="dxa"/>
          </w:tcPr>
          <w:p w14:paraId="6A39CA8D" w14:textId="6A417241" w:rsidR="31F83F99" w:rsidRDefault="31F83F99" w:rsidP="51D5B40D">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D5B40D">
              <w:rPr>
                <w:rFonts w:eastAsia="Verdana"/>
              </w:rPr>
              <w:t>Na het kiezen van een betaalwijze worden de juiste velden hiervoor getoond.</w:t>
            </w:r>
          </w:p>
        </w:tc>
      </w:tr>
    </w:tbl>
    <w:p w14:paraId="34A26AB9" w14:textId="7FEDE8AC" w:rsidR="75EAC365" w:rsidRDefault="75EAC365" w:rsidP="75EAC365">
      <w:pPr>
        <w:spacing w:line="259" w:lineRule="auto"/>
        <w:rPr>
          <w:rFonts w:eastAsia="Verdana" w:cs="Verdana"/>
          <w:i/>
          <w:iCs/>
          <w:color w:val="000000" w:themeColor="text1"/>
        </w:rPr>
      </w:pPr>
    </w:p>
    <w:p w14:paraId="51C38855" w14:textId="59488F81" w:rsidR="1BEE6F97" w:rsidRDefault="3997F0F2" w:rsidP="75EAC365">
      <w:pPr>
        <w:spacing w:line="259" w:lineRule="auto"/>
      </w:pPr>
      <w:r w:rsidRPr="7B616DAD">
        <w:rPr>
          <w:i/>
          <w:iCs/>
        </w:rPr>
        <w:t>4.4 Betalingsbevestiging</w:t>
      </w:r>
      <w:r w:rsidR="1BEE6F97">
        <w:br/>
      </w:r>
      <w:r w:rsidR="17C195F6">
        <w:rPr>
          <w:noProof/>
        </w:rPr>
        <w:drawing>
          <wp:inline distT="0" distB="0" distL="0" distR="0" wp14:anchorId="10F40B83" wp14:editId="422C25F7">
            <wp:extent cx="3165864" cy="2578170"/>
            <wp:effectExtent l="0" t="0" r="0" b="0"/>
            <wp:docPr id="1074298529" name="Picture 107429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298529"/>
                    <pic:cNvPicPr/>
                  </pic:nvPicPr>
                  <pic:blipFill>
                    <a:blip r:embed="rId39">
                      <a:extLst>
                        <a:ext uri="{28A0092B-C50C-407E-A947-70E740481C1C}">
                          <a14:useLocalDpi xmlns:a14="http://schemas.microsoft.com/office/drawing/2010/main" val="0"/>
                        </a:ext>
                      </a:extLst>
                    </a:blip>
                    <a:srcRect l="19173" t="17177" r="25950"/>
                    <a:stretch>
                      <a:fillRect/>
                    </a:stretch>
                  </pic:blipFill>
                  <pic:spPr>
                    <a:xfrm>
                      <a:off x="0" y="0"/>
                      <a:ext cx="3165864" cy="257817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292"/>
        <w:gridCol w:w="6609"/>
      </w:tblGrid>
      <w:tr w:rsidR="75EAC365" w14:paraId="6BBA34D4" w14:textId="77777777" w:rsidTr="517150BF">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7F663319" w14:textId="77777777" w:rsidR="75EAC365" w:rsidRDefault="75EAC365" w:rsidP="75EAC365">
            <w:pPr>
              <w:spacing w:line="259" w:lineRule="auto"/>
              <w:rPr>
                <w:rFonts w:eastAsia="Verdana"/>
              </w:rPr>
            </w:pPr>
            <w:r w:rsidRPr="75EAC365">
              <w:rPr>
                <w:rFonts w:eastAsia="Verdana"/>
              </w:rPr>
              <w:t xml:space="preserve">Action </w:t>
            </w:r>
          </w:p>
        </w:tc>
        <w:tc>
          <w:tcPr>
            <w:tcW w:w="7444" w:type="dxa"/>
          </w:tcPr>
          <w:p w14:paraId="0CBB37A4" w14:textId="77777777" w:rsidR="75EAC365" w:rsidRDefault="75EAC365" w:rsidP="75EAC365">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75EAC365">
              <w:rPr>
                <w:rFonts w:eastAsia="Verdana"/>
              </w:rPr>
              <w:t>Explanation</w:t>
            </w:r>
            <w:proofErr w:type="spellEnd"/>
          </w:p>
        </w:tc>
      </w:tr>
      <w:tr w:rsidR="75EAC365" w14:paraId="58ADE777"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6B96376E" w14:textId="2640B810" w:rsidR="211494C8" w:rsidRDefault="68CE213F" w:rsidP="75EAC365">
            <w:pPr>
              <w:spacing w:line="259" w:lineRule="auto"/>
              <w:rPr>
                <w:rFonts w:eastAsia="Verdana"/>
                <w:b w:val="0"/>
                <w:bCs w:val="0"/>
              </w:rPr>
            </w:pPr>
            <w:r w:rsidRPr="517150BF">
              <w:rPr>
                <w:rFonts w:eastAsia="Verdana"/>
                <w:b w:val="0"/>
                <w:bCs w:val="0"/>
              </w:rPr>
              <w:t>O</w:t>
            </w:r>
            <w:r w:rsidR="0348A76F" w:rsidRPr="517150BF">
              <w:rPr>
                <w:rFonts w:eastAsia="Verdana"/>
                <w:b w:val="0"/>
                <w:bCs w:val="0"/>
              </w:rPr>
              <w:t>K</w:t>
            </w:r>
          </w:p>
        </w:tc>
        <w:tc>
          <w:tcPr>
            <w:tcW w:w="7444" w:type="dxa"/>
          </w:tcPr>
          <w:p w14:paraId="7BF1E9E7" w14:textId="2512F5A5" w:rsidR="211494C8" w:rsidRDefault="211494C8" w:rsidP="75EAC365">
            <w:pPr>
              <w:spacing w:line="259" w:lineRule="auto"/>
              <w:cnfStyle w:val="000000100000" w:firstRow="0" w:lastRow="0" w:firstColumn="0" w:lastColumn="0" w:oddVBand="0" w:evenVBand="0" w:oddHBand="1" w:evenHBand="0" w:firstRowFirstColumn="0" w:firstRowLastColumn="0" w:lastRowFirstColumn="0" w:lastRowLastColumn="0"/>
            </w:pPr>
            <w:r w:rsidRPr="75EAC365">
              <w:rPr>
                <w:rFonts w:eastAsia="Verdana"/>
              </w:rPr>
              <w:t>Naar homepagina</w:t>
            </w:r>
          </w:p>
        </w:tc>
      </w:tr>
    </w:tbl>
    <w:p w14:paraId="3DD6688F" w14:textId="6C7BAE43" w:rsidR="75EAC365" w:rsidRDefault="75EAC365" w:rsidP="75EAC365">
      <w:pPr>
        <w:spacing w:line="259" w:lineRule="auto"/>
        <w:rPr>
          <w:rFonts w:eastAsia="Verdana" w:cs="Verdana"/>
          <w:i/>
          <w:iCs/>
          <w:color w:val="000000" w:themeColor="text1"/>
        </w:rPr>
      </w:pPr>
    </w:p>
    <w:p w14:paraId="0EF976A8" w14:textId="4A0073DC" w:rsidR="2022B1FD" w:rsidRDefault="4F7619AC" w:rsidP="4912F4BE">
      <w:pPr>
        <w:pStyle w:val="Heading4"/>
        <w:rPr>
          <w:rFonts w:eastAsia="Verdana" w:cs="Verdana"/>
          <w:b/>
          <w:bCs/>
          <w:color w:val="000000" w:themeColor="text1"/>
        </w:rPr>
      </w:pPr>
      <w:bookmarkStart w:id="20" w:name="_Toc464111015"/>
      <w:r w:rsidRPr="7B616DAD">
        <w:rPr>
          <w:b/>
          <w:bCs/>
        </w:rPr>
        <w:t>Ritplanning maken (Jasper)</w:t>
      </w:r>
      <w:bookmarkEnd w:id="20"/>
    </w:p>
    <w:p w14:paraId="14CDD293" w14:textId="7CD9A796" w:rsidR="2022B1FD" w:rsidRDefault="2022B1FD" w:rsidP="4912F4BE">
      <w:pPr>
        <w:spacing w:after="0" w:line="259" w:lineRule="auto"/>
        <w:rPr>
          <w:rFonts w:eastAsia="Verdana" w:cs="Verdana"/>
          <w:color w:val="000000" w:themeColor="text1"/>
        </w:rPr>
      </w:pPr>
      <w:proofErr w:type="spellStart"/>
      <w:r w:rsidRPr="4912F4BE">
        <w:rPr>
          <w:rFonts w:eastAsia="Verdana" w:cs="Verdana"/>
          <w:i/>
          <w:iCs/>
          <w:color w:val="000000" w:themeColor="text1"/>
        </w:rPr>
        <w:t>Functionality</w:t>
      </w:r>
      <w:proofErr w:type="spellEnd"/>
      <w:r w:rsidRPr="4912F4BE">
        <w:rPr>
          <w:rFonts w:eastAsia="Verdana" w:cs="Verdana"/>
          <w:i/>
          <w:iCs/>
          <w:color w:val="000000" w:themeColor="text1"/>
        </w:rPr>
        <w:t>:</w:t>
      </w:r>
    </w:p>
    <w:p w14:paraId="29CEF77B" w14:textId="7BF5DD84" w:rsidR="2022B1FD" w:rsidRDefault="2022B1FD" w:rsidP="4912F4BE">
      <w:pPr>
        <w:spacing w:after="0" w:line="259" w:lineRule="auto"/>
        <w:rPr>
          <w:rFonts w:eastAsia="Verdana" w:cs="Verdana"/>
          <w:color w:val="000000" w:themeColor="text1"/>
        </w:rPr>
      </w:pPr>
      <w:r w:rsidRPr="4912F4BE">
        <w:rPr>
          <w:rFonts w:eastAsia="Verdana" w:cs="Verdana"/>
          <w:color w:val="000000" w:themeColor="text1"/>
        </w:rPr>
        <w:t>Als bestuur, kan ik een ritplanning maken.</w:t>
      </w:r>
    </w:p>
    <w:p w14:paraId="16E55FEC" w14:textId="000B9419" w:rsidR="4912F4BE" w:rsidRDefault="4912F4BE" w:rsidP="4912F4BE">
      <w:pPr>
        <w:spacing w:after="0" w:line="259" w:lineRule="auto"/>
        <w:rPr>
          <w:rFonts w:eastAsia="Verdana" w:cs="Verdana"/>
          <w:color w:val="000000" w:themeColor="text1"/>
        </w:rPr>
      </w:pPr>
    </w:p>
    <w:p w14:paraId="4BF9C2E0" w14:textId="66A9AAC5" w:rsidR="2022B1FD" w:rsidRDefault="2022B1FD" w:rsidP="4912F4BE">
      <w:pPr>
        <w:spacing w:after="0" w:line="259" w:lineRule="auto"/>
        <w:rPr>
          <w:rFonts w:eastAsia="Verdana" w:cs="Verdana"/>
          <w:color w:val="000000" w:themeColor="text1"/>
        </w:rPr>
      </w:pPr>
      <w:proofErr w:type="spellStart"/>
      <w:r w:rsidRPr="4912F4BE">
        <w:rPr>
          <w:rFonts w:eastAsia="Verdana" w:cs="Verdana"/>
          <w:i/>
          <w:iCs/>
          <w:color w:val="000000" w:themeColor="text1"/>
        </w:rPr>
        <w:t>Precondition</w:t>
      </w:r>
      <w:proofErr w:type="spellEnd"/>
      <w:r w:rsidRPr="4912F4BE">
        <w:rPr>
          <w:rFonts w:eastAsia="Verdana" w:cs="Verdana"/>
          <w:i/>
          <w:iCs/>
          <w:color w:val="000000" w:themeColor="text1"/>
        </w:rPr>
        <w:t>:</w:t>
      </w:r>
      <w:r w:rsidRPr="4912F4BE">
        <w:rPr>
          <w:rFonts w:eastAsia="Verdana" w:cs="Verdana"/>
          <w:color w:val="000000" w:themeColor="text1"/>
        </w:rPr>
        <w:t xml:space="preserve"> </w:t>
      </w:r>
    </w:p>
    <w:p w14:paraId="63D8E21F" w14:textId="2772137C" w:rsidR="2022B1FD" w:rsidRDefault="2022B1FD" w:rsidP="4912F4BE">
      <w:pPr>
        <w:spacing w:after="0" w:line="259" w:lineRule="auto"/>
        <w:rPr>
          <w:rFonts w:eastAsia="Verdana" w:cs="Verdana"/>
          <w:color w:val="000000" w:themeColor="text1"/>
        </w:rPr>
      </w:pPr>
      <w:r w:rsidRPr="4912F4BE">
        <w:rPr>
          <w:rFonts w:eastAsia="Verdana" w:cs="Verdana"/>
          <w:color w:val="000000" w:themeColor="text1"/>
        </w:rPr>
        <w:t>Actor is ingelogd.</w:t>
      </w:r>
    </w:p>
    <w:p w14:paraId="2780A206" w14:textId="0D31232A" w:rsidR="4912F4BE" w:rsidRDefault="4912F4BE" w:rsidP="4912F4BE">
      <w:pPr>
        <w:spacing w:after="0" w:line="259" w:lineRule="auto"/>
        <w:rPr>
          <w:rFonts w:eastAsia="Verdana" w:cs="Verdana"/>
          <w:color w:val="000000" w:themeColor="text1"/>
        </w:rPr>
      </w:pPr>
    </w:p>
    <w:p w14:paraId="22ACA8BE" w14:textId="28AAAF57" w:rsidR="2022B1FD" w:rsidRDefault="2022B1FD" w:rsidP="4912F4BE">
      <w:pPr>
        <w:spacing w:after="0" w:line="259" w:lineRule="auto"/>
        <w:rPr>
          <w:rFonts w:eastAsia="Verdana" w:cs="Verdana"/>
          <w:color w:val="000000" w:themeColor="text1"/>
        </w:rPr>
      </w:pPr>
      <w:proofErr w:type="spellStart"/>
      <w:r w:rsidRPr="4912F4BE">
        <w:rPr>
          <w:rFonts w:eastAsia="Verdana" w:cs="Verdana"/>
          <w:i/>
          <w:iCs/>
          <w:color w:val="000000" w:themeColor="text1"/>
        </w:rPr>
        <w:t>Normal</w:t>
      </w:r>
      <w:proofErr w:type="spellEnd"/>
      <w:r w:rsidRPr="4912F4BE">
        <w:rPr>
          <w:rFonts w:eastAsia="Verdana" w:cs="Verdana"/>
          <w:i/>
          <w:iCs/>
          <w:color w:val="000000" w:themeColor="text1"/>
        </w:rPr>
        <w:t xml:space="preserve"> flow: </w:t>
      </w:r>
      <w:r>
        <w:br/>
      </w:r>
      <w:r w:rsidRPr="00672062">
        <w:rPr>
          <w:rFonts w:eastAsia="Verdana" w:cs="Verdana"/>
          <w:color w:val="000000" w:themeColor="text1"/>
        </w:rPr>
        <w:t>Het systeem toont een lijst met de ploegen.</w:t>
      </w:r>
      <w:r w:rsidRPr="00672062">
        <w:br/>
      </w:r>
      <w:r w:rsidRPr="00672062">
        <w:rPr>
          <w:rFonts w:eastAsia="Verdana" w:cs="Verdana"/>
          <w:color w:val="000000" w:themeColor="text1"/>
        </w:rPr>
        <w:t>De actor kiest een ploeg en bevestigt.</w:t>
      </w:r>
      <w:r w:rsidRPr="00672062">
        <w:br/>
      </w:r>
      <w:r w:rsidRPr="00672062">
        <w:rPr>
          <w:rFonts w:eastAsia="Verdana" w:cs="Verdana"/>
          <w:color w:val="000000" w:themeColor="text1"/>
        </w:rPr>
        <w:t>Het systeem toont een kalender.</w:t>
      </w:r>
      <w:r w:rsidRPr="00672062">
        <w:br/>
      </w:r>
      <w:r w:rsidRPr="00672062">
        <w:rPr>
          <w:rFonts w:eastAsia="Verdana" w:cs="Verdana"/>
          <w:color w:val="000000" w:themeColor="text1"/>
        </w:rPr>
        <w:t>De actor selecteert de dagen en tijdstippen waarop deze ploeg zal rijden.</w:t>
      </w:r>
      <w:r w:rsidRPr="00672062">
        <w:br/>
      </w:r>
      <w:r w:rsidRPr="00672062">
        <w:rPr>
          <w:rFonts w:eastAsia="Verdana" w:cs="Verdana"/>
          <w:color w:val="000000" w:themeColor="text1"/>
        </w:rPr>
        <w:t>Het systeem bevestigt.</w:t>
      </w:r>
    </w:p>
    <w:p w14:paraId="612ED393" w14:textId="530A4BC2" w:rsidR="44D45035" w:rsidRDefault="44D45035" w:rsidP="44D45035">
      <w:pPr>
        <w:spacing w:after="0" w:line="259" w:lineRule="auto"/>
        <w:rPr>
          <w:rFonts w:eastAsia="Verdana" w:cs="Verdana"/>
          <w:color w:val="000000" w:themeColor="text1"/>
        </w:rPr>
      </w:pPr>
    </w:p>
    <w:p w14:paraId="6D56BA8B" w14:textId="4D53FA67" w:rsidR="35D4B0EC" w:rsidRDefault="70E3B82B" w:rsidP="7B616DAD">
      <w:pPr>
        <w:spacing w:after="0" w:line="259" w:lineRule="auto"/>
        <w:rPr>
          <w:rFonts w:eastAsia="Verdana" w:cs="Verdana"/>
          <w:i/>
          <w:iCs/>
          <w:color w:val="000000" w:themeColor="text1"/>
        </w:rPr>
      </w:pPr>
      <w:proofErr w:type="spellStart"/>
      <w:r w:rsidRPr="7B616DAD">
        <w:rPr>
          <w:rFonts w:eastAsia="Verdana" w:cs="Verdana"/>
          <w:i/>
          <w:iCs/>
          <w:color w:val="000000" w:themeColor="text1"/>
        </w:rPr>
        <w:t>Screens</w:t>
      </w:r>
      <w:proofErr w:type="spellEnd"/>
      <w:r w:rsidRPr="7B616DAD">
        <w:rPr>
          <w:rFonts w:eastAsia="Verdana" w:cs="Verdana"/>
          <w:i/>
          <w:iCs/>
          <w:color w:val="000000" w:themeColor="text1"/>
        </w:rPr>
        <w:t>:</w:t>
      </w:r>
    </w:p>
    <w:p w14:paraId="2AF6AD66" w14:textId="5C7D1253" w:rsidR="35D4B0EC" w:rsidRDefault="55F549EE" w:rsidP="7B616DAD">
      <w:pPr>
        <w:spacing w:after="0" w:line="259" w:lineRule="auto"/>
        <w:rPr>
          <w:rFonts w:eastAsia="Verdana" w:cs="Verdana"/>
          <w:i/>
          <w:iCs/>
          <w:color w:val="000000" w:themeColor="text1"/>
        </w:rPr>
      </w:pPr>
      <w:r w:rsidRPr="7B616DAD">
        <w:rPr>
          <w:rFonts w:eastAsia="Verdana" w:cs="Verdana"/>
          <w:i/>
          <w:iCs/>
          <w:color w:val="000000" w:themeColor="text1"/>
        </w:rPr>
        <w:t>5.</w:t>
      </w:r>
      <w:r w:rsidR="0B40424E" w:rsidRPr="7B616DAD">
        <w:rPr>
          <w:rFonts w:eastAsia="Verdana" w:cs="Verdana"/>
          <w:i/>
          <w:iCs/>
          <w:color w:val="000000" w:themeColor="text1"/>
        </w:rPr>
        <w:t xml:space="preserve"> </w:t>
      </w:r>
      <w:r w:rsidRPr="7B616DAD">
        <w:rPr>
          <w:rFonts w:eastAsia="Verdana" w:cs="Verdana"/>
          <w:i/>
          <w:iCs/>
          <w:color w:val="000000" w:themeColor="text1"/>
        </w:rPr>
        <w:t>Ritplanning maken</w:t>
      </w:r>
    </w:p>
    <w:p w14:paraId="1B66E011" w14:textId="143F9337" w:rsidR="3221851D" w:rsidRDefault="3221851D" w:rsidP="44D45035">
      <w:pPr>
        <w:spacing w:after="0" w:line="259" w:lineRule="auto"/>
      </w:pPr>
      <w:r>
        <w:rPr>
          <w:noProof/>
        </w:rPr>
        <w:lastRenderedPageBreak/>
        <w:drawing>
          <wp:inline distT="0" distB="0" distL="0" distR="0" wp14:anchorId="6D48A1C1" wp14:editId="73F549C8">
            <wp:extent cx="4572000" cy="2933700"/>
            <wp:effectExtent l="0" t="0" r="0" b="0"/>
            <wp:docPr id="1699607244" name="Picture 16996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09"/>
        <w:gridCol w:w="6592"/>
      </w:tblGrid>
      <w:tr w:rsidR="44D45035" w14:paraId="229CA78A" w14:textId="77777777" w:rsidTr="517150BF">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32AC58D9" w14:textId="77777777" w:rsidR="44D45035" w:rsidRDefault="44D45035" w:rsidP="44D45035">
            <w:pPr>
              <w:spacing w:line="259" w:lineRule="auto"/>
              <w:rPr>
                <w:rFonts w:eastAsia="Verdana"/>
              </w:rPr>
            </w:pPr>
            <w:r w:rsidRPr="44D45035">
              <w:rPr>
                <w:rFonts w:eastAsia="Verdana"/>
              </w:rPr>
              <w:t xml:space="preserve">Action </w:t>
            </w:r>
          </w:p>
        </w:tc>
        <w:tc>
          <w:tcPr>
            <w:tcW w:w="7444" w:type="dxa"/>
          </w:tcPr>
          <w:p w14:paraId="118F66EB" w14:textId="77777777" w:rsidR="44D45035" w:rsidRDefault="44D45035" w:rsidP="44D45035">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44D45035">
              <w:rPr>
                <w:rFonts w:eastAsia="Verdana"/>
              </w:rPr>
              <w:t>Explanation</w:t>
            </w:r>
            <w:proofErr w:type="spellEnd"/>
          </w:p>
        </w:tc>
      </w:tr>
      <w:tr w:rsidR="44D45035" w14:paraId="075173F5"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38E69F68" w14:textId="507CB32E" w:rsidR="79D60CA2" w:rsidRDefault="79D60CA2" w:rsidP="44D45035">
            <w:pPr>
              <w:spacing w:line="259" w:lineRule="auto"/>
              <w:rPr>
                <w:rFonts w:eastAsia="Verdana"/>
                <w:b w:val="0"/>
                <w:bCs w:val="0"/>
              </w:rPr>
            </w:pPr>
            <w:r w:rsidRPr="44D45035">
              <w:rPr>
                <w:rFonts w:eastAsia="Verdana"/>
                <w:b w:val="0"/>
                <w:bCs w:val="0"/>
              </w:rPr>
              <w:t>Kies datum</w:t>
            </w:r>
          </w:p>
        </w:tc>
        <w:tc>
          <w:tcPr>
            <w:tcW w:w="7444" w:type="dxa"/>
          </w:tcPr>
          <w:p w14:paraId="3EAC78B7" w14:textId="60FE10F3" w:rsidR="79D60CA2" w:rsidRDefault="79D60CA2" w:rsidP="44D45035">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44D45035">
              <w:rPr>
                <w:rFonts w:eastAsia="Verdana"/>
              </w:rPr>
              <w:t>Als je een datum kiest wordt die toegevoegd in de tabel</w:t>
            </w:r>
            <w:r w:rsidR="44D45035" w:rsidRPr="44D45035">
              <w:rPr>
                <w:rFonts w:eastAsia="Verdana"/>
              </w:rPr>
              <w:t xml:space="preserve"> </w:t>
            </w:r>
          </w:p>
        </w:tc>
      </w:tr>
      <w:tr w:rsidR="44D45035" w14:paraId="2BB1BB65" w14:textId="77777777" w:rsidTr="517150BF">
        <w:trPr>
          <w:trHeight w:val="501"/>
        </w:trPr>
        <w:tc>
          <w:tcPr>
            <w:cnfStyle w:val="001000000000" w:firstRow="0" w:lastRow="0" w:firstColumn="1" w:lastColumn="0" w:oddVBand="0" w:evenVBand="0" w:oddHBand="0" w:evenHBand="0" w:firstRowFirstColumn="0" w:firstRowLastColumn="0" w:lastRowFirstColumn="0" w:lastRowLastColumn="0"/>
            <w:tcW w:w="2517" w:type="dxa"/>
          </w:tcPr>
          <w:p w14:paraId="335B2847" w14:textId="25EDD41C" w:rsidR="35D2F551" w:rsidRDefault="35D2F551" w:rsidP="44D45035">
            <w:pPr>
              <w:spacing w:line="259" w:lineRule="auto"/>
              <w:rPr>
                <w:rFonts w:eastAsia="Verdana"/>
                <w:b w:val="0"/>
                <w:bCs w:val="0"/>
              </w:rPr>
            </w:pPr>
            <w:r w:rsidRPr="44D45035">
              <w:rPr>
                <w:rFonts w:eastAsia="Verdana"/>
                <w:b w:val="0"/>
                <w:bCs w:val="0"/>
              </w:rPr>
              <w:t>1</w:t>
            </w:r>
          </w:p>
        </w:tc>
        <w:tc>
          <w:tcPr>
            <w:tcW w:w="7444" w:type="dxa"/>
          </w:tcPr>
          <w:p w14:paraId="46AF2094" w14:textId="0ACDBC9A" w:rsidR="35D2F551" w:rsidRDefault="00F25CA1" w:rsidP="44D45035">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44D45035">
              <w:rPr>
                <w:rFonts w:eastAsia="Verdana"/>
              </w:rPr>
              <w:t>Slaagt</w:t>
            </w:r>
            <w:r w:rsidR="35D2F551" w:rsidRPr="44D45035">
              <w:rPr>
                <w:rFonts w:eastAsia="Verdana"/>
              </w:rPr>
              <w:t xml:space="preserve"> de gekozen ritten op bij de gekozen ploeg</w:t>
            </w:r>
          </w:p>
        </w:tc>
      </w:tr>
      <w:tr w:rsidR="44D45035" w14:paraId="4CA13098"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3A18A3D3" w14:textId="61E3902A" w:rsidR="44D45035" w:rsidRDefault="531671AE" w:rsidP="44D45035">
            <w:pPr>
              <w:spacing w:line="259" w:lineRule="auto"/>
              <w:rPr>
                <w:rFonts w:eastAsia="Verdana"/>
                <w:b w:val="0"/>
                <w:bCs w:val="0"/>
              </w:rPr>
            </w:pPr>
            <w:r w:rsidRPr="517150BF">
              <w:rPr>
                <w:rFonts w:eastAsia="Verdana"/>
                <w:b w:val="0"/>
                <w:bCs w:val="0"/>
              </w:rPr>
              <w:t>Bevestig</w:t>
            </w:r>
          </w:p>
        </w:tc>
        <w:tc>
          <w:tcPr>
            <w:tcW w:w="7444" w:type="dxa"/>
          </w:tcPr>
          <w:p w14:paraId="7106BF8F" w14:textId="554FF0FB" w:rsidR="44D45035" w:rsidRDefault="3BCF9722"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Gaat naar een geüpdatete versie van dezelfde pagina</w:t>
            </w:r>
          </w:p>
        </w:tc>
      </w:tr>
    </w:tbl>
    <w:p w14:paraId="4878E080" w14:textId="1DF190C9" w:rsidR="44D45035" w:rsidRDefault="44D45035" w:rsidP="44D45035">
      <w:pPr>
        <w:spacing w:after="0" w:line="259" w:lineRule="auto"/>
      </w:pPr>
    </w:p>
    <w:p w14:paraId="16588708" w14:textId="3F7CD3EB" w:rsidR="44D45035" w:rsidRDefault="44D45035" w:rsidP="44D45035">
      <w:pPr>
        <w:spacing w:after="0" w:line="259" w:lineRule="auto"/>
      </w:pPr>
    </w:p>
    <w:p w14:paraId="7D86C5D9" w14:textId="53B21ACE" w:rsidR="2022B1FD" w:rsidRDefault="4F7619AC" w:rsidP="4912F4BE">
      <w:pPr>
        <w:pStyle w:val="Heading4"/>
        <w:rPr>
          <w:rFonts w:eastAsia="Verdana" w:cs="Verdana"/>
          <w:b/>
          <w:bCs/>
          <w:color w:val="000000" w:themeColor="text1"/>
        </w:rPr>
      </w:pPr>
      <w:bookmarkStart w:id="21" w:name="_Toc905353983"/>
      <w:r w:rsidRPr="7B616DAD">
        <w:rPr>
          <w:b/>
          <w:bCs/>
        </w:rPr>
        <w:t>Aanmelden als ritverkenner (Eva)</w:t>
      </w:r>
      <w:bookmarkEnd w:id="21"/>
    </w:p>
    <w:p w14:paraId="740C4649" w14:textId="182B8D73" w:rsidR="2022B1FD" w:rsidRDefault="2022B1FD" w:rsidP="4912F4BE">
      <w:pPr>
        <w:spacing w:after="0" w:line="259" w:lineRule="auto"/>
        <w:rPr>
          <w:rFonts w:eastAsia="Verdana" w:cs="Verdana"/>
          <w:color w:val="000000" w:themeColor="text1"/>
        </w:rPr>
      </w:pPr>
      <w:proofErr w:type="spellStart"/>
      <w:r w:rsidRPr="4912F4BE">
        <w:rPr>
          <w:rFonts w:eastAsia="Verdana" w:cs="Verdana"/>
          <w:i/>
          <w:iCs/>
          <w:color w:val="000000" w:themeColor="text1"/>
        </w:rPr>
        <w:t>Functionality</w:t>
      </w:r>
      <w:proofErr w:type="spellEnd"/>
      <w:r w:rsidRPr="4912F4BE">
        <w:rPr>
          <w:rFonts w:eastAsia="Verdana" w:cs="Verdana"/>
          <w:i/>
          <w:iCs/>
          <w:color w:val="000000" w:themeColor="text1"/>
        </w:rPr>
        <w:t>:</w:t>
      </w:r>
    </w:p>
    <w:p w14:paraId="72DC4195" w14:textId="77777777" w:rsidR="00B16766" w:rsidRDefault="2022B1FD" w:rsidP="4912F4BE">
      <w:pPr>
        <w:spacing w:after="0" w:line="259" w:lineRule="auto"/>
        <w:rPr>
          <w:rFonts w:eastAsia="Verdana" w:cs="Verdana"/>
          <w:color w:val="000000" w:themeColor="text1"/>
        </w:rPr>
      </w:pPr>
      <w:r w:rsidRPr="4912F4BE">
        <w:rPr>
          <w:rFonts w:eastAsia="Verdana" w:cs="Verdana"/>
          <w:color w:val="000000" w:themeColor="text1"/>
        </w:rPr>
        <w:t>Als lid, kan ik mij aanmelden als ritverkenner.</w:t>
      </w:r>
    </w:p>
    <w:p w14:paraId="7B598967" w14:textId="77777777" w:rsidR="00B16766" w:rsidRDefault="00B16766" w:rsidP="4912F4BE">
      <w:pPr>
        <w:spacing w:after="0" w:line="259" w:lineRule="auto"/>
        <w:rPr>
          <w:rFonts w:eastAsia="Verdana" w:cs="Verdana"/>
          <w:color w:val="000000" w:themeColor="text1"/>
        </w:rPr>
      </w:pPr>
    </w:p>
    <w:p w14:paraId="506EF596" w14:textId="06CCD6CF" w:rsidR="2022B1FD" w:rsidRDefault="2022B1FD" w:rsidP="4912F4BE">
      <w:pPr>
        <w:spacing w:after="0" w:line="259" w:lineRule="auto"/>
        <w:rPr>
          <w:rFonts w:eastAsia="Verdana" w:cs="Verdana"/>
          <w:color w:val="000000" w:themeColor="text1"/>
        </w:rPr>
      </w:pPr>
      <w:proofErr w:type="spellStart"/>
      <w:r w:rsidRPr="4912F4BE">
        <w:rPr>
          <w:rFonts w:eastAsia="Verdana" w:cs="Verdana"/>
          <w:i/>
          <w:iCs/>
          <w:color w:val="000000" w:themeColor="text1"/>
        </w:rPr>
        <w:t>Preconditions</w:t>
      </w:r>
      <w:proofErr w:type="spellEnd"/>
      <w:r w:rsidRPr="4912F4BE">
        <w:rPr>
          <w:rFonts w:eastAsia="Verdana" w:cs="Verdana"/>
          <w:i/>
          <w:iCs/>
          <w:color w:val="000000" w:themeColor="text1"/>
        </w:rPr>
        <w:t xml:space="preserve">: </w:t>
      </w:r>
      <w:r>
        <w:br/>
      </w:r>
      <w:r w:rsidRPr="00672062">
        <w:rPr>
          <w:rFonts w:eastAsia="Verdana" w:cs="Verdana"/>
          <w:color w:val="000000" w:themeColor="text1"/>
        </w:rPr>
        <w:t>Actor is ingelogd.</w:t>
      </w:r>
    </w:p>
    <w:p w14:paraId="5886DC5F" w14:textId="77777777" w:rsidR="00B16766" w:rsidRPr="00672062" w:rsidRDefault="00B16766" w:rsidP="4912F4BE">
      <w:pPr>
        <w:spacing w:after="0" w:line="259" w:lineRule="auto"/>
        <w:rPr>
          <w:rFonts w:eastAsia="Verdana" w:cs="Verdana"/>
          <w:color w:val="000000" w:themeColor="text1"/>
        </w:rPr>
      </w:pPr>
    </w:p>
    <w:p w14:paraId="6D3E365B" w14:textId="1C671510" w:rsidR="2022B1FD" w:rsidRDefault="2022B1FD" w:rsidP="4912F4BE">
      <w:pPr>
        <w:spacing w:after="0" w:line="259" w:lineRule="auto"/>
        <w:rPr>
          <w:rFonts w:eastAsia="Verdana" w:cs="Verdana"/>
          <w:color w:val="000000" w:themeColor="text1"/>
        </w:rPr>
      </w:pPr>
      <w:proofErr w:type="spellStart"/>
      <w:r w:rsidRPr="4912F4BE">
        <w:rPr>
          <w:rFonts w:eastAsia="Verdana" w:cs="Verdana"/>
          <w:i/>
          <w:iCs/>
          <w:color w:val="000000" w:themeColor="text1"/>
        </w:rPr>
        <w:t>Normal</w:t>
      </w:r>
      <w:proofErr w:type="spellEnd"/>
      <w:r w:rsidRPr="4912F4BE">
        <w:rPr>
          <w:rFonts w:eastAsia="Verdana" w:cs="Verdana"/>
          <w:i/>
          <w:iCs/>
          <w:color w:val="000000" w:themeColor="text1"/>
        </w:rPr>
        <w:t xml:space="preserve"> flow:</w:t>
      </w:r>
      <w:r>
        <w:br/>
      </w:r>
      <w:r w:rsidRPr="00672062">
        <w:rPr>
          <w:rFonts w:eastAsia="Verdana" w:cs="Verdana"/>
          <w:color w:val="000000" w:themeColor="text1"/>
        </w:rPr>
        <w:t xml:space="preserve">Het systeem geeft alle ritten weer die nog geen ritverkenner hebben. </w:t>
      </w:r>
      <w:r w:rsidRPr="00672062">
        <w:br/>
      </w:r>
      <w:r w:rsidRPr="00672062">
        <w:rPr>
          <w:rFonts w:eastAsia="Verdana" w:cs="Verdana"/>
          <w:color w:val="000000" w:themeColor="text1"/>
        </w:rPr>
        <w:t>De actor duidt de ritten aan waarvan hij/zij een ritverkenner wil zijn.</w:t>
      </w:r>
      <w:r w:rsidRPr="00672062">
        <w:br/>
      </w:r>
      <w:r w:rsidRPr="00672062">
        <w:rPr>
          <w:rFonts w:eastAsia="Verdana" w:cs="Verdana"/>
          <w:color w:val="000000" w:themeColor="text1"/>
        </w:rPr>
        <w:t>Systeem bevestigt.</w:t>
      </w:r>
    </w:p>
    <w:p w14:paraId="30501F30" w14:textId="77777777" w:rsidR="00B16766" w:rsidRDefault="00B16766" w:rsidP="4912F4BE">
      <w:pPr>
        <w:spacing w:after="0" w:line="259" w:lineRule="auto"/>
        <w:rPr>
          <w:rFonts w:eastAsia="Verdana" w:cs="Verdana"/>
          <w:color w:val="000000" w:themeColor="text1"/>
        </w:rPr>
      </w:pPr>
    </w:p>
    <w:p w14:paraId="2F08B5D2" w14:textId="77777777" w:rsidR="00E2455D" w:rsidRDefault="00E2455D" w:rsidP="4912F4BE">
      <w:pPr>
        <w:spacing w:after="0" w:line="259" w:lineRule="auto"/>
        <w:rPr>
          <w:rFonts w:eastAsia="Verdana" w:cs="Verdana"/>
          <w:color w:val="000000" w:themeColor="text1"/>
        </w:rPr>
      </w:pPr>
    </w:p>
    <w:p w14:paraId="622E4F85" w14:textId="3CF8FFC2" w:rsidR="00106BC8" w:rsidRDefault="0283403F" w:rsidP="517150BF">
      <w:pPr>
        <w:spacing w:after="0" w:line="259" w:lineRule="auto"/>
        <w:rPr>
          <w:rFonts w:eastAsia="Verdana" w:cs="Verdana"/>
          <w:i/>
          <w:iCs/>
          <w:color w:val="000000" w:themeColor="text1"/>
        </w:rPr>
      </w:pPr>
      <w:proofErr w:type="spellStart"/>
      <w:r w:rsidRPr="517150BF">
        <w:rPr>
          <w:rFonts w:eastAsia="Verdana" w:cs="Verdana"/>
          <w:i/>
          <w:iCs/>
          <w:color w:val="000000" w:themeColor="text1"/>
        </w:rPr>
        <w:t>Screens</w:t>
      </w:r>
      <w:proofErr w:type="spellEnd"/>
      <w:r w:rsidRPr="517150BF">
        <w:rPr>
          <w:rFonts w:eastAsia="Verdana" w:cs="Verdana"/>
          <w:i/>
          <w:iCs/>
          <w:color w:val="000000" w:themeColor="text1"/>
        </w:rPr>
        <w:t>:</w:t>
      </w:r>
    </w:p>
    <w:p w14:paraId="43BC4E3B" w14:textId="4B438FEB" w:rsidR="00106BC8" w:rsidRDefault="3E77CF92" w:rsidP="51D5B40D">
      <w:pPr>
        <w:spacing w:after="0" w:line="259" w:lineRule="auto"/>
        <w:rPr>
          <w:rFonts w:eastAsia="Verdana" w:cs="Verdana"/>
          <w:i/>
          <w:iCs/>
          <w:color w:val="000000" w:themeColor="text1"/>
        </w:rPr>
      </w:pPr>
      <w:r w:rsidRPr="51D5B40D">
        <w:rPr>
          <w:i/>
          <w:iCs/>
        </w:rPr>
        <w:lastRenderedPageBreak/>
        <w:t xml:space="preserve">6. </w:t>
      </w:r>
      <w:r w:rsidR="5B7D2A23" w:rsidRPr="51D5B40D">
        <w:rPr>
          <w:i/>
          <w:iCs/>
        </w:rPr>
        <w:t>Aanmelden als ritverkenner</w:t>
      </w:r>
      <w:r w:rsidR="00B16766">
        <w:br/>
      </w:r>
      <w:r w:rsidR="78483164">
        <w:rPr>
          <w:noProof/>
        </w:rPr>
        <w:drawing>
          <wp:inline distT="0" distB="0" distL="0" distR="0" wp14:anchorId="3C3FCD8C" wp14:editId="347D6C6B">
            <wp:extent cx="5652135" cy="4013835"/>
            <wp:effectExtent l="0" t="0" r="5715"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5652135" cy="401383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00106BC8" w14:paraId="0297D2C1" w14:textId="77777777" w:rsidTr="517150BF">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0B4B6350" w14:textId="26F0E510" w:rsidR="00106BC8" w:rsidRDefault="00106BC8" w:rsidP="4912F4BE">
            <w:pPr>
              <w:spacing w:after="0" w:line="259" w:lineRule="auto"/>
              <w:rPr>
                <w:rFonts w:eastAsia="Verdana"/>
              </w:rPr>
            </w:pPr>
            <w:r>
              <w:rPr>
                <w:rFonts w:eastAsia="Verdana"/>
              </w:rPr>
              <w:t>Action</w:t>
            </w:r>
          </w:p>
        </w:tc>
        <w:tc>
          <w:tcPr>
            <w:tcW w:w="6514" w:type="dxa"/>
          </w:tcPr>
          <w:p w14:paraId="662DB579" w14:textId="48AFF74C" w:rsidR="00106BC8" w:rsidRDefault="00106BC8" w:rsidP="4912F4BE">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Pr>
                <w:rFonts w:eastAsia="Verdana"/>
              </w:rPr>
              <w:t>Explanation</w:t>
            </w:r>
            <w:proofErr w:type="spellEnd"/>
          </w:p>
        </w:tc>
      </w:tr>
      <w:tr w:rsidR="00106BC8" w14:paraId="611F2DFF" w14:textId="77777777" w:rsidTr="517150BF">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157CE9E4" w14:textId="7E78507C" w:rsidR="00106BC8" w:rsidRPr="00106BC8" w:rsidRDefault="00106BC8" w:rsidP="4912F4BE">
            <w:pPr>
              <w:spacing w:after="0" w:line="259" w:lineRule="auto"/>
              <w:rPr>
                <w:rFonts w:eastAsia="Verdana"/>
                <w:b w:val="0"/>
                <w:bCs w:val="0"/>
              </w:rPr>
            </w:pPr>
            <w:r w:rsidRPr="00106BC8">
              <w:rPr>
                <w:rFonts w:eastAsia="Verdana"/>
                <w:b w:val="0"/>
                <w:bCs w:val="0"/>
              </w:rPr>
              <w:t>1</w:t>
            </w:r>
          </w:p>
        </w:tc>
        <w:tc>
          <w:tcPr>
            <w:tcW w:w="6514" w:type="dxa"/>
          </w:tcPr>
          <w:p w14:paraId="74259702" w14:textId="48DE7714" w:rsidR="00106BC8" w:rsidRPr="00106BC8" w:rsidRDefault="6927694B" w:rsidP="4912F4BE">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 xml:space="preserve">Dient de selectie in die de </w:t>
            </w:r>
            <w:r w:rsidR="6242FA04" w:rsidRPr="517150BF">
              <w:rPr>
                <w:rFonts w:eastAsia="Verdana"/>
              </w:rPr>
              <w:t>(</w:t>
            </w:r>
            <w:r w:rsidRPr="517150BF">
              <w:rPr>
                <w:rFonts w:eastAsia="Verdana"/>
              </w:rPr>
              <w:t>nieuwe</w:t>
            </w:r>
            <w:r w:rsidR="5BED6DDB" w:rsidRPr="517150BF">
              <w:rPr>
                <w:rFonts w:eastAsia="Verdana"/>
              </w:rPr>
              <w:t>)</w:t>
            </w:r>
            <w:r w:rsidRPr="517150BF">
              <w:rPr>
                <w:rFonts w:eastAsia="Verdana"/>
              </w:rPr>
              <w:t xml:space="preserve"> ritverkenner maakt </w:t>
            </w:r>
          </w:p>
        </w:tc>
      </w:tr>
      <w:tr w:rsidR="517150BF" w14:paraId="2911390F" w14:textId="77777777" w:rsidTr="517150BF">
        <w:trPr>
          <w:trHeight w:val="692"/>
        </w:trPr>
        <w:tc>
          <w:tcPr>
            <w:cnfStyle w:val="001000000000" w:firstRow="0" w:lastRow="0" w:firstColumn="1" w:lastColumn="0" w:oddVBand="0" w:evenVBand="0" w:oddHBand="0" w:evenHBand="0" w:firstRowFirstColumn="0" w:firstRowLastColumn="0" w:lastRowFirstColumn="0" w:lastRowLastColumn="0"/>
            <w:tcW w:w="2326" w:type="dxa"/>
          </w:tcPr>
          <w:p w14:paraId="39BE56E1" w14:textId="7D2E4D18" w:rsidR="228E189C" w:rsidRDefault="228E189C" w:rsidP="517150BF">
            <w:pPr>
              <w:spacing w:line="259" w:lineRule="auto"/>
              <w:rPr>
                <w:rFonts w:eastAsia="Verdana"/>
                <w:b w:val="0"/>
                <w:bCs w:val="0"/>
              </w:rPr>
            </w:pPr>
            <w:r w:rsidRPr="517150BF">
              <w:rPr>
                <w:rFonts w:eastAsia="Verdana"/>
                <w:b w:val="0"/>
                <w:bCs w:val="0"/>
              </w:rPr>
              <w:t>Selectie</w:t>
            </w:r>
          </w:p>
        </w:tc>
        <w:tc>
          <w:tcPr>
            <w:tcW w:w="6514" w:type="dxa"/>
          </w:tcPr>
          <w:p w14:paraId="3CABDBAD" w14:textId="14330C41" w:rsidR="228E189C" w:rsidRDefault="228E189C" w:rsidP="517150BF">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7150BF">
              <w:rPr>
                <w:rFonts w:eastAsia="Verdana"/>
              </w:rPr>
              <w:t>Gaat naar een geüpdatete versie van dezelfde pagina</w:t>
            </w:r>
          </w:p>
        </w:tc>
      </w:tr>
    </w:tbl>
    <w:p w14:paraId="6C4C8D8F" w14:textId="45A32139" w:rsidR="517150BF" w:rsidRDefault="517150BF"/>
    <w:p w14:paraId="11FD847C" w14:textId="370E8976" w:rsidR="00EA4B40" w:rsidRPr="00B16766" w:rsidRDefault="00B16766" w:rsidP="4912F4BE">
      <w:pPr>
        <w:spacing w:after="0" w:line="259" w:lineRule="auto"/>
        <w:rPr>
          <w:rFonts w:eastAsia="Verdana"/>
        </w:rPr>
      </w:pPr>
      <w:r>
        <w:rPr>
          <w:rFonts w:eastAsia="Verdana"/>
        </w:rPr>
        <w:br/>
      </w:r>
    </w:p>
    <w:p w14:paraId="4F3DF824" w14:textId="7A784039" w:rsidR="2022B1FD" w:rsidRDefault="4F7619AC" w:rsidP="4912F4BE">
      <w:pPr>
        <w:pStyle w:val="Heading4"/>
        <w:rPr>
          <w:rFonts w:eastAsia="Verdana" w:cs="Verdana"/>
          <w:b/>
          <w:bCs/>
          <w:color w:val="000000" w:themeColor="text1"/>
        </w:rPr>
      </w:pPr>
      <w:bookmarkStart w:id="22" w:name="_Toc425108537"/>
      <w:r w:rsidRPr="7B616DAD">
        <w:rPr>
          <w:b/>
          <w:bCs/>
        </w:rPr>
        <w:t>Ritdetails ingeven (Seppe)</w:t>
      </w:r>
      <w:bookmarkEnd w:id="22"/>
    </w:p>
    <w:p w14:paraId="352DFB72" w14:textId="6AB693C0" w:rsidR="2022B1FD" w:rsidRDefault="2022B1FD" w:rsidP="4912F4BE">
      <w:pPr>
        <w:spacing w:after="0"/>
        <w:rPr>
          <w:rFonts w:eastAsia="Verdana" w:cs="Verdana"/>
          <w:color w:val="000000" w:themeColor="text1"/>
        </w:rPr>
      </w:pPr>
      <w:proofErr w:type="spellStart"/>
      <w:r w:rsidRPr="4912F4BE">
        <w:rPr>
          <w:rFonts w:eastAsia="Verdana" w:cs="Verdana"/>
          <w:i/>
          <w:iCs/>
          <w:color w:val="000000" w:themeColor="text1"/>
        </w:rPr>
        <w:t>Functionality</w:t>
      </w:r>
      <w:proofErr w:type="spellEnd"/>
      <w:r w:rsidRPr="4912F4BE">
        <w:rPr>
          <w:rFonts w:eastAsia="Verdana" w:cs="Verdana"/>
          <w:i/>
          <w:iCs/>
          <w:color w:val="000000" w:themeColor="text1"/>
        </w:rPr>
        <w:t>:</w:t>
      </w:r>
      <w:r w:rsidRPr="4912F4BE">
        <w:rPr>
          <w:rFonts w:eastAsia="Verdana" w:cs="Verdana"/>
          <w:color w:val="000000" w:themeColor="text1"/>
        </w:rPr>
        <w:t xml:space="preserve"> </w:t>
      </w:r>
    </w:p>
    <w:p w14:paraId="3CB41CB1" w14:textId="60D286DF" w:rsidR="2022B1FD" w:rsidRDefault="2022B1FD" w:rsidP="4912F4BE">
      <w:pPr>
        <w:spacing w:after="0"/>
        <w:rPr>
          <w:rFonts w:eastAsia="Verdana" w:cs="Verdana"/>
          <w:color w:val="000000" w:themeColor="text1"/>
        </w:rPr>
      </w:pPr>
      <w:r w:rsidRPr="4912F4BE">
        <w:rPr>
          <w:rFonts w:eastAsia="Verdana" w:cs="Verdana"/>
          <w:color w:val="000000" w:themeColor="text1"/>
        </w:rPr>
        <w:t>Als ritverkenner, kan ik ritdetails ingeven.</w:t>
      </w:r>
    </w:p>
    <w:p w14:paraId="275360D3" w14:textId="48A234EF" w:rsidR="4912F4BE" w:rsidRDefault="4912F4BE" w:rsidP="4912F4BE">
      <w:pPr>
        <w:spacing w:after="0"/>
        <w:rPr>
          <w:rFonts w:eastAsia="Verdana" w:cs="Verdana"/>
          <w:color w:val="000000" w:themeColor="text1"/>
        </w:rPr>
      </w:pPr>
    </w:p>
    <w:p w14:paraId="1D7BC060" w14:textId="2AF9E66B" w:rsidR="2022B1FD" w:rsidRDefault="2022B1FD" w:rsidP="4912F4BE">
      <w:pPr>
        <w:spacing w:after="0"/>
        <w:rPr>
          <w:rFonts w:eastAsia="Verdana" w:cs="Verdana"/>
          <w:color w:val="000000" w:themeColor="text1"/>
        </w:rPr>
      </w:pPr>
      <w:proofErr w:type="spellStart"/>
      <w:r w:rsidRPr="4912F4BE">
        <w:rPr>
          <w:rFonts w:eastAsia="Verdana" w:cs="Verdana"/>
          <w:i/>
          <w:iCs/>
          <w:color w:val="000000" w:themeColor="text1"/>
        </w:rPr>
        <w:t>Precondition</w:t>
      </w:r>
      <w:proofErr w:type="spellEnd"/>
      <w:r w:rsidRPr="4912F4BE">
        <w:rPr>
          <w:rFonts w:eastAsia="Verdana" w:cs="Verdana"/>
          <w:i/>
          <w:iCs/>
          <w:color w:val="000000" w:themeColor="text1"/>
        </w:rPr>
        <w:t>:</w:t>
      </w:r>
      <w:r w:rsidRPr="4912F4BE">
        <w:rPr>
          <w:rFonts w:eastAsia="Verdana" w:cs="Verdana"/>
          <w:color w:val="000000" w:themeColor="text1"/>
        </w:rPr>
        <w:t xml:space="preserve"> </w:t>
      </w:r>
    </w:p>
    <w:p w14:paraId="33F0769E" w14:textId="69F7D962" w:rsidR="2022B1FD" w:rsidRDefault="2022B1FD" w:rsidP="4912F4BE">
      <w:pPr>
        <w:spacing w:after="0"/>
        <w:rPr>
          <w:rFonts w:eastAsia="Verdana" w:cs="Verdana"/>
          <w:color w:val="000000" w:themeColor="text1"/>
        </w:rPr>
      </w:pPr>
      <w:r w:rsidRPr="4912F4BE">
        <w:rPr>
          <w:rFonts w:eastAsia="Verdana" w:cs="Verdana"/>
          <w:color w:val="000000" w:themeColor="text1"/>
        </w:rPr>
        <w:t>Actor is ingelogd.</w:t>
      </w:r>
    </w:p>
    <w:p w14:paraId="4F20E9BA" w14:textId="5874649A" w:rsidR="4912F4BE" w:rsidRDefault="4912F4BE" w:rsidP="4912F4BE">
      <w:pPr>
        <w:spacing w:after="0"/>
        <w:rPr>
          <w:rFonts w:eastAsia="Verdana" w:cs="Verdana"/>
          <w:color w:val="000000" w:themeColor="text1"/>
        </w:rPr>
      </w:pPr>
    </w:p>
    <w:p w14:paraId="758787FD" w14:textId="71D11A17" w:rsidR="2022B1FD" w:rsidRDefault="2022B1FD" w:rsidP="4912F4BE">
      <w:pPr>
        <w:rPr>
          <w:rFonts w:eastAsia="Verdana" w:cs="Verdana"/>
          <w:color w:val="000000" w:themeColor="text1"/>
        </w:rPr>
      </w:pPr>
      <w:proofErr w:type="spellStart"/>
      <w:r w:rsidRPr="4912F4BE">
        <w:rPr>
          <w:rFonts w:eastAsia="Verdana" w:cs="Verdana"/>
          <w:i/>
          <w:iCs/>
          <w:color w:val="000000" w:themeColor="text1"/>
        </w:rPr>
        <w:t>Normal</w:t>
      </w:r>
      <w:proofErr w:type="spellEnd"/>
      <w:r w:rsidRPr="4912F4BE">
        <w:rPr>
          <w:rFonts w:eastAsia="Verdana" w:cs="Verdana"/>
          <w:i/>
          <w:iCs/>
          <w:color w:val="000000" w:themeColor="text1"/>
        </w:rPr>
        <w:t xml:space="preserve"> flow: </w:t>
      </w:r>
      <w:r>
        <w:br/>
      </w:r>
      <w:r w:rsidRPr="181F4616">
        <w:rPr>
          <w:rFonts w:eastAsia="Verdana" w:cs="Verdana"/>
          <w:color w:val="000000" w:themeColor="text1"/>
        </w:rPr>
        <w:t xml:space="preserve">Het systeem toont een lijst met opkomende ritten waarvan de actor ritverkenner is. </w:t>
      </w:r>
      <w:r>
        <w:br/>
      </w:r>
      <w:r w:rsidRPr="181F4616">
        <w:rPr>
          <w:rFonts w:eastAsia="Verdana" w:cs="Verdana"/>
          <w:color w:val="000000" w:themeColor="text1"/>
        </w:rPr>
        <w:t>De actor kiest een rit, vult de details in en bevestigt.</w:t>
      </w:r>
    </w:p>
    <w:p w14:paraId="2B2247CF" w14:textId="4F317EA5" w:rsidR="7AAE9164" w:rsidRDefault="2D046847" w:rsidP="7B616DAD">
      <w:pPr>
        <w:rPr>
          <w:rFonts w:eastAsia="Verdana" w:cs="Verdana"/>
          <w:i/>
          <w:iCs/>
          <w:color w:val="000000" w:themeColor="text1"/>
        </w:rPr>
      </w:pPr>
      <w:proofErr w:type="spellStart"/>
      <w:r w:rsidRPr="7B616DAD">
        <w:rPr>
          <w:rFonts w:eastAsia="Verdana" w:cs="Verdana"/>
          <w:i/>
          <w:iCs/>
          <w:color w:val="000000" w:themeColor="text1"/>
        </w:rPr>
        <w:t>Screens</w:t>
      </w:r>
      <w:proofErr w:type="spellEnd"/>
      <w:r w:rsidRPr="7B616DAD">
        <w:rPr>
          <w:rFonts w:eastAsia="Verdana" w:cs="Verdana"/>
          <w:i/>
          <w:iCs/>
          <w:color w:val="000000" w:themeColor="text1"/>
        </w:rPr>
        <w:t>:</w:t>
      </w:r>
    </w:p>
    <w:p w14:paraId="705F3DB5" w14:textId="2FC34180" w:rsidR="00B27E0D" w:rsidRDefault="536C4DE1" w:rsidP="51D5B40D">
      <w:pPr>
        <w:rPr>
          <w:rFonts w:eastAsia="Verdana" w:cs="Verdana"/>
          <w:i/>
          <w:iCs/>
          <w:color w:val="000000" w:themeColor="text1"/>
        </w:rPr>
      </w:pPr>
      <w:r w:rsidRPr="7B616DAD">
        <w:rPr>
          <w:rFonts w:eastAsia="Verdana" w:cs="Verdana"/>
          <w:i/>
          <w:iCs/>
          <w:color w:val="000000" w:themeColor="text1"/>
        </w:rPr>
        <w:t>7. Ritdetails ingeven</w:t>
      </w:r>
    </w:p>
    <w:p w14:paraId="28E32C05" w14:textId="340E9663" w:rsidR="1DE02FCE" w:rsidRDefault="33150C21" w:rsidP="517150BF">
      <w:r>
        <w:rPr>
          <w:noProof/>
        </w:rPr>
        <w:lastRenderedPageBreak/>
        <w:drawing>
          <wp:inline distT="0" distB="0" distL="0" distR="0" wp14:anchorId="78074F04" wp14:editId="54851788">
            <wp:extent cx="5572125" cy="3470970"/>
            <wp:effectExtent l="0" t="0" r="0" b="0"/>
            <wp:docPr id="1757562626" name="Picture 175756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72125" cy="347097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181F4616" w14:paraId="6D9E2930" w14:textId="77777777" w:rsidTr="517150BF">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2596985C" w14:textId="26F0E510" w:rsidR="181F4616" w:rsidRDefault="181F4616" w:rsidP="181F4616">
            <w:pPr>
              <w:spacing w:after="0" w:line="259" w:lineRule="auto"/>
              <w:rPr>
                <w:rFonts w:eastAsia="Verdana"/>
              </w:rPr>
            </w:pPr>
            <w:r w:rsidRPr="181F4616">
              <w:rPr>
                <w:rFonts w:eastAsia="Verdana"/>
              </w:rPr>
              <w:t>Action</w:t>
            </w:r>
          </w:p>
        </w:tc>
        <w:tc>
          <w:tcPr>
            <w:tcW w:w="6514" w:type="dxa"/>
          </w:tcPr>
          <w:p w14:paraId="3E8D2408" w14:textId="48AFF74C" w:rsidR="181F4616" w:rsidRDefault="181F4616" w:rsidP="181F4616">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81F4616">
              <w:rPr>
                <w:rFonts w:eastAsia="Verdana"/>
              </w:rPr>
              <w:t>Explanation</w:t>
            </w:r>
            <w:proofErr w:type="spellEnd"/>
          </w:p>
        </w:tc>
      </w:tr>
      <w:tr w:rsidR="181F4616" w14:paraId="3F3B8CD4" w14:textId="77777777" w:rsidTr="517150BF">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383E5F64" w14:textId="7E78507C" w:rsidR="181F4616" w:rsidRDefault="181F4616" w:rsidP="181F4616">
            <w:pPr>
              <w:spacing w:after="0" w:line="259" w:lineRule="auto"/>
              <w:rPr>
                <w:rFonts w:eastAsia="Verdana"/>
                <w:b w:val="0"/>
                <w:bCs w:val="0"/>
              </w:rPr>
            </w:pPr>
            <w:r w:rsidRPr="181F4616">
              <w:rPr>
                <w:rFonts w:eastAsia="Verdana"/>
                <w:b w:val="0"/>
                <w:bCs w:val="0"/>
              </w:rPr>
              <w:t>1</w:t>
            </w:r>
          </w:p>
        </w:tc>
        <w:tc>
          <w:tcPr>
            <w:tcW w:w="6514" w:type="dxa"/>
          </w:tcPr>
          <w:p w14:paraId="601C498C" w14:textId="0FFD5AB4" w:rsidR="785AB051" w:rsidRDefault="785AB051" w:rsidP="181F4616">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81F4616">
              <w:rPr>
                <w:rFonts w:eastAsia="Verdana"/>
              </w:rPr>
              <w:t>Voegt nieuwe drop down toe om meerdere ondergronden toe te voegen.</w:t>
            </w:r>
          </w:p>
        </w:tc>
      </w:tr>
      <w:tr w:rsidR="181F4616" w14:paraId="54DAB8CF" w14:textId="77777777" w:rsidTr="517150BF">
        <w:trPr>
          <w:trHeight w:val="692"/>
        </w:trPr>
        <w:tc>
          <w:tcPr>
            <w:cnfStyle w:val="001000000000" w:firstRow="0" w:lastRow="0" w:firstColumn="1" w:lastColumn="0" w:oddVBand="0" w:evenVBand="0" w:oddHBand="0" w:evenHBand="0" w:firstRowFirstColumn="0" w:firstRowLastColumn="0" w:lastRowFirstColumn="0" w:lastRowLastColumn="0"/>
            <w:tcW w:w="2326" w:type="dxa"/>
          </w:tcPr>
          <w:p w14:paraId="5805D45D" w14:textId="3DCE0905" w:rsidR="6F20AD9F" w:rsidRDefault="6F20AD9F" w:rsidP="181F4616">
            <w:pPr>
              <w:spacing w:line="259" w:lineRule="auto"/>
              <w:rPr>
                <w:rFonts w:eastAsia="Verdana"/>
                <w:b w:val="0"/>
                <w:bCs w:val="0"/>
              </w:rPr>
            </w:pPr>
            <w:r w:rsidRPr="181F4616">
              <w:rPr>
                <w:rFonts w:eastAsia="Verdana"/>
                <w:b w:val="0"/>
                <w:bCs w:val="0"/>
              </w:rPr>
              <w:t>2</w:t>
            </w:r>
          </w:p>
        </w:tc>
        <w:tc>
          <w:tcPr>
            <w:tcW w:w="6514" w:type="dxa"/>
          </w:tcPr>
          <w:p w14:paraId="5336E5FF" w14:textId="19B0A423" w:rsidR="6F20AD9F" w:rsidRDefault="3399744F" w:rsidP="181F4616">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7150BF">
              <w:rPr>
                <w:rFonts w:eastAsia="Verdana"/>
              </w:rPr>
              <w:t xml:space="preserve">Slaagt de </w:t>
            </w:r>
            <w:r w:rsidR="169FEB20" w:rsidRPr="517150BF">
              <w:rPr>
                <w:rFonts w:eastAsia="Verdana"/>
              </w:rPr>
              <w:t>gegevens op.</w:t>
            </w:r>
          </w:p>
        </w:tc>
      </w:tr>
      <w:tr w:rsidR="517150BF" w14:paraId="680AF28A" w14:textId="77777777" w:rsidTr="517150BF">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270DA143" w14:textId="0526A3B0" w:rsidR="00E79414" w:rsidRDefault="00E79414" w:rsidP="517150BF">
            <w:pPr>
              <w:spacing w:line="259" w:lineRule="auto"/>
              <w:rPr>
                <w:rFonts w:eastAsia="Verdana"/>
                <w:b w:val="0"/>
                <w:bCs w:val="0"/>
              </w:rPr>
            </w:pPr>
            <w:r w:rsidRPr="517150BF">
              <w:rPr>
                <w:rFonts w:eastAsia="Verdana"/>
                <w:b w:val="0"/>
                <w:bCs w:val="0"/>
              </w:rPr>
              <w:t>Bevestig</w:t>
            </w:r>
          </w:p>
        </w:tc>
        <w:tc>
          <w:tcPr>
            <w:tcW w:w="6514" w:type="dxa"/>
          </w:tcPr>
          <w:p w14:paraId="18294B2B" w14:textId="570EB294" w:rsidR="00E79414" w:rsidRDefault="00E79414"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Gaat naar een geüpdatete versie van dezelfde pagina</w:t>
            </w:r>
          </w:p>
        </w:tc>
      </w:tr>
    </w:tbl>
    <w:p w14:paraId="1061364E" w14:textId="69CAF5F9" w:rsidR="181F4616" w:rsidRDefault="181F4616" w:rsidP="181F4616"/>
    <w:p w14:paraId="338CB704" w14:textId="70EC0AEE" w:rsidR="2022B1FD" w:rsidRDefault="4F7619AC" w:rsidP="4912F4BE">
      <w:pPr>
        <w:pStyle w:val="Heading4"/>
        <w:rPr>
          <w:rFonts w:eastAsia="Verdana" w:cs="Verdana"/>
          <w:b/>
          <w:bCs/>
          <w:color w:val="000000" w:themeColor="text1"/>
        </w:rPr>
      </w:pPr>
      <w:bookmarkStart w:id="23" w:name="_Toc530811234"/>
      <w:r w:rsidRPr="7B616DAD">
        <w:rPr>
          <w:b/>
          <w:bCs/>
        </w:rPr>
        <w:t>Planning bekijken (</w:t>
      </w:r>
      <w:proofErr w:type="spellStart"/>
      <w:r w:rsidRPr="7B616DAD">
        <w:rPr>
          <w:b/>
          <w:bCs/>
        </w:rPr>
        <w:t>Halim</w:t>
      </w:r>
      <w:proofErr w:type="spellEnd"/>
      <w:r w:rsidRPr="7B616DAD">
        <w:rPr>
          <w:b/>
          <w:bCs/>
        </w:rPr>
        <w:t>)</w:t>
      </w:r>
      <w:bookmarkEnd w:id="23"/>
    </w:p>
    <w:p w14:paraId="179D80AE" w14:textId="0662DB31" w:rsidR="2022B1FD" w:rsidRDefault="2022B1FD" w:rsidP="4912F4BE">
      <w:pPr>
        <w:rPr>
          <w:rFonts w:eastAsia="Verdana" w:cs="Verdana"/>
          <w:color w:val="000000" w:themeColor="text1"/>
        </w:rPr>
      </w:pPr>
      <w:proofErr w:type="spellStart"/>
      <w:r w:rsidRPr="4912F4BE">
        <w:rPr>
          <w:rFonts w:eastAsia="Verdana" w:cs="Verdana"/>
          <w:i/>
          <w:iCs/>
          <w:color w:val="000000" w:themeColor="text1"/>
        </w:rPr>
        <w:t>Functionality</w:t>
      </w:r>
      <w:proofErr w:type="spellEnd"/>
      <w:r w:rsidRPr="4912F4BE">
        <w:rPr>
          <w:rFonts w:eastAsia="Verdana" w:cs="Verdana"/>
          <w:i/>
          <w:iCs/>
          <w:color w:val="000000" w:themeColor="text1"/>
        </w:rPr>
        <w:t xml:space="preserve">: </w:t>
      </w:r>
      <w:r>
        <w:br/>
      </w:r>
      <w:r w:rsidRPr="4912F4BE">
        <w:rPr>
          <w:rFonts w:eastAsia="Verdana" w:cs="Verdana"/>
          <w:i/>
          <w:iCs/>
          <w:color w:val="000000" w:themeColor="text1"/>
        </w:rPr>
        <w:t>Als lid en niet-lid kan ik de planning bekijken.</w:t>
      </w:r>
    </w:p>
    <w:p w14:paraId="331DB9F9" w14:textId="5948DD2D" w:rsidR="2022B1FD" w:rsidRDefault="2022B1FD" w:rsidP="4912F4BE">
      <w:pPr>
        <w:rPr>
          <w:rFonts w:eastAsia="Verdana" w:cs="Verdana"/>
          <w:color w:val="000000" w:themeColor="text1"/>
        </w:rPr>
      </w:pPr>
      <w:proofErr w:type="spellStart"/>
      <w:r w:rsidRPr="4912F4BE">
        <w:rPr>
          <w:rFonts w:eastAsia="Verdana" w:cs="Verdana"/>
          <w:i/>
          <w:iCs/>
          <w:color w:val="000000" w:themeColor="text1"/>
        </w:rPr>
        <w:t>Normal</w:t>
      </w:r>
      <w:proofErr w:type="spellEnd"/>
      <w:r w:rsidRPr="4912F4BE">
        <w:rPr>
          <w:rFonts w:eastAsia="Verdana" w:cs="Verdana"/>
          <w:i/>
          <w:iCs/>
          <w:color w:val="000000" w:themeColor="text1"/>
        </w:rPr>
        <w:t xml:space="preserve"> flow:</w:t>
      </w:r>
      <w:r w:rsidRPr="4912F4BE">
        <w:rPr>
          <w:rFonts w:eastAsia="Verdana" w:cs="Verdana"/>
          <w:color w:val="000000" w:themeColor="text1"/>
        </w:rPr>
        <w:t xml:space="preserve"> </w:t>
      </w:r>
      <w:r>
        <w:br/>
      </w:r>
      <w:r w:rsidRPr="4912F4BE">
        <w:rPr>
          <w:rFonts w:eastAsia="Verdana" w:cs="Verdana"/>
          <w:color w:val="000000" w:themeColor="text1"/>
        </w:rPr>
        <w:t xml:space="preserve">Systeem toont een kalenderoverzicht van de geplande ritten, evenementen en tours. </w:t>
      </w:r>
      <w:r>
        <w:br/>
      </w:r>
      <w:r w:rsidRPr="4912F4BE">
        <w:rPr>
          <w:rFonts w:eastAsia="Verdana" w:cs="Verdana"/>
          <w:color w:val="000000" w:themeColor="text1"/>
        </w:rPr>
        <w:t>Actor selecteert een rit, evenement of tour voor meer informatie.</w:t>
      </w:r>
    </w:p>
    <w:p w14:paraId="36556D4F" w14:textId="3920BB15" w:rsidR="5256F0FA" w:rsidRDefault="6B63C0AA" w:rsidP="44415C3B">
      <w:pPr>
        <w:rPr>
          <w:rFonts w:eastAsia="Verdana" w:cs="Verdana"/>
          <w:color w:val="000000" w:themeColor="text1"/>
        </w:rPr>
      </w:pPr>
      <w:proofErr w:type="spellStart"/>
      <w:r w:rsidRPr="15793683">
        <w:rPr>
          <w:rFonts w:eastAsia="Verdana" w:cs="Verdana"/>
          <w:color w:val="000000" w:themeColor="text1"/>
        </w:rPr>
        <w:t>Screens</w:t>
      </w:r>
      <w:proofErr w:type="spellEnd"/>
      <w:r w:rsidRPr="15793683">
        <w:rPr>
          <w:rFonts w:eastAsia="Verdana" w:cs="Verdana"/>
          <w:color w:val="000000" w:themeColor="text1"/>
        </w:rPr>
        <w:t>:</w:t>
      </w:r>
    </w:p>
    <w:p w14:paraId="51052730" w14:textId="2A0F1E84" w:rsidR="6C20E639" w:rsidRDefault="01863803" w:rsidP="51D5B40D">
      <w:pPr>
        <w:rPr>
          <w:rFonts w:eastAsia="Verdana" w:cs="Verdana"/>
          <w:i/>
          <w:iCs/>
          <w:color w:val="000000" w:themeColor="text1"/>
        </w:rPr>
      </w:pPr>
      <w:r w:rsidRPr="51D5B40D">
        <w:rPr>
          <w:rFonts w:eastAsia="Verdana" w:cs="Verdana"/>
          <w:i/>
          <w:iCs/>
          <w:color w:val="000000" w:themeColor="text1"/>
        </w:rPr>
        <w:t>8</w:t>
      </w:r>
      <w:r w:rsidR="262A5541" w:rsidRPr="51D5B40D">
        <w:rPr>
          <w:rFonts w:eastAsia="Verdana" w:cs="Verdana"/>
          <w:i/>
          <w:iCs/>
          <w:color w:val="000000" w:themeColor="text1"/>
        </w:rPr>
        <w:t xml:space="preserve">.1 </w:t>
      </w:r>
      <w:r w:rsidR="616D501F" w:rsidRPr="51D5B40D">
        <w:rPr>
          <w:rFonts w:eastAsia="Verdana" w:cs="Verdana"/>
          <w:i/>
          <w:iCs/>
          <w:color w:val="000000" w:themeColor="text1"/>
        </w:rPr>
        <w:t>Planning bekijken - Lijst</w:t>
      </w:r>
    </w:p>
    <w:p w14:paraId="042A895E" w14:textId="751FD11D" w:rsidR="6C20E639" w:rsidRDefault="09F1DD3D" w:rsidP="15793683">
      <w:r>
        <w:rPr>
          <w:noProof/>
        </w:rPr>
        <w:lastRenderedPageBreak/>
        <w:drawing>
          <wp:inline distT="0" distB="0" distL="0" distR="0" wp14:anchorId="3450E9EA" wp14:editId="16687BF7">
            <wp:extent cx="5540644" cy="4086225"/>
            <wp:effectExtent l="0" t="0" r="0" b="0"/>
            <wp:docPr id="2046296341" name="Picture 204629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40644" cy="408622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15793683" w14:paraId="5D4D1C0C" w14:textId="77777777" w:rsidTr="15793683">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67B52FBB" w14:textId="26F0E510" w:rsidR="15793683" w:rsidRDefault="15793683" w:rsidP="15793683">
            <w:pPr>
              <w:spacing w:after="0" w:line="259" w:lineRule="auto"/>
              <w:rPr>
                <w:rFonts w:eastAsia="Verdana"/>
              </w:rPr>
            </w:pPr>
            <w:r w:rsidRPr="15793683">
              <w:rPr>
                <w:rFonts w:eastAsia="Verdana"/>
              </w:rPr>
              <w:t>Action</w:t>
            </w:r>
          </w:p>
        </w:tc>
        <w:tc>
          <w:tcPr>
            <w:tcW w:w="6514" w:type="dxa"/>
          </w:tcPr>
          <w:p w14:paraId="61944CDD" w14:textId="48AFF74C" w:rsidR="15793683" w:rsidRDefault="15793683" w:rsidP="15793683">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5793683">
              <w:rPr>
                <w:rFonts w:eastAsia="Verdana"/>
              </w:rPr>
              <w:t>Explanation</w:t>
            </w:r>
            <w:proofErr w:type="spellEnd"/>
          </w:p>
        </w:tc>
      </w:tr>
      <w:tr w:rsidR="15793683" w14:paraId="7BD103E1" w14:textId="77777777" w:rsidTr="15793683">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262AE778" w14:textId="5C6AF0E9" w:rsidR="6F53829C" w:rsidRDefault="6F53829C" w:rsidP="15793683">
            <w:pPr>
              <w:spacing w:after="0" w:line="259" w:lineRule="auto"/>
              <w:rPr>
                <w:rFonts w:eastAsia="Verdana"/>
                <w:b w:val="0"/>
                <w:bCs w:val="0"/>
              </w:rPr>
            </w:pPr>
            <w:r w:rsidRPr="15793683">
              <w:rPr>
                <w:rFonts w:eastAsia="Verdana"/>
                <w:b w:val="0"/>
                <w:bCs w:val="0"/>
              </w:rPr>
              <w:t>Planning bekijken -Lijst</w:t>
            </w:r>
          </w:p>
        </w:tc>
        <w:tc>
          <w:tcPr>
            <w:tcW w:w="6514" w:type="dxa"/>
          </w:tcPr>
          <w:p w14:paraId="4CE91D04" w14:textId="3BA67263" w:rsidR="6F53829C" w:rsidRDefault="6F53829C" w:rsidP="15793683">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Evenementen worden in dynamische gecreëerd lijst weergegeven</w:t>
            </w:r>
            <w:r w:rsidR="15793683" w:rsidRPr="15793683">
              <w:rPr>
                <w:rFonts w:eastAsia="Verdana"/>
              </w:rPr>
              <w:t>.</w:t>
            </w:r>
          </w:p>
        </w:tc>
      </w:tr>
    </w:tbl>
    <w:p w14:paraId="689FEF4F" w14:textId="20076733" w:rsidR="6C20E639" w:rsidRDefault="6C20E639" w:rsidP="15793683"/>
    <w:p w14:paraId="340108C6" w14:textId="71402D9D" w:rsidR="6C20E639" w:rsidRDefault="0C1BE507" w:rsidP="51D5B40D">
      <w:pPr>
        <w:rPr>
          <w:i/>
          <w:iCs/>
        </w:rPr>
      </w:pPr>
      <w:r w:rsidRPr="51D5B40D">
        <w:rPr>
          <w:i/>
          <w:iCs/>
        </w:rPr>
        <w:t>8.</w:t>
      </w:r>
      <w:r w:rsidR="2C0CFFEB" w:rsidRPr="51D5B40D">
        <w:rPr>
          <w:i/>
          <w:iCs/>
        </w:rPr>
        <w:t xml:space="preserve">2 </w:t>
      </w:r>
      <w:r w:rsidRPr="51D5B40D">
        <w:rPr>
          <w:i/>
          <w:iCs/>
        </w:rPr>
        <w:t>Extra informatie</w:t>
      </w:r>
    </w:p>
    <w:p w14:paraId="5105413A" w14:textId="221E290A" w:rsidR="6C20E639" w:rsidRDefault="3BE0A156" w:rsidP="15793683">
      <w:r>
        <w:rPr>
          <w:noProof/>
        </w:rPr>
        <w:lastRenderedPageBreak/>
        <w:drawing>
          <wp:inline distT="0" distB="0" distL="0" distR="0" wp14:anchorId="5DD376B9" wp14:editId="34DD5956">
            <wp:extent cx="5589431" cy="4133850"/>
            <wp:effectExtent l="0" t="0" r="0" b="0"/>
            <wp:docPr id="737027678" name="Picture 73702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89431" cy="413385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292"/>
        <w:gridCol w:w="6609"/>
      </w:tblGrid>
      <w:tr w:rsidR="44415C3B" w14:paraId="02149A87" w14:textId="77777777" w:rsidTr="15793683">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517" w:type="dxa"/>
          </w:tcPr>
          <w:p w14:paraId="2E7E91FD" w14:textId="77777777" w:rsidR="44415C3B" w:rsidRDefault="44415C3B" w:rsidP="44415C3B">
            <w:pPr>
              <w:spacing w:line="259" w:lineRule="auto"/>
              <w:rPr>
                <w:rFonts w:eastAsia="Verdana"/>
              </w:rPr>
            </w:pPr>
            <w:r w:rsidRPr="44415C3B">
              <w:rPr>
                <w:rFonts w:eastAsia="Verdana"/>
              </w:rPr>
              <w:t xml:space="preserve">Action </w:t>
            </w:r>
          </w:p>
        </w:tc>
        <w:tc>
          <w:tcPr>
            <w:tcW w:w="7444" w:type="dxa"/>
          </w:tcPr>
          <w:p w14:paraId="1B6C2888" w14:textId="77777777" w:rsidR="44415C3B" w:rsidRDefault="44415C3B" w:rsidP="44415C3B">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44415C3B">
              <w:rPr>
                <w:rFonts w:eastAsia="Verdana"/>
              </w:rPr>
              <w:t>Explanation</w:t>
            </w:r>
            <w:proofErr w:type="spellEnd"/>
          </w:p>
        </w:tc>
      </w:tr>
      <w:tr w:rsidR="44415C3B" w14:paraId="0327791B"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17" w:type="dxa"/>
          </w:tcPr>
          <w:p w14:paraId="4C6E98CD" w14:textId="1FEB74F7" w:rsidR="2AC5CB6B" w:rsidRDefault="2AC5CB6B" w:rsidP="44415C3B">
            <w:pPr>
              <w:spacing w:line="259" w:lineRule="auto"/>
              <w:rPr>
                <w:rFonts w:eastAsia="Verdana"/>
                <w:b w:val="0"/>
                <w:bCs w:val="0"/>
              </w:rPr>
            </w:pPr>
            <w:r w:rsidRPr="44415C3B">
              <w:rPr>
                <w:rFonts w:eastAsia="Verdana"/>
                <w:b w:val="0"/>
                <w:bCs w:val="0"/>
              </w:rPr>
              <w:t>Meer info</w:t>
            </w:r>
          </w:p>
        </w:tc>
        <w:tc>
          <w:tcPr>
            <w:tcW w:w="7444" w:type="dxa"/>
          </w:tcPr>
          <w:p w14:paraId="565C3E73" w14:textId="671A07ED" w:rsidR="2AC5CB6B" w:rsidRDefault="0F7B4FD6" w:rsidP="44415C3B">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 xml:space="preserve">Details </w:t>
            </w:r>
            <w:r w:rsidR="74A86682" w:rsidRPr="15793683">
              <w:rPr>
                <w:rFonts w:eastAsia="Verdana"/>
              </w:rPr>
              <w:t>van het event worden getoond in de hierboven dynamisch gecreëerde tabel</w:t>
            </w:r>
            <w:r w:rsidRPr="15793683">
              <w:rPr>
                <w:rFonts w:eastAsia="Verdana"/>
              </w:rPr>
              <w:t>.</w:t>
            </w:r>
          </w:p>
        </w:tc>
      </w:tr>
    </w:tbl>
    <w:p w14:paraId="02617068" w14:textId="6FCC3505" w:rsidR="44415C3B" w:rsidRDefault="44415C3B" w:rsidP="44415C3B"/>
    <w:p w14:paraId="14E6C97C" w14:textId="6966AA31" w:rsidR="44415C3B" w:rsidRDefault="44415C3B" w:rsidP="44415C3B">
      <w:pPr>
        <w:rPr>
          <w:rFonts w:eastAsia="Verdana" w:cs="Verdana"/>
          <w:color w:val="000000" w:themeColor="text1"/>
        </w:rPr>
      </w:pPr>
    </w:p>
    <w:p w14:paraId="6A319414" w14:textId="7B7B9588" w:rsidR="2022B1FD" w:rsidRDefault="792B8F6B" w:rsidP="4912F4BE">
      <w:pPr>
        <w:pStyle w:val="Heading4"/>
        <w:rPr>
          <w:rFonts w:eastAsia="Verdana" w:cs="Verdana"/>
          <w:b/>
          <w:bCs/>
          <w:color w:val="000000" w:themeColor="text1"/>
        </w:rPr>
      </w:pPr>
      <w:bookmarkStart w:id="24" w:name="_Toc1284755967"/>
      <w:r w:rsidRPr="7B616DAD">
        <w:rPr>
          <w:b/>
          <w:bCs/>
        </w:rPr>
        <w:t>Aanwezigheden bijhouden (Seppe)</w:t>
      </w:r>
      <w:bookmarkEnd w:id="24"/>
    </w:p>
    <w:p w14:paraId="577CC4EB" w14:textId="035A8B20" w:rsidR="2022B1FD" w:rsidRDefault="2022B1FD" w:rsidP="4912F4BE">
      <w:pPr>
        <w:spacing w:after="0"/>
        <w:rPr>
          <w:rFonts w:eastAsia="Verdana" w:cs="Verdana"/>
          <w:color w:val="000000" w:themeColor="text1"/>
        </w:rPr>
      </w:pPr>
      <w:proofErr w:type="spellStart"/>
      <w:r w:rsidRPr="4912F4BE">
        <w:rPr>
          <w:rFonts w:eastAsia="Verdana" w:cs="Verdana"/>
          <w:i/>
          <w:iCs/>
          <w:color w:val="000000" w:themeColor="text1"/>
        </w:rPr>
        <w:t>Functionality</w:t>
      </w:r>
      <w:proofErr w:type="spellEnd"/>
      <w:r w:rsidRPr="4912F4BE">
        <w:rPr>
          <w:rFonts w:eastAsia="Verdana" w:cs="Verdana"/>
          <w:i/>
          <w:iCs/>
          <w:color w:val="000000" w:themeColor="text1"/>
        </w:rPr>
        <w:t xml:space="preserve">: </w:t>
      </w:r>
    </w:p>
    <w:p w14:paraId="5C2A616D" w14:textId="2A945BCB" w:rsidR="2022B1FD" w:rsidRDefault="2022B1FD" w:rsidP="4912F4BE">
      <w:pPr>
        <w:spacing w:after="0"/>
        <w:rPr>
          <w:rFonts w:eastAsia="Verdana" w:cs="Verdana"/>
          <w:color w:val="000000" w:themeColor="text1"/>
        </w:rPr>
      </w:pPr>
      <w:r w:rsidRPr="4912F4BE">
        <w:rPr>
          <w:rFonts w:eastAsia="Verdana" w:cs="Verdana"/>
          <w:color w:val="000000" w:themeColor="text1"/>
        </w:rPr>
        <w:t xml:space="preserve">Als ritverkenner, of als bestuur kan ik aanwezigheden bijhouden. </w:t>
      </w:r>
    </w:p>
    <w:p w14:paraId="7EBAE72B" w14:textId="616D9CB3" w:rsidR="4912F4BE" w:rsidRDefault="4912F4BE" w:rsidP="4912F4BE">
      <w:pPr>
        <w:spacing w:after="0"/>
        <w:rPr>
          <w:rFonts w:eastAsia="Verdana" w:cs="Verdana"/>
          <w:color w:val="000000" w:themeColor="text1"/>
        </w:rPr>
      </w:pPr>
    </w:p>
    <w:p w14:paraId="23D436C3" w14:textId="479D1B34" w:rsidR="2022B1FD" w:rsidRDefault="2022B1FD" w:rsidP="4912F4BE">
      <w:pPr>
        <w:spacing w:after="0"/>
        <w:rPr>
          <w:rFonts w:eastAsia="Verdana" w:cs="Verdana"/>
          <w:color w:val="000000" w:themeColor="text1"/>
        </w:rPr>
      </w:pPr>
      <w:proofErr w:type="spellStart"/>
      <w:r w:rsidRPr="4912F4BE">
        <w:rPr>
          <w:rFonts w:eastAsia="Verdana" w:cs="Verdana"/>
          <w:i/>
          <w:iCs/>
          <w:color w:val="000000" w:themeColor="text1"/>
        </w:rPr>
        <w:t>Precondition</w:t>
      </w:r>
      <w:proofErr w:type="spellEnd"/>
      <w:r w:rsidRPr="4912F4BE">
        <w:rPr>
          <w:rFonts w:eastAsia="Verdana" w:cs="Verdana"/>
          <w:i/>
          <w:iCs/>
          <w:color w:val="000000" w:themeColor="text1"/>
        </w:rPr>
        <w:t>:</w:t>
      </w:r>
      <w:r w:rsidRPr="4912F4BE">
        <w:rPr>
          <w:rFonts w:eastAsia="Verdana" w:cs="Verdana"/>
          <w:color w:val="000000" w:themeColor="text1"/>
        </w:rPr>
        <w:t xml:space="preserve"> </w:t>
      </w:r>
    </w:p>
    <w:p w14:paraId="3DF9CB47" w14:textId="595C1802" w:rsidR="2022B1FD" w:rsidRDefault="2022B1FD" w:rsidP="4912F4BE">
      <w:pPr>
        <w:spacing w:after="0"/>
        <w:rPr>
          <w:rFonts w:eastAsia="Verdana" w:cs="Verdana"/>
          <w:color w:val="000000" w:themeColor="text1"/>
        </w:rPr>
      </w:pPr>
      <w:r w:rsidRPr="4912F4BE">
        <w:rPr>
          <w:rFonts w:eastAsia="Verdana" w:cs="Verdana"/>
          <w:color w:val="000000" w:themeColor="text1"/>
        </w:rPr>
        <w:t>Actor is ingelogd.</w:t>
      </w:r>
    </w:p>
    <w:p w14:paraId="136EEAEC" w14:textId="2A9FD6EE" w:rsidR="4912F4BE" w:rsidRDefault="4912F4BE" w:rsidP="4912F4BE">
      <w:pPr>
        <w:spacing w:after="0"/>
        <w:rPr>
          <w:rFonts w:eastAsia="Verdana" w:cs="Verdana"/>
          <w:color w:val="000000" w:themeColor="text1"/>
        </w:rPr>
      </w:pPr>
    </w:p>
    <w:p w14:paraId="053E7CAE" w14:textId="55993909" w:rsidR="2022B1FD" w:rsidRDefault="2022B1FD" w:rsidP="4912F4BE">
      <w:pPr>
        <w:spacing w:after="0"/>
        <w:rPr>
          <w:rFonts w:eastAsia="Verdana" w:cs="Verdana"/>
          <w:color w:val="000000" w:themeColor="text1"/>
        </w:rPr>
      </w:pPr>
      <w:proofErr w:type="spellStart"/>
      <w:r w:rsidRPr="4912F4BE">
        <w:rPr>
          <w:rFonts w:eastAsia="Verdana" w:cs="Verdana"/>
          <w:i/>
          <w:iCs/>
          <w:color w:val="000000" w:themeColor="text1"/>
        </w:rPr>
        <w:t>Normal</w:t>
      </w:r>
      <w:proofErr w:type="spellEnd"/>
      <w:r w:rsidRPr="4912F4BE">
        <w:rPr>
          <w:rFonts w:eastAsia="Verdana" w:cs="Verdana"/>
          <w:i/>
          <w:iCs/>
          <w:color w:val="000000" w:themeColor="text1"/>
        </w:rPr>
        <w:t xml:space="preserve"> flow:</w:t>
      </w:r>
      <w:r>
        <w:br/>
      </w:r>
      <w:r w:rsidRPr="181F4616">
        <w:rPr>
          <w:rFonts w:eastAsia="Verdana" w:cs="Verdana"/>
          <w:color w:val="000000" w:themeColor="text1"/>
        </w:rPr>
        <w:t>Het systeem toont een lijst van geplande ritten op de huidige datum.</w:t>
      </w:r>
      <w:r>
        <w:br/>
      </w:r>
      <w:r w:rsidRPr="181F4616">
        <w:rPr>
          <w:rFonts w:eastAsia="Verdana" w:cs="Verdana"/>
          <w:color w:val="000000" w:themeColor="text1"/>
        </w:rPr>
        <w:t>De actor kiest de rit waarvoor hij aanwezigheden wil bijhouden.</w:t>
      </w:r>
      <w:r>
        <w:br/>
      </w:r>
      <w:r w:rsidRPr="181F4616">
        <w:rPr>
          <w:rFonts w:eastAsia="Verdana" w:cs="Verdana"/>
          <w:color w:val="000000" w:themeColor="text1"/>
        </w:rPr>
        <w:t xml:space="preserve">Het systeem geeft een lijst weer van alle leden. </w:t>
      </w:r>
      <w:r>
        <w:br/>
      </w:r>
      <w:r w:rsidRPr="181F4616">
        <w:rPr>
          <w:rFonts w:eastAsia="Verdana" w:cs="Verdana"/>
          <w:color w:val="000000" w:themeColor="text1"/>
        </w:rPr>
        <w:t xml:space="preserve">De actor duidt de leden aan die aanwezig waren en bevestigt dit. </w:t>
      </w:r>
      <w:r>
        <w:br/>
      </w:r>
      <w:r w:rsidRPr="181F4616">
        <w:rPr>
          <w:rFonts w:eastAsia="Verdana" w:cs="Verdana"/>
          <w:color w:val="000000" w:themeColor="text1"/>
        </w:rPr>
        <w:t>Het systeem bevestigt dit en geeft de juiste punten aan de juiste leden.</w:t>
      </w:r>
    </w:p>
    <w:p w14:paraId="428B1E62" w14:textId="55C8E75A" w:rsidR="181F4616" w:rsidRDefault="181F4616" w:rsidP="181F4616">
      <w:pPr>
        <w:spacing w:after="0"/>
        <w:rPr>
          <w:rFonts w:eastAsia="Verdana" w:cs="Verdana"/>
          <w:color w:val="000000" w:themeColor="text1"/>
        </w:rPr>
      </w:pPr>
    </w:p>
    <w:p w14:paraId="70CE588B" w14:textId="54DCEAF7" w:rsidR="2AD16FB9" w:rsidRDefault="7CF4CE47" w:rsidP="181F4616">
      <w:pPr>
        <w:spacing w:after="0"/>
        <w:rPr>
          <w:rFonts w:eastAsia="Verdana" w:cs="Verdana"/>
          <w:color w:val="000000" w:themeColor="text1"/>
        </w:rPr>
      </w:pPr>
      <w:proofErr w:type="spellStart"/>
      <w:r w:rsidRPr="7B616DAD">
        <w:rPr>
          <w:rFonts w:eastAsia="Verdana" w:cs="Verdana"/>
          <w:i/>
          <w:iCs/>
          <w:color w:val="000000" w:themeColor="text1"/>
        </w:rPr>
        <w:t>Screens</w:t>
      </w:r>
      <w:proofErr w:type="spellEnd"/>
      <w:r w:rsidRPr="7B616DAD">
        <w:rPr>
          <w:rFonts w:eastAsia="Verdana" w:cs="Verdana"/>
          <w:color w:val="000000" w:themeColor="text1"/>
        </w:rPr>
        <w:t>:</w:t>
      </w:r>
    </w:p>
    <w:p w14:paraId="045D8081" w14:textId="3AFCD38A" w:rsidR="0D4A1163" w:rsidRDefault="169DF46B" w:rsidP="51D5B40D">
      <w:pPr>
        <w:spacing w:after="0"/>
        <w:rPr>
          <w:rFonts w:eastAsia="Verdana" w:cs="Verdana"/>
          <w:i/>
          <w:iCs/>
          <w:color w:val="000000" w:themeColor="text1"/>
        </w:rPr>
      </w:pPr>
      <w:r w:rsidRPr="51D5B40D">
        <w:rPr>
          <w:rFonts w:eastAsia="Verdana" w:cs="Verdana"/>
          <w:i/>
          <w:iCs/>
          <w:color w:val="000000" w:themeColor="text1"/>
        </w:rPr>
        <w:t xml:space="preserve">9.1 </w:t>
      </w:r>
      <w:r w:rsidR="09CD5E59" w:rsidRPr="51D5B40D">
        <w:rPr>
          <w:rFonts w:eastAsia="Verdana" w:cs="Verdana"/>
          <w:i/>
          <w:iCs/>
          <w:color w:val="000000" w:themeColor="text1"/>
        </w:rPr>
        <w:t>B</w:t>
      </w:r>
      <w:r w:rsidRPr="51D5B40D">
        <w:rPr>
          <w:rFonts w:eastAsia="Verdana" w:cs="Verdana"/>
          <w:i/>
          <w:iCs/>
          <w:color w:val="000000" w:themeColor="text1"/>
        </w:rPr>
        <w:t>eschikbare ritten voor actor</w:t>
      </w:r>
    </w:p>
    <w:p w14:paraId="2CCBCAFC" w14:textId="1A2E566D" w:rsidR="2AD16FB9" w:rsidRDefault="21C86663" w:rsidP="517150BF">
      <w:pPr>
        <w:spacing w:after="0"/>
      </w:pPr>
      <w:r>
        <w:rPr>
          <w:noProof/>
        </w:rPr>
        <w:lastRenderedPageBreak/>
        <w:drawing>
          <wp:inline distT="0" distB="0" distL="0" distR="0" wp14:anchorId="7C8A622B" wp14:editId="2912554B">
            <wp:extent cx="5648326" cy="1325322"/>
            <wp:effectExtent l="0" t="0" r="0" b="0"/>
            <wp:docPr id="2135411299" name="Picture 213541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411299"/>
                    <pic:cNvPicPr/>
                  </pic:nvPicPr>
                  <pic:blipFill>
                    <a:blip r:embed="rId45">
                      <a:extLst>
                        <a:ext uri="{28A0092B-C50C-407E-A947-70E740481C1C}">
                          <a14:useLocalDpi xmlns:a14="http://schemas.microsoft.com/office/drawing/2010/main" val="0"/>
                        </a:ext>
                      </a:extLst>
                    </a:blip>
                    <a:srcRect t="28717"/>
                    <a:stretch>
                      <a:fillRect/>
                    </a:stretch>
                  </pic:blipFill>
                  <pic:spPr>
                    <a:xfrm>
                      <a:off x="0" y="0"/>
                      <a:ext cx="5648326" cy="1325322"/>
                    </a:xfrm>
                    <a:prstGeom prst="rect">
                      <a:avLst/>
                    </a:prstGeom>
                  </pic:spPr>
                </pic:pic>
              </a:graphicData>
            </a:graphic>
          </wp:inline>
        </w:drawing>
      </w:r>
    </w:p>
    <w:p w14:paraId="3C5A29F5" w14:textId="4646415F" w:rsidR="2AD16FB9" w:rsidRDefault="2AD16FB9" w:rsidP="51D5B40D">
      <w:pPr>
        <w:spacing w:after="0"/>
        <w:rPr>
          <w:i/>
          <w:iCs/>
        </w:rPr>
      </w:pPr>
    </w:p>
    <w:p w14:paraId="107883AC" w14:textId="65E8F05E" w:rsidR="2AD16FB9" w:rsidRDefault="18E7CDDA" w:rsidP="517150BF">
      <w:pPr>
        <w:spacing w:after="0"/>
      </w:pPr>
      <w:r w:rsidRPr="51D5B40D">
        <w:rPr>
          <w:i/>
          <w:iCs/>
        </w:rPr>
        <w:t>9.2 Aanduiden van aanwezige leden</w:t>
      </w:r>
      <w:r w:rsidR="5745E491">
        <w:rPr>
          <w:noProof/>
        </w:rPr>
        <w:drawing>
          <wp:inline distT="0" distB="0" distL="0" distR="0" wp14:anchorId="5F74D158" wp14:editId="4DDC3C75">
            <wp:extent cx="5650114" cy="2695575"/>
            <wp:effectExtent l="0" t="0" r="0" b="0"/>
            <wp:docPr id="1106275623" name="Picture 110627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50114" cy="269557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181F4616" w14:paraId="7F125E0F" w14:textId="77777777" w:rsidTr="517150BF">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2D6D8BFF" w14:textId="26F0E510" w:rsidR="181F4616" w:rsidRDefault="181F4616" w:rsidP="181F4616">
            <w:pPr>
              <w:spacing w:after="0" w:line="259" w:lineRule="auto"/>
              <w:rPr>
                <w:rFonts w:eastAsia="Verdana"/>
              </w:rPr>
            </w:pPr>
            <w:r w:rsidRPr="181F4616">
              <w:rPr>
                <w:rFonts w:eastAsia="Verdana"/>
              </w:rPr>
              <w:t>Action</w:t>
            </w:r>
          </w:p>
        </w:tc>
        <w:tc>
          <w:tcPr>
            <w:tcW w:w="6514" w:type="dxa"/>
          </w:tcPr>
          <w:p w14:paraId="2DCA9B15" w14:textId="48AFF74C" w:rsidR="181F4616" w:rsidRDefault="181F4616" w:rsidP="181F4616">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81F4616">
              <w:rPr>
                <w:rFonts w:eastAsia="Verdana"/>
              </w:rPr>
              <w:t>Explanation</w:t>
            </w:r>
            <w:proofErr w:type="spellEnd"/>
          </w:p>
        </w:tc>
      </w:tr>
      <w:tr w:rsidR="181F4616" w14:paraId="72824D8F" w14:textId="77777777" w:rsidTr="517150BF">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0A30AC75" w14:textId="7E78507C" w:rsidR="181F4616" w:rsidRDefault="181F4616" w:rsidP="181F4616">
            <w:pPr>
              <w:spacing w:after="0" w:line="259" w:lineRule="auto"/>
              <w:rPr>
                <w:rFonts w:eastAsia="Verdana"/>
                <w:b w:val="0"/>
                <w:bCs w:val="0"/>
              </w:rPr>
            </w:pPr>
            <w:r w:rsidRPr="181F4616">
              <w:rPr>
                <w:rFonts w:eastAsia="Verdana"/>
                <w:b w:val="0"/>
                <w:bCs w:val="0"/>
              </w:rPr>
              <w:t>1</w:t>
            </w:r>
          </w:p>
        </w:tc>
        <w:tc>
          <w:tcPr>
            <w:tcW w:w="6514" w:type="dxa"/>
          </w:tcPr>
          <w:p w14:paraId="06D7F01C" w14:textId="718CF129" w:rsidR="181F4616" w:rsidRDefault="181F4616" w:rsidP="181F4616">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81F4616">
              <w:rPr>
                <w:rFonts w:eastAsia="Verdana"/>
              </w:rPr>
              <w:t>De tabel wordt gefilterd met de naam die</w:t>
            </w:r>
            <w:r w:rsidR="3D8100C3" w:rsidRPr="181F4616">
              <w:rPr>
                <w:rFonts w:eastAsia="Verdana"/>
              </w:rPr>
              <w:t xml:space="preserve"> w</w:t>
            </w:r>
            <w:r w:rsidRPr="181F4616">
              <w:rPr>
                <w:rFonts w:eastAsia="Verdana"/>
              </w:rPr>
              <w:t>or</w:t>
            </w:r>
            <w:r w:rsidR="3D8100C3" w:rsidRPr="181F4616">
              <w:rPr>
                <w:rFonts w:eastAsia="Verdana"/>
              </w:rPr>
              <w:t>dt</w:t>
            </w:r>
            <w:r w:rsidRPr="181F4616">
              <w:rPr>
                <w:rFonts w:eastAsia="Verdana"/>
              </w:rPr>
              <w:t xml:space="preserve"> inge</w:t>
            </w:r>
            <w:r w:rsidR="5D2D5A44" w:rsidRPr="181F4616">
              <w:rPr>
                <w:rFonts w:eastAsia="Verdana"/>
              </w:rPr>
              <w:t>geven</w:t>
            </w:r>
            <w:r w:rsidRPr="181F4616">
              <w:rPr>
                <w:rFonts w:eastAsia="Verdana"/>
              </w:rPr>
              <w:t>.</w:t>
            </w:r>
          </w:p>
        </w:tc>
      </w:tr>
      <w:tr w:rsidR="517150BF" w14:paraId="08712CA6" w14:textId="77777777" w:rsidTr="517150BF">
        <w:trPr>
          <w:trHeight w:val="692"/>
        </w:trPr>
        <w:tc>
          <w:tcPr>
            <w:cnfStyle w:val="001000000000" w:firstRow="0" w:lastRow="0" w:firstColumn="1" w:lastColumn="0" w:oddVBand="0" w:evenVBand="0" w:oddHBand="0" w:evenHBand="0" w:firstRowFirstColumn="0" w:firstRowLastColumn="0" w:lastRowFirstColumn="0" w:lastRowLastColumn="0"/>
            <w:tcW w:w="2326" w:type="dxa"/>
          </w:tcPr>
          <w:p w14:paraId="37163D5C" w14:textId="4D82B3D8" w:rsidR="4B205D7C" w:rsidRDefault="4B205D7C" w:rsidP="517150BF">
            <w:pPr>
              <w:spacing w:line="259" w:lineRule="auto"/>
              <w:rPr>
                <w:rFonts w:eastAsia="Verdana"/>
                <w:b w:val="0"/>
                <w:bCs w:val="0"/>
              </w:rPr>
            </w:pPr>
            <w:r w:rsidRPr="517150BF">
              <w:rPr>
                <w:rFonts w:eastAsia="Verdana"/>
                <w:b w:val="0"/>
                <w:bCs w:val="0"/>
              </w:rPr>
              <w:t>2</w:t>
            </w:r>
          </w:p>
        </w:tc>
        <w:tc>
          <w:tcPr>
            <w:tcW w:w="6514" w:type="dxa"/>
          </w:tcPr>
          <w:p w14:paraId="3C3929B0" w14:textId="08A10410" w:rsidR="4B205D7C" w:rsidRDefault="4B205D7C" w:rsidP="517150BF">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7150BF">
              <w:rPr>
                <w:rFonts w:eastAsia="Verdana"/>
              </w:rPr>
              <w:t>Slaagt de aanwezige leden</w:t>
            </w:r>
            <w:r w:rsidR="4C43A379" w:rsidRPr="517150BF">
              <w:rPr>
                <w:rFonts w:eastAsia="Verdana"/>
              </w:rPr>
              <w:t xml:space="preserve"> voor deze rit</w:t>
            </w:r>
            <w:r w:rsidRPr="517150BF">
              <w:rPr>
                <w:rFonts w:eastAsia="Verdana"/>
              </w:rPr>
              <w:t xml:space="preserve"> op</w:t>
            </w:r>
            <w:r w:rsidR="39C2E8E2" w:rsidRPr="517150BF">
              <w:rPr>
                <w:rFonts w:eastAsia="Verdana"/>
              </w:rPr>
              <w:t>.</w:t>
            </w:r>
          </w:p>
        </w:tc>
      </w:tr>
      <w:tr w:rsidR="517150BF" w14:paraId="6B763C9C" w14:textId="77777777" w:rsidTr="517150BF">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0030BE8E" w14:textId="792AD49A" w:rsidR="39C2E8E2" w:rsidRDefault="39C2E8E2" w:rsidP="517150BF">
            <w:pPr>
              <w:spacing w:line="259" w:lineRule="auto"/>
              <w:rPr>
                <w:rFonts w:eastAsia="Verdana"/>
                <w:b w:val="0"/>
                <w:bCs w:val="0"/>
              </w:rPr>
            </w:pPr>
            <w:r w:rsidRPr="517150BF">
              <w:rPr>
                <w:rFonts w:eastAsia="Verdana"/>
                <w:b w:val="0"/>
                <w:bCs w:val="0"/>
              </w:rPr>
              <w:t>Bevestig</w:t>
            </w:r>
          </w:p>
        </w:tc>
        <w:tc>
          <w:tcPr>
            <w:tcW w:w="6514" w:type="dxa"/>
          </w:tcPr>
          <w:p w14:paraId="5289EAC7" w14:textId="52051535" w:rsidR="1053D5BA" w:rsidRDefault="1053D5BA"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 xml:space="preserve">Naar pagina “9.1 </w:t>
            </w:r>
            <w:r w:rsidRPr="517150BF">
              <w:rPr>
                <w:rFonts w:eastAsia="Verdana" w:cs="Verdana"/>
              </w:rPr>
              <w:t>Beschikbare ritten voor actor</w:t>
            </w:r>
            <w:r w:rsidRPr="517150BF">
              <w:rPr>
                <w:rFonts w:eastAsia="Verdana"/>
              </w:rPr>
              <w:t>”</w:t>
            </w:r>
          </w:p>
        </w:tc>
      </w:tr>
    </w:tbl>
    <w:p w14:paraId="4B6EDEE0" w14:textId="00AE6D15" w:rsidR="181F4616" w:rsidRDefault="181F4616" w:rsidP="181F4616"/>
    <w:p w14:paraId="400C1E20" w14:textId="3B96BFFA" w:rsidR="2022B1FD" w:rsidRDefault="792B8F6B" w:rsidP="4912F4BE">
      <w:pPr>
        <w:pStyle w:val="Heading4"/>
        <w:rPr>
          <w:rFonts w:eastAsia="Verdana" w:cs="Verdana"/>
          <w:b/>
          <w:bCs/>
          <w:color w:val="000000" w:themeColor="text1"/>
        </w:rPr>
      </w:pPr>
      <w:bookmarkStart w:id="25" w:name="_Toc224479806"/>
      <w:r w:rsidRPr="7B616DAD">
        <w:rPr>
          <w:b/>
          <w:bCs/>
        </w:rPr>
        <w:t>Puntenpolitiek beheren (Jasper)</w:t>
      </w:r>
      <w:bookmarkEnd w:id="25"/>
    </w:p>
    <w:p w14:paraId="7EB2B3F1" w14:textId="6858ACF2" w:rsidR="2022B1FD" w:rsidRDefault="2022B1FD" w:rsidP="4912F4BE">
      <w:pPr>
        <w:spacing w:after="0"/>
        <w:rPr>
          <w:rFonts w:eastAsia="Verdana" w:cs="Verdana"/>
          <w:color w:val="000000" w:themeColor="text1"/>
        </w:rPr>
      </w:pPr>
      <w:proofErr w:type="spellStart"/>
      <w:r w:rsidRPr="4912F4BE">
        <w:rPr>
          <w:rFonts w:eastAsia="Verdana" w:cs="Verdana"/>
          <w:i/>
          <w:iCs/>
          <w:color w:val="000000" w:themeColor="text1"/>
        </w:rPr>
        <w:t>Functionality</w:t>
      </w:r>
      <w:proofErr w:type="spellEnd"/>
      <w:r w:rsidRPr="4912F4BE">
        <w:rPr>
          <w:rFonts w:eastAsia="Verdana" w:cs="Verdana"/>
          <w:i/>
          <w:iCs/>
          <w:color w:val="000000" w:themeColor="text1"/>
        </w:rPr>
        <w:t>:</w:t>
      </w:r>
      <w:r w:rsidRPr="4912F4BE">
        <w:rPr>
          <w:rFonts w:eastAsia="Verdana" w:cs="Verdana"/>
          <w:color w:val="000000" w:themeColor="text1"/>
        </w:rPr>
        <w:t xml:space="preserve"> </w:t>
      </w:r>
    </w:p>
    <w:p w14:paraId="22757C87" w14:textId="6BA218E8" w:rsidR="2022B1FD" w:rsidRDefault="2022B1FD" w:rsidP="4912F4BE">
      <w:pPr>
        <w:spacing w:after="0"/>
        <w:rPr>
          <w:rFonts w:eastAsia="Verdana" w:cs="Verdana"/>
          <w:color w:val="000000" w:themeColor="text1"/>
        </w:rPr>
      </w:pPr>
      <w:r w:rsidRPr="4912F4BE">
        <w:rPr>
          <w:rFonts w:eastAsia="Verdana" w:cs="Verdana"/>
          <w:color w:val="000000" w:themeColor="text1"/>
        </w:rPr>
        <w:t>Als bestuur, kan ik de puntenpolitiek beheren.</w:t>
      </w:r>
    </w:p>
    <w:p w14:paraId="4BF7467E" w14:textId="6B5A32DF" w:rsidR="4912F4BE" w:rsidRDefault="4912F4BE" w:rsidP="4912F4BE">
      <w:pPr>
        <w:spacing w:after="0"/>
        <w:rPr>
          <w:rFonts w:eastAsia="Verdana" w:cs="Verdana"/>
          <w:color w:val="000000" w:themeColor="text1"/>
        </w:rPr>
      </w:pPr>
    </w:p>
    <w:p w14:paraId="752B5F61" w14:textId="25F08C5D" w:rsidR="2022B1FD" w:rsidRDefault="2022B1FD" w:rsidP="4912F4BE">
      <w:pPr>
        <w:spacing w:after="0"/>
        <w:rPr>
          <w:rFonts w:eastAsia="Verdana" w:cs="Verdana"/>
          <w:color w:val="000000" w:themeColor="text1"/>
        </w:rPr>
      </w:pPr>
      <w:proofErr w:type="spellStart"/>
      <w:r w:rsidRPr="007B5058">
        <w:rPr>
          <w:rFonts w:eastAsia="Verdana" w:cs="Verdana"/>
          <w:i/>
          <w:iCs/>
          <w:color w:val="000000" w:themeColor="text1"/>
        </w:rPr>
        <w:t>Precondition</w:t>
      </w:r>
      <w:proofErr w:type="spellEnd"/>
      <w:r w:rsidRPr="007B5058">
        <w:rPr>
          <w:rFonts w:eastAsia="Verdana" w:cs="Verdana"/>
          <w:i/>
          <w:iCs/>
          <w:color w:val="000000" w:themeColor="text1"/>
        </w:rPr>
        <w:t>:</w:t>
      </w:r>
      <w:r w:rsidRPr="007B5058">
        <w:rPr>
          <w:rFonts w:eastAsia="Verdana" w:cs="Verdana"/>
          <w:color w:val="000000" w:themeColor="text1"/>
        </w:rPr>
        <w:t xml:space="preserve"> </w:t>
      </w:r>
    </w:p>
    <w:p w14:paraId="6AECCF62" w14:textId="654EA49D" w:rsidR="2022B1FD" w:rsidRDefault="2022B1FD" w:rsidP="4912F4BE">
      <w:pPr>
        <w:spacing w:after="0"/>
        <w:rPr>
          <w:rFonts w:eastAsia="Verdana" w:cs="Verdana"/>
          <w:color w:val="000000" w:themeColor="text1"/>
        </w:rPr>
      </w:pPr>
      <w:r w:rsidRPr="007B5058">
        <w:rPr>
          <w:rFonts w:eastAsia="Verdana" w:cs="Verdana"/>
          <w:color w:val="000000" w:themeColor="text1"/>
        </w:rPr>
        <w:t>Actor is ingelogd.</w:t>
      </w:r>
    </w:p>
    <w:p w14:paraId="1D579DC2" w14:textId="04CC8A0E" w:rsidR="4912F4BE" w:rsidRDefault="4912F4BE" w:rsidP="4912F4BE">
      <w:pPr>
        <w:spacing w:after="0"/>
        <w:rPr>
          <w:rFonts w:eastAsia="Verdana" w:cs="Verdana"/>
          <w:color w:val="000000" w:themeColor="text1"/>
        </w:rPr>
      </w:pPr>
    </w:p>
    <w:p w14:paraId="1AC8A93D" w14:textId="69AE87EE" w:rsidR="2022B1FD" w:rsidRDefault="2022B1FD" w:rsidP="4912F4BE">
      <w:pPr>
        <w:spacing w:after="0"/>
        <w:rPr>
          <w:rFonts w:eastAsia="Verdana" w:cs="Verdana"/>
          <w:color w:val="000000" w:themeColor="text1"/>
        </w:rPr>
      </w:pPr>
      <w:proofErr w:type="spellStart"/>
      <w:r w:rsidRPr="007B5058">
        <w:rPr>
          <w:rFonts w:eastAsia="Verdana" w:cs="Verdana"/>
          <w:i/>
          <w:iCs/>
          <w:color w:val="000000" w:themeColor="text1"/>
        </w:rPr>
        <w:t>Normal</w:t>
      </w:r>
      <w:proofErr w:type="spellEnd"/>
      <w:r w:rsidRPr="007B5058">
        <w:rPr>
          <w:rFonts w:eastAsia="Verdana" w:cs="Verdana"/>
          <w:i/>
          <w:iCs/>
          <w:color w:val="000000" w:themeColor="text1"/>
        </w:rPr>
        <w:t xml:space="preserve"> flow:</w:t>
      </w:r>
      <w:r w:rsidRPr="007B5058">
        <w:rPr>
          <w:rFonts w:eastAsia="Verdana" w:cs="Verdana"/>
          <w:color w:val="000000" w:themeColor="text1"/>
        </w:rPr>
        <w:t xml:space="preserve"> </w:t>
      </w:r>
      <w:r>
        <w:br/>
      </w:r>
      <w:r w:rsidRPr="007B5058">
        <w:rPr>
          <w:rFonts w:eastAsia="Verdana" w:cs="Verdana"/>
          <w:color w:val="000000" w:themeColor="text1"/>
        </w:rPr>
        <w:t xml:space="preserve">Het systeem geeft de momentele puntenpolitiek weer. </w:t>
      </w:r>
      <w:r>
        <w:br/>
      </w:r>
      <w:r w:rsidRPr="007B5058">
        <w:rPr>
          <w:rFonts w:eastAsia="Verdana" w:cs="Verdana"/>
          <w:color w:val="000000" w:themeColor="text1"/>
        </w:rPr>
        <w:t xml:space="preserve">De actor past dit aan tot de nieuwe puntenpolitiek. </w:t>
      </w:r>
      <w:r>
        <w:br/>
      </w:r>
      <w:r w:rsidRPr="007B5058">
        <w:rPr>
          <w:rFonts w:eastAsia="Verdana" w:cs="Verdana"/>
          <w:color w:val="000000" w:themeColor="text1"/>
        </w:rPr>
        <w:t>Het systeem past dit toe en geeft de nieuwe puntenpolitiek weer.</w:t>
      </w:r>
    </w:p>
    <w:p w14:paraId="6CD0D271" w14:textId="78E5F526" w:rsidR="44D45035" w:rsidRDefault="44D45035" w:rsidP="44D45035">
      <w:pPr>
        <w:spacing w:after="0"/>
        <w:rPr>
          <w:rFonts w:eastAsia="Verdana" w:cs="Verdana"/>
          <w:color w:val="000000" w:themeColor="text1"/>
        </w:rPr>
      </w:pPr>
    </w:p>
    <w:p w14:paraId="5F76A6FC" w14:textId="5A8C5396" w:rsidR="2429A9B1" w:rsidRDefault="68D184CA" w:rsidP="44D45035">
      <w:pPr>
        <w:spacing w:after="0"/>
        <w:rPr>
          <w:rFonts w:eastAsia="Verdana" w:cs="Verdana"/>
          <w:color w:val="000000" w:themeColor="text1"/>
        </w:rPr>
      </w:pPr>
      <w:proofErr w:type="spellStart"/>
      <w:r w:rsidRPr="7B616DAD">
        <w:rPr>
          <w:rFonts w:eastAsia="Verdana" w:cs="Verdana"/>
          <w:i/>
          <w:iCs/>
          <w:color w:val="000000" w:themeColor="text1"/>
        </w:rPr>
        <w:t>Screens</w:t>
      </w:r>
      <w:proofErr w:type="spellEnd"/>
      <w:r w:rsidRPr="7B616DAD">
        <w:rPr>
          <w:rFonts w:eastAsia="Verdana" w:cs="Verdana"/>
          <w:color w:val="000000" w:themeColor="text1"/>
        </w:rPr>
        <w:t>:</w:t>
      </w:r>
    </w:p>
    <w:p w14:paraId="5995C97F" w14:textId="05705AA0" w:rsidR="2429A9B1" w:rsidRDefault="3C8A5385" w:rsidP="51D5B40D">
      <w:pPr>
        <w:spacing w:after="0"/>
        <w:rPr>
          <w:rFonts w:eastAsia="Verdana" w:cs="Verdana"/>
          <w:i/>
          <w:iCs/>
          <w:color w:val="000000" w:themeColor="text1"/>
        </w:rPr>
      </w:pPr>
      <w:r w:rsidRPr="51D5B40D">
        <w:rPr>
          <w:rFonts w:eastAsia="Verdana" w:cs="Verdana"/>
          <w:i/>
          <w:iCs/>
          <w:color w:val="000000" w:themeColor="text1"/>
        </w:rPr>
        <w:t>10.</w:t>
      </w:r>
      <w:r w:rsidR="1DA868A4" w:rsidRPr="51D5B40D">
        <w:rPr>
          <w:rFonts w:eastAsia="Verdana" w:cs="Verdana"/>
          <w:i/>
          <w:iCs/>
          <w:color w:val="000000" w:themeColor="text1"/>
        </w:rPr>
        <w:t xml:space="preserve"> </w:t>
      </w:r>
      <w:r w:rsidRPr="51D5B40D">
        <w:rPr>
          <w:rFonts w:eastAsia="Verdana" w:cs="Verdana"/>
          <w:i/>
          <w:iCs/>
          <w:color w:val="000000" w:themeColor="text1"/>
        </w:rPr>
        <w:t>Puntenp</w:t>
      </w:r>
      <w:r w:rsidR="6831CD7B" w:rsidRPr="51D5B40D">
        <w:rPr>
          <w:rFonts w:eastAsia="Verdana" w:cs="Verdana"/>
          <w:i/>
          <w:iCs/>
          <w:color w:val="000000" w:themeColor="text1"/>
        </w:rPr>
        <w:t>o</w:t>
      </w:r>
      <w:r w:rsidRPr="51D5B40D">
        <w:rPr>
          <w:rFonts w:eastAsia="Verdana" w:cs="Verdana"/>
          <w:i/>
          <w:iCs/>
          <w:color w:val="000000" w:themeColor="text1"/>
        </w:rPr>
        <w:t>litiek</w:t>
      </w:r>
    </w:p>
    <w:p w14:paraId="0D5200B8" w14:textId="3E6464C5" w:rsidR="2429A9B1" w:rsidRDefault="2429A9B1" w:rsidP="44D45035">
      <w:pPr>
        <w:spacing w:after="0"/>
      </w:pPr>
      <w:r>
        <w:rPr>
          <w:noProof/>
        </w:rPr>
        <w:lastRenderedPageBreak/>
        <w:drawing>
          <wp:inline distT="0" distB="0" distL="0" distR="0" wp14:anchorId="1ADECD4D" wp14:editId="02430DF4">
            <wp:extent cx="4572000" cy="2428875"/>
            <wp:effectExtent l="0" t="0" r="0" b="0"/>
            <wp:docPr id="1916391662" name="Picture 191639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44D45035" w14:paraId="5953A2BC" w14:textId="77777777" w:rsidTr="517150BF">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61F83D1C" w14:textId="26F0E510" w:rsidR="44D45035" w:rsidRDefault="44D45035" w:rsidP="44D45035">
            <w:pPr>
              <w:spacing w:after="0" w:line="259" w:lineRule="auto"/>
              <w:rPr>
                <w:rFonts w:eastAsia="Verdana"/>
              </w:rPr>
            </w:pPr>
            <w:r w:rsidRPr="44D45035">
              <w:rPr>
                <w:rFonts w:eastAsia="Verdana"/>
              </w:rPr>
              <w:t>Action</w:t>
            </w:r>
          </w:p>
        </w:tc>
        <w:tc>
          <w:tcPr>
            <w:tcW w:w="6514" w:type="dxa"/>
          </w:tcPr>
          <w:p w14:paraId="3AE0593D" w14:textId="48AFF74C" w:rsidR="44D45035" w:rsidRDefault="44D45035" w:rsidP="44D45035">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44D45035">
              <w:rPr>
                <w:rFonts w:eastAsia="Verdana"/>
              </w:rPr>
              <w:t>Explanation</w:t>
            </w:r>
            <w:proofErr w:type="spellEnd"/>
          </w:p>
        </w:tc>
      </w:tr>
      <w:tr w:rsidR="44D45035" w14:paraId="2BBC35AC" w14:textId="77777777" w:rsidTr="517150BF">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7815FA45" w14:textId="7E78507C" w:rsidR="44D45035" w:rsidRDefault="44D45035" w:rsidP="44D45035">
            <w:pPr>
              <w:spacing w:after="0" w:line="259" w:lineRule="auto"/>
              <w:rPr>
                <w:rFonts w:eastAsia="Verdana"/>
                <w:b w:val="0"/>
                <w:bCs w:val="0"/>
              </w:rPr>
            </w:pPr>
            <w:r w:rsidRPr="44D45035">
              <w:rPr>
                <w:rFonts w:eastAsia="Verdana"/>
                <w:b w:val="0"/>
                <w:bCs w:val="0"/>
              </w:rPr>
              <w:t>1</w:t>
            </w:r>
          </w:p>
        </w:tc>
        <w:tc>
          <w:tcPr>
            <w:tcW w:w="6514" w:type="dxa"/>
          </w:tcPr>
          <w:p w14:paraId="0D1C6BD3" w14:textId="7F4787A5" w:rsidR="05B55023" w:rsidRDefault="20E10DCA" w:rsidP="44D45035">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81F4616">
              <w:rPr>
                <w:rFonts w:eastAsia="Verdana"/>
              </w:rPr>
              <w:t xml:space="preserve">Update de prijzen die </w:t>
            </w:r>
            <w:r w:rsidR="70E25011" w:rsidRPr="181F4616">
              <w:rPr>
                <w:rFonts w:eastAsia="Verdana"/>
              </w:rPr>
              <w:t>veranderd</w:t>
            </w:r>
            <w:r w:rsidRPr="181F4616">
              <w:rPr>
                <w:rFonts w:eastAsia="Verdana"/>
              </w:rPr>
              <w:t xml:space="preserve"> zijn op deze pagina naar de nieuwe prijzen</w:t>
            </w:r>
          </w:p>
        </w:tc>
      </w:tr>
      <w:tr w:rsidR="517150BF" w14:paraId="56BB4E5E" w14:textId="77777777" w:rsidTr="517150BF">
        <w:trPr>
          <w:trHeight w:val="692"/>
        </w:trPr>
        <w:tc>
          <w:tcPr>
            <w:cnfStyle w:val="001000000000" w:firstRow="0" w:lastRow="0" w:firstColumn="1" w:lastColumn="0" w:oddVBand="0" w:evenVBand="0" w:oddHBand="0" w:evenHBand="0" w:firstRowFirstColumn="0" w:firstRowLastColumn="0" w:lastRowFirstColumn="0" w:lastRowLastColumn="0"/>
            <w:tcW w:w="2326" w:type="dxa"/>
          </w:tcPr>
          <w:p w14:paraId="5AE8828D" w14:textId="7520EF4B" w:rsidR="3C1AFBA0" w:rsidRDefault="3C1AFBA0" w:rsidP="517150BF">
            <w:pPr>
              <w:spacing w:line="259" w:lineRule="auto"/>
              <w:rPr>
                <w:rFonts w:eastAsia="Verdana"/>
                <w:b w:val="0"/>
                <w:bCs w:val="0"/>
              </w:rPr>
            </w:pPr>
            <w:r w:rsidRPr="517150BF">
              <w:rPr>
                <w:rFonts w:eastAsia="Verdana"/>
                <w:b w:val="0"/>
                <w:bCs w:val="0"/>
              </w:rPr>
              <w:t>Bevestig</w:t>
            </w:r>
          </w:p>
        </w:tc>
        <w:tc>
          <w:tcPr>
            <w:tcW w:w="6514" w:type="dxa"/>
          </w:tcPr>
          <w:p w14:paraId="39DBE5E7" w14:textId="0378E654" w:rsidR="397130E8" w:rsidRDefault="397130E8" w:rsidP="517150BF">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7150BF">
              <w:rPr>
                <w:rFonts w:eastAsia="Verdana"/>
              </w:rPr>
              <w:t>Gaat naar een geüpdatete versie van dezelfde pagina</w:t>
            </w:r>
          </w:p>
        </w:tc>
      </w:tr>
    </w:tbl>
    <w:p w14:paraId="0951C435" w14:textId="3098EE2A" w:rsidR="44D45035" w:rsidRDefault="44D45035" w:rsidP="44D45035">
      <w:pPr>
        <w:spacing w:after="0"/>
      </w:pPr>
    </w:p>
    <w:p w14:paraId="0C4212B1" w14:textId="2C04457C" w:rsidR="2022B1FD" w:rsidRDefault="792B8F6B" w:rsidP="4912F4BE">
      <w:pPr>
        <w:pStyle w:val="Heading4"/>
        <w:rPr>
          <w:rFonts w:eastAsia="Verdana" w:cs="Verdana"/>
          <w:b/>
          <w:bCs/>
          <w:color w:val="000000" w:themeColor="text1"/>
        </w:rPr>
      </w:pPr>
      <w:bookmarkStart w:id="26" w:name="_Toc1054867650"/>
      <w:r w:rsidRPr="7B616DAD">
        <w:rPr>
          <w:b/>
          <w:bCs/>
        </w:rPr>
        <w:t>Evenementen plannen (</w:t>
      </w:r>
      <w:proofErr w:type="spellStart"/>
      <w:r w:rsidRPr="7B616DAD">
        <w:rPr>
          <w:b/>
          <w:bCs/>
        </w:rPr>
        <w:t>Halim</w:t>
      </w:r>
      <w:proofErr w:type="spellEnd"/>
      <w:r w:rsidRPr="7B616DAD">
        <w:rPr>
          <w:b/>
          <w:bCs/>
        </w:rPr>
        <w:t>)</w:t>
      </w:r>
      <w:bookmarkEnd w:id="26"/>
    </w:p>
    <w:p w14:paraId="2310B393" w14:textId="0399AB1F" w:rsidR="2022B1FD" w:rsidRDefault="2022B1FD" w:rsidP="4912F4BE">
      <w:pPr>
        <w:rPr>
          <w:rFonts w:eastAsia="Verdana" w:cs="Verdana"/>
          <w:color w:val="000000" w:themeColor="text1"/>
        </w:rPr>
      </w:pPr>
      <w:proofErr w:type="spellStart"/>
      <w:r w:rsidRPr="4912F4BE">
        <w:rPr>
          <w:rFonts w:eastAsia="Verdana" w:cs="Verdana"/>
          <w:i/>
          <w:iCs/>
          <w:color w:val="000000" w:themeColor="text1"/>
        </w:rPr>
        <w:t>Functionality</w:t>
      </w:r>
      <w:proofErr w:type="spellEnd"/>
      <w:r w:rsidRPr="4912F4BE">
        <w:rPr>
          <w:rFonts w:eastAsia="Verdana" w:cs="Verdana"/>
          <w:i/>
          <w:iCs/>
          <w:color w:val="000000" w:themeColor="text1"/>
        </w:rPr>
        <w:t>:</w:t>
      </w:r>
      <w:r w:rsidRPr="4912F4BE">
        <w:rPr>
          <w:rFonts w:eastAsia="Verdana" w:cs="Verdana"/>
          <w:color w:val="000000" w:themeColor="text1"/>
        </w:rPr>
        <w:t xml:space="preserve"> </w:t>
      </w:r>
      <w:r>
        <w:br/>
      </w:r>
      <w:r w:rsidRPr="4912F4BE">
        <w:rPr>
          <w:rFonts w:eastAsia="Verdana" w:cs="Verdana"/>
          <w:color w:val="000000" w:themeColor="text1"/>
        </w:rPr>
        <w:t>Als bestuur, kan ik evenementen plannen.</w:t>
      </w:r>
    </w:p>
    <w:p w14:paraId="518D5D58" w14:textId="5AD60C49" w:rsidR="2022B1FD" w:rsidRDefault="2022B1FD" w:rsidP="4912F4BE">
      <w:pPr>
        <w:rPr>
          <w:rFonts w:eastAsia="Verdana" w:cs="Verdana"/>
          <w:color w:val="000000" w:themeColor="text1"/>
        </w:rPr>
      </w:pPr>
      <w:proofErr w:type="spellStart"/>
      <w:r w:rsidRPr="4912F4BE">
        <w:rPr>
          <w:rFonts w:eastAsia="Verdana" w:cs="Verdana"/>
          <w:i/>
          <w:iCs/>
          <w:color w:val="000000" w:themeColor="text1"/>
        </w:rPr>
        <w:t>Precondition</w:t>
      </w:r>
      <w:proofErr w:type="spellEnd"/>
      <w:r w:rsidRPr="4912F4BE">
        <w:rPr>
          <w:rFonts w:eastAsia="Verdana" w:cs="Verdana"/>
          <w:i/>
          <w:iCs/>
          <w:color w:val="000000" w:themeColor="text1"/>
        </w:rPr>
        <w:t>:</w:t>
      </w:r>
      <w:r w:rsidRPr="4912F4BE">
        <w:rPr>
          <w:rFonts w:eastAsia="Verdana" w:cs="Verdana"/>
          <w:color w:val="000000" w:themeColor="text1"/>
        </w:rPr>
        <w:t xml:space="preserve"> </w:t>
      </w:r>
      <w:r>
        <w:br/>
      </w:r>
      <w:r w:rsidRPr="4912F4BE">
        <w:rPr>
          <w:rFonts w:eastAsia="Verdana" w:cs="Verdana"/>
          <w:color w:val="000000" w:themeColor="text1"/>
        </w:rPr>
        <w:t>Actor is ingelogd.</w:t>
      </w:r>
    </w:p>
    <w:p w14:paraId="6F0F8205" w14:textId="64620540" w:rsidR="2022B1FD" w:rsidRDefault="2022B1FD" w:rsidP="4912F4BE">
      <w:pPr>
        <w:rPr>
          <w:rFonts w:eastAsia="Verdana" w:cs="Verdana"/>
          <w:color w:val="000000" w:themeColor="text1"/>
        </w:rPr>
      </w:pPr>
      <w:proofErr w:type="spellStart"/>
      <w:r w:rsidRPr="4912F4BE">
        <w:rPr>
          <w:rFonts w:eastAsia="Verdana" w:cs="Verdana"/>
          <w:i/>
          <w:iCs/>
          <w:color w:val="000000" w:themeColor="text1"/>
        </w:rPr>
        <w:t>Normal</w:t>
      </w:r>
      <w:proofErr w:type="spellEnd"/>
      <w:r w:rsidRPr="4912F4BE">
        <w:rPr>
          <w:rFonts w:eastAsia="Verdana" w:cs="Verdana"/>
          <w:i/>
          <w:iCs/>
          <w:color w:val="000000" w:themeColor="text1"/>
        </w:rPr>
        <w:t xml:space="preserve"> flow:</w:t>
      </w:r>
      <w:r w:rsidRPr="4912F4BE">
        <w:rPr>
          <w:rFonts w:eastAsia="Verdana" w:cs="Verdana"/>
          <w:color w:val="000000" w:themeColor="text1"/>
        </w:rPr>
        <w:t xml:space="preserve"> </w:t>
      </w:r>
      <w:r>
        <w:br/>
      </w:r>
      <w:r w:rsidRPr="4912F4BE">
        <w:rPr>
          <w:rFonts w:eastAsia="Verdana" w:cs="Verdana"/>
          <w:color w:val="000000" w:themeColor="text1"/>
        </w:rPr>
        <w:t xml:space="preserve">Het systeem toont een lijst van de evenementen van vorige jaren. </w:t>
      </w:r>
      <w:r>
        <w:br/>
      </w:r>
      <w:r w:rsidRPr="4912F4BE">
        <w:rPr>
          <w:rFonts w:eastAsia="Verdana" w:cs="Verdana"/>
          <w:color w:val="000000" w:themeColor="text1"/>
        </w:rPr>
        <w:t xml:space="preserve">De actor kiest een evenement uit deze lijst en geeft </w:t>
      </w:r>
      <w:r w:rsidRPr="4912F4BE">
        <w:rPr>
          <w:rFonts w:eastAsia="Verdana" w:cs="Verdana"/>
          <w:color w:val="000000" w:themeColor="text1"/>
          <w:lang w:val="nl-BE"/>
        </w:rPr>
        <w:t xml:space="preserve">datum, tijdstip, locatie en terrein (weg, bos) in en bevestigt dit. </w:t>
      </w:r>
      <w:r>
        <w:br/>
      </w:r>
      <w:r w:rsidRPr="4912F4BE">
        <w:rPr>
          <w:rFonts w:eastAsia="Verdana" w:cs="Verdana"/>
          <w:color w:val="000000" w:themeColor="text1"/>
          <w:lang w:val="nl-BE"/>
        </w:rPr>
        <w:t>Het systeem bevestigt en bewaart het gekozen evenement.</w:t>
      </w:r>
    </w:p>
    <w:p w14:paraId="2D751428" w14:textId="33A47AF8" w:rsidR="2022B1FD" w:rsidRDefault="2022B1FD" w:rsidP="4912F4BE">
      <w:pPr>
        <w:rPr>
          <w:rFonts w:eastAsia="Verdana" w:cs="Verdana"/>
          <w:color w:val="000000" w:themeColor="text1"/>
        </w:rPr>
      </w:pPr>
      <w:proofErr w:type="spellStart"/>
      <w:r w:rsidRPr="4912F4BE">
        <w:rPr>
          <w:rFonts w:eastAsia="Verdana" w:cs="Verdana"/>
          <w:i/>
          <w:iCs/>
          <w:color w:val="000000" w:themeColor="text1"/>
          <w:lang w:val="nl-BE"/>
        </w:rPr>
        <w:t>Alternatives</w:t>
      </w:r>
      <w:proofErr w:type="spellEnd"/>
      <w:r w:rsidRPr="4912F4BE">
        <w:rPr>
          <w:rFonts w:eastAsia="Verdana" w:cs="Verdana"/>
          <w:i/>
          <w:iCs/>
          <w:color w:val="000000" w:themeColor="text1"/>
          <w:lang w:val="nl-BE"/>
        </w:rPr>
        <w:t xml:space="preserve">: </w:t>
      </w:r>
    </w:p>
    <w:p w14:paraId="68AF2DFA" w14:textId="00337CDE" w:rsidR="2022B1FD" w:rsidRDefault="2022B1FD" w:rsidP="005622E1">
      <w:pPr>
        <w:pStyle w:val="ListParagraph"/>
        <w:numPr>
          <w:ilvl w:val="0"/>
          <w:numId w:val="6"/>
        </w:numPr>
        <w:rPr>
          <w:rFonts w:eastAsia="Verdana" w:cs="Verdana"/>
          <w:color w:val="000000" w:themeColor="text1"/>
        </w:rPr>
      </w:pPr>
      <w:r w:rsidRPr="4912F4BE">
        <w:rPr>
          <w:rFonts w:eastAsia="Verdana" w:cs="Verdana"/>
          <w:color w:val="000000" w:themeColor="text1"/>
          <w:u w:val="single"/>
          <w:lang w:val="nl-BE"/>
        </w:rPr>
        <w:t>Evenement niet in lijst</w:t>
      </w:r>
      <w:r w:rsidRPr="4912F4BE">
        <w:rPr>
          <w:rFonts w:eastAsia="Verdana" w:cs="Verdana"/>
          <w:color w:val="000000" w:themeColor="text1"/>
          <w:lang w:val="nl-BE"/>
        </w:rPr>
        <w:t xml:space="preserve">: </w:t>
      </w:r>
      <w:r>
        <w:br/>
      </w:r>
      <w:r w:rsidRPr="4912F4BE">
        <w:rPr>
          <w:rFonts w:eastAsia="Verdana" w:cs="Verdana"/>
          <w:color w:val="000000" w:themeColor="text1"/>
          <w:lang w:val="nl-BE"/>
        </w:rPr>
        <w:t>De actor geeft een nieuwe evenementnaam in.</w:t>
      </w:r>
    </w:p>
    <w:p w14:paraId="0503F052" w14:textId="54DE7FD7" w:rsidR="69515C23" w:rsidRDefault="240FC134" w:rsidP="44415C3B">
      <w:pPr>
        <w:rPr>
          <w:rFonts w:eastAsia="Verdana" w:cs="Verdana"/>
          <w:color w:val="000000" w:themeColor="text1"/>
        </w:rPr>
      </w:pPr>
      <w:proofErr w:type="spellStart"/>
      <w:r w:rsidRPr="7B616DAD">
        <w:rPr>
          <w:rFonts w:eastAsia="Verdana" w:cs="Verdana"/>
          <w:i/>
          <w:iCs/>
          <w:color w:val="000000" w:themeColor="text1"/>
          <w:lang w:val="nl-BE"/>
        </w:rPr>
        <w:t>Screens</w:t>
      </w:r>
      <w:proofErr w:type="spellEnd"/>
      <w:r w:rsidRPr="7B616DAD">
        <w:rPr>
          <w:rFonts w:eastAsia="Verdana" w:cs="Verdana"/>
          <w:color w:val="000000" w:themeColor="text1"/>
          <w:lang w:val="nl-BE"/>
        </w:rPr>
        <w:t>:</w:t>
      </w:r>
    </w:p>
    <w:p w14:paraId="18E5FD4E" w14:textId="49B6C71F" w:rsidR="44415C3B" w:rsidRDefault="5563B00C" w:rsidP="51D5B40D">
      <w:pPr>
        <w:rPr>
          <w:i/>
          <w:iCs/>
        </w:rPr>
      </w:pPr>
      <w:r w:rsidRPr="51D5B40D">
        <w:rPr>
          <w:i/>
          <w:iCs/>
        </w:rPr>
        <w:t>11.</w:t>
      </w:r>
      <w:r w:rsidR="76F6FF43" w:rsidRPr="51D5B40D">
        <w:rPr>
          <w:i/>
          <w:iCs/>
        </w:rPr>
        <w:t xml:space="preserve">1 </w:t>
      </w:r>
      <w:r w:rsidRPr="51D5B40D">
        <w:rPr>
          <w:i/>
          <w:iCs/>
        </w:rPr>
        <w:t>Evenement plannen - Lijst</w:t>
      </w:r>
    </w:p>
    <w:p w14:paraId="15A5BE67" w14:textId="45B3EC59" w:rsidR="69515C23" w:rsidRDefault="4B13ECF1" w:rsidP="44415C3B">
      <w:r>
        <w:rPr>
          <w:noProof/>
        </w:rPr>
        <w:lastRenderedPageBreak/>
        <w:drawing>
          <wp:inline distT="0" distB="0" distL="0" distR="0" wp14:anchorId="3E499AB2" wp14:editId="3B85C430">
            <wp:extent cx="5644852" cy="3257550"/>
            <wp:effectExtent l="0" t="0" r="0" b="0"/>
            <wp:docPr id="1348700397" name="Picture 134870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700397"/>
                    <pic:cNvPicPr/>
                  </pic:nvPicPr>
                  <pic:blipFill>
                    <a:blip r:embed="rId48">
                      <a:extLst>
                        <a:ext uri="{28A0092B-C50C-407E-A947-70E740481C1C}">
                          <a14:useLocalDpi xmlns:a14="http://schemas.microsoft.com/office/drawing/2010/main" val="0"/>
                        </a:ext>
                      </a:extLst>
                    </a:blip>
                    <a:stretch>
                      <a:fillRect/>
                    </a:stretch>
                  </pic:blipFill>
                  <pic:spPr>
                    <a:xfrm>
                      <a:off x="0" y="0"/>
                      <a:ext cx="5644852" cy="325755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15793683" w14:paraId="7534708C" w14:textId="77777777" w:rsidTr="51D5B40D">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2C946D29" w14:textId="26F0E510" w:rsidR="15793683" w:rsidRDefault="15793683" w:rsidP="15793683">
            <w:pPr>
              <w:spacing w:after="0" w:line="259" w:lineRule="auto"/>
              <w:rPr>
                <w:rFonts w:eastAsia="Verdana"/>
              </w:rPr>
            </w:pPr>
            <w:r w:rsidRPr="15793683">
              <w:rPr>
                <w:rFonts w:eastAsia="Verdana"/>
              </w:rPr>
              <w:t>Action</w:t>
            </w:r>
          </w:p>
        </w:tc>
        <w:tc>
          <w:tcPr>
            <w:tcW w:w="6514" w:type="dxa"/>
          </w:tcPr>
          <w:p w14:paraId="7F234386" w14:textId="48AFF74C" w:rsidR="15793683" w:rsidRDefault="15793683" w:rsidP="15793683">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5793683">
              <w:rPr>
                <w:rFonts w:eastAsia="Verdana"/>
              </w:rPr>
              <w:t>Explanation</w:t>
            </w:r>
            <w:proofErr w:type="spellEnd"/>
          </w:p>
        </w:tc>
      </w:tr>
      <w:tr w:rsidR="15793683" w14:paraId="0C11AF17" w14:textId="77777777" w:rsidTr="51D5B40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06AADE3E" w14:textId="46845BFD" w:rsidR="06B79457" w:rsidRDefault="06B79457" w:rsidP="15793683">
            <w:pPr>
              <w:spacing w:after="0" w:line="259" w:lineRule="auto"/>
              <w:rPr>
                <w:rFonts w:eastAsia="Verdana"/>
                <w:b w:val="0"/>
                <w:bCs w:val="0"/>
              </w:rPr>
            </w:pPr>
            <w:r w:rsidRPr="15793683">
              <w:rPr>
                <w:rFonts w:eastAsia="Verdana"/>
                <w:b w:val="0"/>
                <w:bCs w:val="0"/>
              </w:rPr>
              <w:t>Voeg evenement toe</w:t>
            </w:r>
          </w:p>
        </w:tc>
        <w:tc>
          <w:tcPr>
            <w:tcW w:w="6514" w:type="dxa"/>
          </w:tcPr>
          <w:p w14:paraId="0D00994E" w14:textId="389C2272" w:rsidR="7CB3EAB5" w:rsidRDefault="5E4A18A6" w:rsidP="15793683">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D5B40D">
              <w:rPr>
                <w:rFonts w:eastAsia="Verdana"/>
              </w:rPr>
              <w:t>Naar</w:t>
            </w:r>
            <w:r w:rsidR="5C321049" w:rsidRPr="51D5B40D">
              <w:rPr>
                <w:rFonts w:eastAsia="Verdana"/>
              </w:rPr>
              <w:t xml:space="preserve"> pagina</w:t>
            </w:r>
            <w:r w:rsidRPr="51D5B40D">
              <w:rPr>
                <w:rFonts w:eastAsia="Verdana"/>
              </w:rPr>
              <w:t xml:space="preserve"> </w:t>
            </w:r>
            <w:r w:rsidR="0B10823B" w:rsidRPr="51D5B40D">
              <w:rPr>
                <w:rFonts w:eastAsia="Verdana"/>
              </w:rPr>
              <w:t>“</w:t>
            </w:r>
            <w:r w:rsidRPr="51D5B40D">
              <w:rPr>
                <w:rFonts w:eastAsia="Verdana"/>
              </w:rPr>
              <w:t>11.</w:t>
            </w:r>
            <w:r w:rsidR="266E68DD" w:rsidRPr="51D5B40D">
              <w:rPr>
                <w:rFonts w:eastAsia="Verdana"/>
              </w:rPr>
              <w:t>2</w:t>
            </w:r>
            <w:r w:rsidR="1E05FAD6" w:rsidRPr="51D5B40D">
              <w:rPr>
                <w:rFonts w:eastAsia="Verdana"/>
              </w:rPr>
              <w:t xml:space="preserve"> </w:t>
            </w:r>
            <w:r w:rsidRPr="51D5B40D">
              <w:rPr>
                <w:rFonts w:eastAsia="Verdana"/>
              </w:rPr>
              <w:t>Evenement toevoegen</w:t>
            </w:r>
            <w:r w:rsidR="3C5DF436" w:rsidRPr="51D5B40D">
              <w:rPr>
                <w:rFonts w:eastAsia="Verdana"/>
              </w:rPr>
              <w:t>”</w:t>
            </w:r>
            <w:r w:rsidRPr="51D5B40D">
              <w:rPr>
                <w:rFonts w:eastAsia="Verdana"/>
              </w:rPr>
              <w:t xml:space="preserve"> </w:t>
            </w:r>
            <w:r w:rsidR="51CC3DB8" w:rsidRPr="51D5B40D">
              <w:rPr>
                <w:rFonts w:eastAsia="Verdana"/>
              </w:rPr>
              <w:t xml:space="preserve">als </w:t>
            </w:r>
            <w:r w:rsidRPr="51D5B40D">
              <w:rPr>
                <w:rFonts w:eastAsia="Verdana"/>
              </w:rPr>
              <w:t>pop-up</w:t>
            </w:r>
            <w:r w:rsidR="1B273F61" w:rsidRPr="51D5B40D">
              <w:rPr>
                <w:rFonts w:eastAsia="Verdana"/>
              </w:rPr>
              <w:t>.</w:t>
            </w:r>
          </w:p>
        </w:tc>
      </w:tr>
    </w:tbl>
    <w:p w14:paraId="060503B8" w14:textId="6BF23AA9" w:rsidR="51D5B40D" w:rsidRDefault="51D5B40D" w:rsidP="51D5B40D">
      <w:pPr>
        <w:rPr>
          <w:i/>
          <w:iCs/>
        </w:rPr>
      </w:pPr>
    </w:p>
    <w:p w14:paraId="747DD1B5" w14:textId="0B5A3769" w:rsidR="15793683" w:rsidRDefault="6980DB92" w:rsidP="51D5B40D">
      <w:pPr>
        <w:rPr>
          <w:i/>
          <w:iCs/>
        </w:rPr>
      </w:pPr>
      <w:r w:rsidRPr="51D5B40D">
        <w:rPr>
          <w:i/>
          <w:iCs/>
        </w:rPr>
        <w:t>11.</w:t>
      </w:r>
      <w:r w:rsidR="7DE56E53" w:rsidRPr="51D5B40D">
        <w:rPr>
          <w:i/>
          <w:iCs/>
        </w:rPr>
        <w:t>2</w:t>
      </w:r>
      <w:r w:rsidRPr="51D5B40D">
        <w:rPr>
          <w:i/>
          <w:iCs/>
        </w:rPr>
        <w:t xml:space="preserve"> </w:t>
      </w:r>
      <w:r w:rsidR="30BB1F69" w:rsidRPr="51D5B40D">
        <w:rPr>
          <w:i/>
          <w:iCs/>
        </w:rPr>
        <w:t>Evenement toevoegen</w:t>
      </w:r>
    </w:p>
    <w:p w14:paraId="28F6B613" w14:textId="4574F954" w:rsidR="6D5977E0" w:rsidRDefault="78543F9E" w:rsidP="44415C3B">
      <w:r>
        <w:rPr>
          <w:noProof/>
        </w:rPr>
        <w:drawing>
          <wp:inline distT="0" distB="0" distL="0" distR="0" wp14:anchorId="19502230" wp14:editId="1A7E9461">
            <wp:extent cx="5495636" cy="3400425"/>
            <wp:effectExtent l="0" t="0" r="0" b="0"/>
            <wp:docPr id="1405062147" name="Picture 140506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062147"/>
                    <pic:cNvPicPr/>
                  </pic:nvPicPr>
                  <pic:blipFill>
                    <a:blip r:embed="rId49">
                      <a:extLst>
                        <a:ext uri="{28A0092B-C50C-407E-A947-70E740481C1C}">
                          <a14:useLocalDpi xmlns:a14="http://schemas.microsoft.com/office/drawing/2010/main" val="0"/>
                        </a:ext>
                      </a:extLst>
                    </a:blip>
                    <a:stretch>
                      <a:fillRect/>
                    </a:stretch>
                  </pic:blipFill>
                  <pic:spPr>
                    <a:xfrm>
                      <a:off x="0" y="0"/>
                      <a:ext cx="5495636" cy="340042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15793683" w14:paraId="0ECB2768" w14:textId="77777777" w:rsidTr="15793683">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204A56B3" w14:textId="26F0E510" w:rsidR="15793683" w:rsidRDefault="15793683" w:rsidP="15793683">
            <w:pPr>
              <w:spacing w:after="0" w:line="259" w:lineRule="auto"/>
              <w:rPr>
                <w:rFonts w:eastAsia="Verdana"/>
              </w:rPr>
            </w:pPr>
            <w:r w:rsidRPr="15793683">
              <w:rPr>
                <w:rFonts w:eastAsia="Verdana"/>
              </w:rPr>
              <w:t>Action</w:t>
            </w:r>
          </w:p>
        </w:tc>
        <w:tc>
          <w:tcPr>
            <w:tcW w:w="6514" w:type="dxa"/>
          </w:tcPr>
          <w:p w14:paraId="61D86E84" w14:textId="48AFF74C" w:rsidR="15793683" w:rsidRDefault="15793683" w:rsidP="15793683">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5793683">
              <w:rPr>
                <w:rFonts w:eastAsia="Verdana"/>
              </w:rPr>
              <w:t>Explanation</w:t>
            </w:r>
            <w:proofErr w:type="spellEnd"/>
          </w:p>
        </w:tc>
      </w:tr>
      <w:tr w:rsidR="15793683" w14:paraId="7ADEFAFD" w14:textId="77777777" w:rsidTr="15793683">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56B8E1E5" w14:textId="13318152" w:rsidR="01F0E924" w:rsidRDefault="01F0E924" w:rsidP="15793683">
            <w:pPr>
              <w:spacing w:after="0" w:line="259" w:lineRule="auto"/>
              <w:rPr>
                <w:rFonts w:eastAsia="Verdana"/>
                <w:b w:val="0"/>
                <w:bCs w:val="0"/>
              </w:rPr>
            </w:pPr>
            <w:r w:rsidRPr="15793683">
              <w:rPr>
                <w:rFonts w:eastAsia="Verdana"/>
                <w:b w:val="0"/>
                <w:bCs w:val="0"/>
              </w:rPr>
              <w:lastRenderedPageBreak/>
              <w:t>Kies datum</w:t>
            </w:r>
          </w:p>
        </w:tc>
        <w:tc>
          <w:tcPr>
            <w:tcW w:w="6514" w:type="dxa"/>
          </w:tcPr>
          <w:p w14:paraId="15DD23D3" w14:textId="3107ADF5" w:rsidR="01F0E924" w:rsidRDefault="01F0E924" w:rsidP="15793683">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 xml:space="preserve">Dynamische </w:t>
            </w:r>
            <w:r w:rsidR="6A82F951" w:rsidRPr="15793683">
              <w:rPr>
                <w:rFonts w:eastAsia="Verdana"/>
              </w:rPr>
              <w:t>drop down</w:t>
            </w:r>
            <w:r w:rsidRPr="15793683">
              <w:rPr>
                <w:rFonts w:eastAsia="Verdana"/>
              </w:rPr>
              <w:t xml:space="preserve"> om een datum </w:t>
            </w:r>
            <w:r w:rsidR="3461B062" w:rsidRPr="15793683">
              <w:rPr>
                <w:rFonts w:eastAsia="Verdana"/>
              </w:rPr>
              <w:t>te selecteren wordt weergegeven.</w:t>
            </w:r>
          </w:p>
        </w:tc>
      </w:tr>
    </w:tbl>
    <w:p w14:paraId="4D314A26" w14:textId="50DAECF2" w:rsidR="15793683" w:rsidRDefault="15793683" w:rsidP="15793683"/>
    <w:p w14:paraId="11AF632C" w14:textId="175F5137" w:rsidR="18A2A6B5" w:rsidRDefault="18A2A6B5" w:rsidP="51D5B40D">
      <w:pPr>
        <w:rPr>
          <w:i/>
          <w:iCs/>
        </w:rPr>
      </w:pPr>
      <w:r w:rsidRPr="51D5B40D">
        <w:rPr>
          <w:i/>
          <w:iCs/>
        </w:rPr>
        <w:t>11.3 Evenement bevestigen</w:t>
      </w:r>
    </w:p>
    <w:p w14:paraId="371667CF" w14:textId="582BE7AB" w:rsidR="6D5977E0" w:rsidRDefault="6D5977E0" w:rsidP="44415C3B">
      <w:r>
        <w:rPr>
          <w:noProof/>
        </w:rPr>
        <w:drawing>
          <wp:inline distT="0" distB="0" distL="0" distR="0" wp14:anchorId="4C3B8019" wp14:editId="0674D15F">
            <wp:extent cx="5002480" cy="3209925"/>
            <wp:effectExtent l="0" t="0" r="0" b="0"/>
            <wp:docPr id="1013138634" name="Picture 1013138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002480" cy="320992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44415C3B" w14:paraId="5D514A14" w14:textId="77777777" w:rsidTr="51D5B40D">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1C37DCC5" w14:textId="26F0E510" w:rsidR="44415C3B" w:rsidRDefault="44415C3B" w:rsidP="44415C3B">
            <w:pPr>
              <w:spacing w:after="0" w:line="259" w:lineRule="auto"/>
              <w:rPr>
                <w:rFonts w:eastAsia="Verdana"/>
              </w:rPr>
            </w:pPr>
            <w:r w:rsidRPr="44415C3B">
              <w:rPr>
                <w:rFonts w:eastAsia="Verdana"/>
              </w:rPr>
              <w:t>Action</w:t>
            </w:r>
          </w:p>
        </w:tc>
        <w:tc>
          <w:tcPr>
            <w:tcW w:w="6514" w:type="dxa"/>
          </w:tcPr>
          <w:p w14:paraId="5B9E3310" w14:textId="48AFF74C" w:rsidR="44415C3B" w:rsidRDefault="44415C3B" w:rsidP="44415C3B">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44415C3B">
              <w:rPr>
                <w:rFonts w:eastAsia="Verdana"/>
              </w:rPr>
              <w:t>Explanation</w:t>
            </w:r>
            <w:proofErr w:type="spellEnd"/>
          </w:p>
        </w:tc>
      </w:tr>
      <w:tr w:rsidR="44415C3B" w14:paraId="3A3EF308" w14:textId="77777777" w:rsidTr="51D5B40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4381636F" w14:textId="62D11525" w:rsidR="5839553C" w:rsidRDefault="44CBDC93" w:rsidP="44415C3B">
            <w:pPr>
              <w:spacing w:after="0" w:line="259" w:lineRule="auto"/>
              <w:rPr>
                <w:rFonts w:eastAsia="Verdana"/>
                <w:b w:val="0"/>
                <w:bCs w:val="0"/>
              </w:rPr>
            </w:pPr>
            <w:r w:rsidRPr="517150BF">
              <w:rPr>
                <w:rFonts w:eastAsia="Verdana"/>
                <w:b w:val="0"/>
                <w:bCs w:val="0"/>
              </w:rPr>
              <w:t>1</w:t>
            </w:r>
          </w:p>
        </w:tc>
        <w:tc>
          <w:tcPr>
            <w:tcW w:w="6514" w:type="dxa"/>
          </w:tcPr>
          <w:p w14:paraId="7E45DA11" w14:textId="317831AE" w:rsidR="5839553C" w:rsidRDefault="3214B005" w:rsidP="44415C3B">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Nieuw evenement wordt toegevoegd.</w:t>
            </w:r>
            <w:r w:rsidR="468BBE89" w:rsidRPr="15793683">
              <w:rPr>
                <w:rFonts w:eastAsia="Verdana"/>
              </w:rPr>
              <w:t xml:space="preserve"> </w:t>
            </w:r>
          </w:p>
        </w:tc>
      </w:tr>
      <w:tr w:rsidR="15793683" w14:paraId="6F86F615" w14:textId="77777777" w:rsidTr="51D5B40D">
        <w:trPr>
          <w:trHeight w:val="692"/>
        </w:trPr>
        <w:tc>
          <w:tcPr>
            <w:cnfStyle w:val="001000000000" w:firstRow="0" w:lastRow="0" w:firstColumn="1" w:lastColumn="0" w:oddVBand="0" w:evenVBand="0" w:oddHBand="0" w:evenHBand="0" w:firstRowFirstColumn="0" w:firstRowLastColumn="0" w:lastRowFirstColumn="0" w:lastRowLastColumn="0"/>
            <w:tcW w:w="2326" w:type="dxa"/>
          </w:tcPr>
          <w:p w14:paraId="5ED9F679" w14:textId="78053B25" w:rsidR="468BBE89" w:rsidRDefault="4070F25E" w:rsidP="15793683">
            <w:pPr>
              <w:spacing w:line="259" w:lineRule="auto"/>
              <w:rPr>
                <w:rFonts w:eastAsia="Verdana"/>
                <w:b w:val="0"/>
                <w:bCs w:val="0"/>
              </w:rPr>
            </w:pPr>
            <w:r w:rsidRPr="517150BF">
              <w:rPr>
                <w:rFonts w:eastAsia="Verdana"/>
                <w:b w:val="0"/>
                <w:bCs w:val="0"/>
              </w:rPr>
              <w:t>Bevestigen</w:t>
            </w:r>
          </w:p>
        </w:tc>
        <w:tc>
          <w:tcPr>
            <w:tcW w:w="6514" w:type="dxa"/>
          </w:tcPr>
          <w:p w14:paraId="3BF54F35" w14:textId="61E0CBD8" w:rsidR="468BBE89" w:rsidRDefault="7955F3BD"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D5B40D">
              <w:rPr>
                <w:rFonts w:eastAsia="Verdana"/>
              </w:rPr>
              <w:t>Naar</w:t>
            </w:r>
            <w:r w:rsidR="6C060ADE" w:rsidRPr="51D5B40D">
              <w:rPr>
                <w:rFonts w:eastAsia="Verdana"/>
              </w:rPr>
              <w:t xml:space="preserve"> pagina</w:t>
            </w:r>
            <w:r w:rsidRPr="51D5B40D">
              <w:rPr>
                <w:rFonts w:eastAsia="Verdana"/>
              </w:rPr>
              <w:t xml:space="preserve"> “11.</w:t>
            </w:r>
            <w:r w:rsidR="642C7CE8" w:rsidRPr="51D5B40D">
              <w:rPr>
                <w:rFonts w:eastAsia="Verdana"/>
              </w:rPr>
              <w:t>1</w:t>
            </w:r>
            <w:r w:rsidR="4E058249" w:rsidRPr="51D5B40D">
              <w:rPr>
                <w:rFonts w:eastAsia="Verdana"/>
              </w:rPr>
              <w:t xml:space="preserve"> </w:t>
            </w:r>
            <w:r w:rsidR="4E6FF8C0" w:rsidRPr="51D5B40D">
              <w:rPr>
                <w:rFonts w:eastAsia="Verdana"/>
              </w:rPr>
              <w:t>Evenement plannen - Lijst</w:t>
            </w:r>
            <w:r w:rsidRPr="51D5B40D">
              <w:rPr>
                <w:rFonts w:eastAsia="Verdana"/>
              </w:rPr>
              <w:t>”</w:t>
            </w:r>
          </w:p>
        </w:tc>
      </w:tr>
    </w:tbl>
    <w:p w14:paraId="4108D010" w14:textId="582BE7AB" w:rsidR="44415C3B" w:rsidRDefault="44415C3B" w:rsidP="44415C3B"/>
    <w:p w14:paraId="5EB8DD91" w14:textId="1CA6B1DB" w:rsidR="1E92FBBB" w:rsidRDefault="7B28D0F3" w:rsidP="51D5B40D">
      <w:pPr>
        <w:rPr>
          <w:i/>
          <w:iCs/>
        </w:rPr>
      </w:pPr>
      <w:r w:rsidRPr="7B616DAD">
        <w:rPr>
          <w:i/>
          <w:iCs/>
        </w:rPr>
        <w:t>11.4 Evenement overzicht</w:t>
      </w:r>
    </w:p>
    <w:p w14:paraId="3770EC0E" w14:textId="3CA461D0" w:rsidR="6D5977E0" w:rsidRDefault="12C1A3CF" w:rsidP="7B616DAD">
      <w:r>
        <w:rPr>
          <w:noProof/>
        </w:rPr>
        <w:lastRenderedPageBreak/>
        <w:drawing>
          <wp:inline distT="0" distB="0" distL="0" distR="0" wp14:anchorId="5683B1C6" wp14:editId="2EF9FD05">
            <wp:extent cx="4835309" cy="3848100"/>
            <wp:effectExtent l="0" t="0" r="0" b="0"/>
            <wp:docPr id="1237453128" name="Picture 123745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835309" cy="384810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326"/>
        <w:gridCol w:w="6514"/>
      </w:tblGrid>
      <w:tr w:rsidR="44415C3B" w14:paraId="465F2E5E" w14:textId="77777777" w:rsidTr="7B616DAD">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26" w:type="dxa"/>
          </w:tcPr>
          <w:p w14:paraId="4898E7EC" w14:textId="26F0E510" w:rsidR="44415C3B" w:rsidRDefault="44415C3B" w:rsidP="44415C3B">
            <w:pPr>
              <w:spacing w:after="0" w:line="259" w:lineRule="auto"/>
              <w:rPr>
                <w:rFonts w:eastAsia="Verdana"/>
              </w:rPr>
            </w:pPr>
            <w:r w:rsidRPr="44415C3B">
              <w:rPr>
                <w:rFonts w:eastAsia="Verdana"/>
              </w:rPr>
              <w:t>Action</w:t>
            </w:r>
          </w:p>
        </w:tc>
        <w:tc>
          <w:tcPr>
            <w:tcW w:w="6514" w:type="dxa"/>
          </w:tcPr>
          <w:p w14:paraId="0155D875" w14:textId="48AFF74C" w:rsidR="44415C3B" w:rsidRDefault="44415C3B" w:rsidP="44415C3B">
            <w:pPr>
              <w:spacing w:after="0"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44415C3B">
              <w:rPr>
                <w:rFonts w:eastAsia="Verdana"/>
              </w:rPr>
              <w:t>Explanation</w:t>
            </w:r>
            <w:proofErr w:type="spellEnd"/>
          </w:p>
        </w:tc>
      </w:tr>
      <w:tr w:rsidR="44415C3B" w14:paraId="3555E564" w14:textId="77777777" w:rsidTr="7B616DA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0113302C" w14:textId="07BA6185" w:rsidR="056E6B69" w:rsidRDefault="056E6B69" w:rsidP="44415C3B">
            <w:pPr>
              <w:spacing w:after="0" w:line="259" w:lineRule="auto"/>
              <w:rPr>
                <w:rFonts w:eastAsia="Verdana"/>
                <w:b w:val="0"/>
                <w:bCs w:val="0"/>
              </w:rPr>
            </w:pPr>
            <w:r w:rsidRPr="44415C3B">
              <w:rPr>
                <w:rFonts w:eastAsia="Verdana"/>
                <w:b w:val="0"/>
                <w:bCs w:val="0"/>
              </w:rPr>
              <w:t>2</w:t>
            </w:r>
          </w:p>
        </w:tc>
        <w:tc>
          <w:tcPr>
            <w:tcW w:w="6514" w:type="dxa"/>
          </w:tcPr>
          <w:p w14:paraId="38D3DF04" w14:textId="0EA37A39" w:rsidR="056E6B69" w:rsidRDefault="5A445C07" w:rsidP="44415C3B">
            <w:pPr>
              <w:spacing w:after="0"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7B616DAD">
              <w:rPr>
                <w:rFonts w:eastAsia="Verdana"/>
              </w:rPr>
              <w:t>Na</w:t>
            </w:r>
            <w:r w:rsidR="33903ED9" w:rsidRPr="7B616DAD">
              <w:rPr>
                <w:rFonts w:eastAsia="Verdana"/>
              </w:rPr>
              <w:t xml:space="preserve"> het</w:t>
            </w:r>
            <w:r w:rsidRPr="7B616DAD">
              <w:rPr>
                <w:rFonts w:eastAsia="Verdana"/>
              </w:rPr>
              <w:t xml:space="preserve"> toevoegen van het evenement wordt </w:t>
            </w:r>
            <w:r w:rsidR="0A106E18" w:rsidRPr="7B616DAD">
              <w:rPr>
                <w:rFonts w:eastAsia="Verdana"/>
              </w:rPr>
              <w:t>dit en de bijbehorende informatie weergegeven in het vak</w:t>
            </w:r>
            <w:r w:rsidRPr="7B616DAD">
              <w:rPr>
                <w:rFonts w:eastAsia="Verdana"/>
              </w:rPr>
              <w:t>.</w:t>
            </w:r>
            <w:r w:rsidR="7E091CB7" w:rsidRPr="7B616DAD">
              <w:rPr>
                <w:rFonts w:eastAsia="Verdana"/>
              </w:rPr>
              <w:t xml:space="preserve"> </w:t>
            </w:r>
            <w:commentRangeStart w:id="27"/>
            <w:r w:rsidR="7E091CB7" w:rsidRPr="7B616DAD">
              <w:rPr>
                <w:rFonts w:eastAsia="Verdana"/>
              </w:rPr>
              <w:t>Hiervoor</w:t>
            </w:r>
            <w:commentRangeEnd w:id="27"/>
            <w:r w:rsidR="056E6B69">
              <w:rPr>
                <w:rStyle w:val="CommentReference"/>
              </w:rPr>
              <w:commentReference w:id="27"/>
            </w:r>
            <w:r w:rsidR="7E091CB7" w:rsidRPr="7B616DAD">
              <w:rPr>
                <w:rFonts w:eastAsia="Verdana"/>
              </w:rPr>
              <w:t xml:space="preserve"> een nieuwe rij dynamisch aangemaakt</w:t>
            </w:r>
          </w:p>
        </w:tc>
      </w:tr>
      <w:tr w:rsidR="15793683" w14:paraId="52EA5FB3" w14:textId="77777777" w:rsidTr="7B616DAD">
        <w:trPr>
          <w:trHeight w:val="692"/>
        </w:trPr>
        <w:tc>
          <w:tcPr>
            <w:cnfStyle w:val="001000000000" w:firstRow="0" w:lastRow="0" w:firstColumn="1" w:lastColumn="0" w:oddVBand="0" w:evenVBand="0" w:oddHBand="0" w:evenHBand="0" w:firstRowFirstColumn="0" w:firstRowLastColumn="0" w:lastRowFirstColumn="0" w:lastRowLastColumn="0"/>
            <w:tcW w:w="2326" w:type="dxa"/>
          </w:tcPr>
          <w:p w14:paraId="2227974E" w14:textId="406F2C91" w:rsidR="705AF95E" w:rsidRDefault="705AF95E" w:rsidP="15793683">
            <w:pPr>
              <w:spacing w:line="259" w:lineRule="auto"/>
              <w:rPr>
                <w:rFonts w:eastAsia="Verdana"/>
                <w:b w:val="0"/>
                <w:bCs w:val="0"/>
              </w:rPr>
            </w:pPr>
            <w:r w:rsidRPr="15793683">
              <w:rPr>
                <w:rFonts w:eastAsia="Verdana"/>
                <w:b w:val="0"/>
                <w:bCs w:val="0"/>
              </w:rPr>
              <w:t>Wijzig</w:t>
            </w:r>
          </w:p>
        </w:tc>
        <w:tc>
          <w:tcPr>
            <w:tcW w:w="6514" w:type="dxa"/>
          </w:tcPr>
          <w:p w14:paraId="0FE721AA" w14:textId="4EF1AC56" w:rsidR="705AF95E" w:rsidRDefault="6AA5CCC8"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7B616DAD">
              <w:rPr>
                <w:rFonts w:eastAsia="Verdana"/>
              </w:rPr>
              <w:t>Naar</w:t>
            </w:r>
            <w:r w:rsidR="4232B3B3" w:rsidRPr="7B616DAD">
              <w:rPr>
                <w:rFonts w:eastAsia="Verdana"/>
              </w:rPr>
              <w:t xml:space="preserve"> pagina</w:t>
            </w:r>
            <w:r w:rsidRPr="7B616DAD">
              <w:rPr>
                <w:rFonts w:eastAsia="Verdana"/>
              </w:rPr>
              <w:t xml:space="preserve"> “11.</w:t>
            </w:r>
            <w:r w:rsidR="653B437C" w:rsidRPr="7B616DAD">
              <w:rPr>
                <w:rFonts w:eastAsia="Verdana"/>
              </w:rPr>
              <w:t xml:space="preserve"> </w:t>
            </w:r>
            <w:r w:rsidRPr="7B616DAD">
              <w:rPr>
                <w:rFonts w:eastAsia="Verdana"/>
              </w:rPr>
              <w:t>Wijzig evenement” pop-up.</w:t>
            </w:r>
            <w:commentRangeStart w:id="28"/>
            <w:commentRangeEnd w:id="28"/>
            <w:r w:rsidR="705AF95E">
              <w:rPr>
                <w:rStyle w:val="CommentReference"/>
              </w:rPr>
              <w:commentReference w:id="28"/>
            </w:r>
          </w:p>
        </w:tc>
      </w:tr>
      <w:tr w:rsidR="15793683" w14:paraId="09686542" w14:textId="77777777" w:rsidTr="7B616DAD">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326" w:type="dxa"/>
          </w:tcPr>
          <w:p w14:paraId="6D8E8526" w14:textId="7C06720F" w:rsidR="705AF95E" w:rsidRDefault="705AF95E" w:rsidP="15793683">
            <w:pPr>
              <w:spacing w:line="259" w:lineRule="auto"/>
              <w:rPr>
                <w:rFonts w:eastAsia="Verdana"/>
                <w:b w:val="0"/>
                <w:bCs w:val="0"/>
              </w:rPr>
            </w:pPr>
            <w:r w:rsidRPr="15793683">
              <w:rPr>
                <w:rFonts w:eastAsia="Verdana"/>
                <w:b w:val="0"/>
                <w:bCs w:val="0"/>
              </w:rPr>
              <w:t>Verwijder</w:t>
            </w:r>
          </w:p>
        </w:tc>
        <w:tc>
          <w:tcPr>
            <w:tcW w:w="6514" w:type="dxa"/>
          </w:tcPr>
          <w:p w14:paraId="6DEFCA00" w14:textId="2E6E375E" w:rsidR="705AF95E" w:rsidRDefault="06CBCB04"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D5B40D">
              <w:rPr>
                <w:rFonts w:eastAsia="Verdana"/>
              </w:rPr>
              <w:t>Naar</w:t>
            </w:r>
            <w:r w:rsidR="329F5242" w:rsidRPr="51D5B40D">
              <w:rPr>
                <w:rFonts w:eastAsia="Verdana"/>
              </w:rPr>
              <w:t xml:space="preserve"> pagina</w:t>
            </w:r>
            <w:r w:rsidRPr="51D5B40D">
              <w:rPr>
                <w:rFonts w:eastAsia="Verdana"/>
              </w:rPr>
              <w:t xml:space="preserve"> “11.</w:t>
            </w:r>
            <w:r w:rsidR="0B94F754" w:rsidRPr="51D5B40D">
              <w:rPr>
                <w:rFonts w:eastAsia="Verdana"/>
              </w:rPr>
              <w:t xml:space="preserve"> </w:t>
            </w:r>
            <w:r w:rsidRPr="51D5B40D">
              <w:rPr>
                <w:rFonts w:eastAsia="Verdana"/>
              </w:rPr>
              <w:t xml:space="preserve">Verwijder evenement” pop-up. </w:t>
            </w:r>
            <w:r w:rsidR="21959E5A" w:rsidRPr="51D5B40D">
              <w:rPr>
                <w:rFonts w:eastAsia="Verdana"/>
              </w:rPr>
              <w:t xml:space="preserve">Na bevestiging </w:t>
            </w:r>
            <w:r w:rsidR="6BC9ECF1" w:rsidRPr="51D5B40D">
              <w:rPr>
                <w:rFonts w:eastAsia="Verdana"/>
              </w:rPr>
              <w:t>wordt een geüpdatete versie van de pagina</w:t>
            </w:r>
            <w:r w:rsidR="21959E5A" w:rsidRPr="51D5B40D">
              <w:rPr>
                <w:rFonts w:eastAsia="Verdana"/>
              </w:rPr>
              <w:t xml:space="preserve"> weergegeven.</w:t>
            </w:r>
          </w:p>
        </w:tc>
      </w:tr>
    </w:tbl>
    <w:p w14:paraId="17586F9F" w14:textId="61684532" w:rsidR="44415C3B" w:rsidRDefault="44415C3B" w:rsidP="44415C3B"/>
    <w:p w14:paraId="3BAEBEDE" w14:textId="0C7DA043" w:rsidR="2022B1FD" w:rsidRDefault="5DE523F9" w:rsidP="4912F4BE">
      <w:pPr>
        <w:pStyle w:val="Heading4"/>
        <w:rPr>
          <w:rFonts w:eastAsia="Verdana" w:cs="Verdana"/>
          <w:b/>
          <w:bCs/>
          <w:color w:val="000000" w:themeColor="text1"/>
        </w:rPr>
      </w:pPr>
      <w:bookmarkStart w:id="29" w:name="_Toc742037970"/>
      <w:r w:rsidRPr="7B616DAD">
        <w:rPr>
          <w:b/>
          <w:bCs/>
        </w:rPr>
        <w:t>Wekelijkse planning doorsturen (Seppe)</w:t>
      </w:r>
      <w:bookmarkEnd w:id="29"/>
    </w:p>
    <w:p w14:paraId="4151280A" w14:textId="75618249" w:rsidR="2022B1FD" w:rsidRDefault="2022B1FD" w:rsidP="4912F4BE">
      <w:pPr>
        <w:spacing w:after="0"/>
        <w:rPr>
          <w:rFonts w:eastAsia="Verdana" w:cs="Verdana"/>
          <w:color w:val="000000" w:themeColor="text1"/>
        </w:rPr>
      </w:pPr>
      <w:proofErr w:type="spellStart"/>
      <w:r w:rsidRPr="4912F4BE">
        <w:rPr>
          <w:rFonts w:eastAsia="Verdana" w:cs="Verdana"/>
          <w:i/>
          <w:iCs/>
          <w:color w:val="000000" w:themeColor="text1"/>
        </w:rPr>
        <w:t>Functionality</w:t>
      </w:r>
      <w:proofErr w:type="spellEnd"/>
      <w:r w:rsidRPr="4912F4BE">
        <w:rPr>
          <w:rFonts w:eastAsia="Verdana" w:cs="Verdana"/>
          <w:i/>
          <w:iCs/>
          <w:color w:val="000000" w:themeColor="text1"/>
        </w:rPr>
        <w:t>:</w:t>
      </w:r>
      <w:r w:rsidRPr="4912F4BE">
        <w:rPr>
          <w:rFonts w:eastAsia="Verdana" w:cs="Verdana"/>
          <w:color w:val="000000" w:themeColor="text1"/>
        </w:rPr>
        <w:t xml:space="preserve"> </w:t>
      </w:r>
    </w:p>
    <w:p w14:paraId="64B2E5B7" w14:textId="4E75950C" w:rsidR="2022B1FD" w:rsidRDefault="2022B1FD" w:rsidP="4912F4BE">
      <w:pPr>
        <w:spacing w:after="0"/>
        <w:rPr>
          <w:rFonts w:eastAsia="Verdana" w:cs="Verdana"/>
          <w:color w:val="000000" w:themeColor="text1"/>
        </w:rPr>
      </w:pPr>
      <w:r w:rsidRPr="4912F4BE">
        <w:rPr>
          <w:rFonts w:eastAsia="Verdana" w:cs="Verdana"/>
          <w:color w:val="000000" w:themeColor="text1"/>
        </w:rPr>
        <w:t>Als tijd, kan ik wekelijkse planning doorsturen.</w:t>
      </w:r>
    </w:p>
    <w:p w14:paraId="3A5874D6" w14:textId="71F760F1" w:rsidR="4912F4BE" w:rsidRDefault="4912F4BE" w:rsidP="4912F4BE">
      <w:pPr>
        <w:spacing w:after="0"/>
        <w:rPr>
          <w:rFonts w:eastAsia="Verdana" w:cs="Verdana"/>
          <w:color w:val="000000" w:themeColor="text1"/>
        </w:rPr>
      </w:pPr>
    </w:p>
    <w:p w14:paraId="6E12389A" w14:textId="3E1AE08A" w:rsidR="517150BF" w:rsidRDefault="30BE5AA3" w:rsidP="51D5B40D">
      <w:pPr>
        <w:spacing w:after="60"/>
        <w:rPr>
          <w:rFonts w:eastAsia="Verdana" w:cs="Verdana"/>
          <w:color w:val="000000" w:themeColor="text1"/>
        </w:rPr>
      </w:pPr>
      <w:proofErr w:type="spellStart"/>
      <w:r w:rsidRPr="51D5B40D">
        <w:rPr>
          <w:rFonts w:eastAsia="Verdana" w:cs="Verdana"/>
          <w:i/>
          <w:iCs/>
          <w:color w:val="000000" w:themeColor="text1"/>
        </w:rPr>
        <w:t>Normal</w:t>
      </w:r>
      <w:proofErr w:type="spellEnd"/>
      <w:r w:rsidRPr="51D5B40D">
        <w:rPr>
          <w:rFonts w:eastAsia="Verdana" w:cs="Verdana"/>
          <w:i/>
          <w:iCs/>
          <w:color w:val="000000" w:themeColor="text1"/>
        </w:rPr>
        <w:t xml:space="preserve"> flow:</w:t>
      </w:r>
      <w:r w:rsidRPr="51D5B40D">
        <w:rPr>
          <w:rFonts w:eastAsia="Verdana" w:cs="Verdana"/>
          <w:color w:val="000000" w:themeColor="text1"/>
        </w:rPr>
        <w:t xml:space="preserve"> </w:t>
      </w:r>
      <w:r w:rsidR="517150BF">
        <w:br/>
      </w:r>
      <w:r w:rsidRPr="51D5B40D">
        <w:rPr>
          <w:rFonts w:eastAsia="Verdana" w:cs="Verdana"/>
          <w:color w:val="000000" w:themeColor="text1"/>
        </w:rPr>
        <w:t>Het systeem stuurt wekelijks een mail van de planning van de ritten, evenementen en ritten waarvoor nog een ritverkenner gezocht wordt naar de mailbox van de leden.</w:t>
      </w:r>
      <w:r w:rsidR="517150BF">
        <w:br/>
      </w:r>
    </w:p>
    <w:p w14:paraId="74DE24C9" w14:textId="5E72DDDD" w:rsidR="51D5B40D" w:rsidRDefault="51D5B40D" w:rsidP="51D5B40D">
      <w:pPr>
        <w:spacing w:after="60"/>
      </w:pPr>
    </w:p>
    <w:p w14:paraId="43CB927B" w14:textId="43F20075" w:rsidR="517150BF" w:rsidRDefault="517150BF" w:rsidP="7B616DAD">
      <w:pPr>
        <w:pStyle w:val="Heading4"/>
        <w:numPr>
          <w:ilvl w:val="3"/>
          <w:numId w:val="0"/>
        </w:numPr>
        <w:spacing w:line="259" w:lineRule="auto"/>
        <w:rPr>
          <w:b/>
          <w:bCs/>
        </w:rPr>
      </w:pPr>
    </w:p>
    <w:p w14:paraId="62F8A6FB" w14:textId="2A7054E1" w:rsidR="25D5CA07" w:rsidRDefault="783F4EA2" w:rsidP="7B616DAD">
      <w:pPr>
        <w:pStyle w:val="Heading3"/>
      </w:pPr>
      <w:bookmarkStart w:id="30" w:name="_Toc1353609157"/>
      <w:commentRangeStart w:id="31"/>
      <w:r>
        <w:t xml:space="preserve">Secundaire </w:t>
      </w:r>
      <w:proofErr w:type="spellStart"/>
      <w:r w:rsidR="4E43E42F">
        <w:t>Use</w:t>
      </w:r>
      <w:proofErr w:type="spellEnd"/>
      <w:r w:rsidR="4E43E42F">
        <w:t xml:space="preserve"> Case Beschrijvingen met prototypes</w:t>
      </w:r>
      <w:commentRangeEnd w:id="31"/>
      <w:r w:rsidR="25D5CA07">
        <w:rPr>
          <w:rStyle w:val="CommentReference"/>
        </w:rPr>
        <w:commentReference w:id="31"/>
      </w:r>
      <w:bookmarkEnd w:id="30"/>
    </w:p>
    <w:p w14:paraId="4BED8093" w14:textId="510CF6CB" w:rsidR="4912F4BE" w:rsidRDefault="4842AAC3" w:rsidP="44415C3B">
      <w:pPr>
        <w:pStyle w:val="Heading4"/>
        <w:rPr>
          <w:b/>
          <w:bCs/>
        </w:rPr>
      </w:pPr>
      <w:bookmarkStart w:id="32" w:name="_Toc1937780719"/>
      <w:r w:rsidRPr="7B616DAD">
        <w:rPr>
          <w:b/>
          <w:bCs/>
        </w:rPr>
        <w:t xml:space="preserve">Inloggen </w:t>
      </w:r>
      <w:bookmarkEnd w:id="32"/>
    </w:p>
    <w:p w14:paraId="061C6849" w14:textId="20ED66C4" w:rsidR="4912F4BE" w:rsidRDefault="198D674F" w:rsidP="44415C3B">
      <w:pPr>
        <w:rPr>
          <w:rFonts w:eastAsia="Verdana" w:cs="Verdana"/>
          <w:color w:val="000000" w:themeColor="text1"/>
        </w:rPr>
      </w:pPr>
      <w:proofErr w:type="spellStart"/>
      <w:r w:rsidRPr="44415C3B">
        <w:rPr>
          <w:rFonts w:eastAsia="Verdana" w:cs="Verdana"/>
          <w:i/>
          <w:iCs/>
          <w:color w:val="000000" w:themeColor="text1"/>
        </w:rPr>
        <w:t>Functionality</w:t>
      </w:r>
      <w:proofErr w:type="spellEnd"/>
      <w:r w:rsidRPr="44415C3B">
        <w:rPr>
          <w:rFonts w:eastAsia="Verdana" w:cs="Verdana"/>
          <w:i/>
          <w:iCs/>
          <w:color w:val="000000" w:themeColor="text1"/>
        </w:rPr>
        <w:t>:</w:t>
      </w:r>
      <w:r w:rsidRPr="44415C3B">
        <w:rPr>
          <w:rFonts w:eastAsia="Verdana" w:cs="Verdana"/>
          <w:color w:val="000000" w:themeColor="text1"/>
        </w:rPr>
        <w:t xml:space="preserve"> Als lid en bestuur kan ik inloggen.</w:t>
      </w:r>
      <w:r w:rsidR="4912F4BE">
        <w:br/>
      </w:r>
    </w:p>
    <w:p w14:paraId="48B40DBE" w14:textId="436351A4" w:rsidR="4912F4BE" w:rsidRDefault="198D674F" w:rsidP="44415C3B">
      <w:pPr>
        <w:rPr>
          <w:rFonts w:eastAsia="Verdana" w:cs="Verdana"/>
          <w:color w:val="000000" w:themeColor="text1"/>
        </w:rPr>
      </w:pPr>
      <w:proofErr w:type="spellStart"/>
      <w:r w:rsidRPr="44415C3B">
        <w:rPr>
          <w:rFonts w:eastAsia="Verdana" w:cs="Verdana"/>
          <w:i/>
          <w:iCs/>
          <w:color w:val="000000" w:themeColor="text1"/>
        </w:rPr>
        <w:t>Normal</w:t>
      </w:r>
      <w:proofErr w:type="spellEnd"/>
      <w:r w:rsidRPr="44415C3B">
        <w:rPr>
          <w:rFonts w:eastAsia="Verdana" w:cs="Verdana"/>
          <w:i/>
          <w:iCs/>
          <w:color w:val="000000" w:themeColor="text1"/>
        </w:rPr>
        <w:t xml:space="preserve"> flow:</w:t>
      </w:r>
      <w:r w:rsidRPr="44415C3B">
        <w:rPr>
          <w:rFonts w:eastAsia="Verdana" w:cs="Verdana"/>
          <w:color w:val="000000" w:themeColor="text1"/>
        </w:rPr>
        <w:t xml:space="preserve"> Het systeem geeft login velden weer, gebruikersnaam en wachtwoord. De actor geeft de gegevens in en accepteert. Het systeem geeft de homepagina weer voor de juiste actor. </w:t>
      </w:r>
    </w:p>
    <w:p w14:paraId="5F4A7E1C" w14:textId="3C443993" w:rsidR="4912F4BE" w:rsidRDefault="6B1FE3BA" w:rsidP="44415C3B">
      <w:pPr>
        <w:rPr>
          <w:rFonts w:eastAsia="Verdana" w:cs="Verdana"/>
          <w:i/>
          <w:iCs/>
          <w:color w:val="000000" w:themeColor="text1"/>
          <w:lang w:val="nl-BE"/>
        </w:rPr>
      </w:pPr>
      <w:commentRangeStart w:id="33"/>
      <w:proofErr w:type="spellStart"/>
      <w:r w:rsidRPr="517150BF">
        <w:rPr>
          <w:rFonts w:eastAsia="Verdana" w:cs="Verdana"/>
          <w:i/>
          <w:iCs/>
          <w:color w:val="000000" w:themeColor="text1"/>
          <w:lang w:val="nl-BE"/>
        </w:rPr>
        <w:t>Alternatives</w:t>
      </w:r>
      <w:commentRangeEnd w:id="33"/>
      <w:proofErr w:type="spellEnd"/>
      <w:r w:rsidR="198D674F">
        <w:rPr>
          <w:rStyle w:val="CommentReference"/>
        </w:rPr>
        <w:commentReference w:id="33"/>
      </w:r>
      <w:r w:rsidRPr="517150BF">
        <w:rPr>
          <w:rFonts w:eastAsia="Verdana" w:cs="Verdana"/>
          <w:i/>
          <w:iCs/>
          <w:color w:val="000000" w:themeColor="text1"/>
          <w:lang w:val="nl-BE"/>
        </w:rPr>
        <w:t>:</w:t>
      </w:r>
    </w:p>
    <w:p w14:paraId="2849B9B0" w14:textId="08228D82" w:rsidR="4912F4BE" w:rsidRDefault="6B1FE3BA" w:rsidP="005622E1">
      <w:pPr>
        <w:pStyle w:val="ListParagraph"/>
        <w:numPr>
          <w:ilvl w:val="0"/>
          <w:numId w:val="16"/>
        </w:numPr>
        <w:rPr>
          <w:rFonts w:eastAsia="Verdana" w:cs="Verdana"/>
          <w:color w:val="000000" w:themeColor="text1"/>
          <w:lang w:val="nl-BE"/>
        </w:rPr>
      </w:pPr>
      <w:r w:rsidRPr="517150BF">
        <w:rPr>
          <w:rFonts w:eastAsia="Verdana" w:cs="Verdana"/>
          <w:color w:val="000000" w:themeColor="text1"/>
          <w:u w:val="single"/>
          <w:lang w:val="nl-BE"/>
        </w:rPr>
        <w:t>Gebruikersnaam of</w:t>
      </w:r>
      <w:r w:rsidR="6498DD88" w:rsidRPr="517150BF">
        <w:rPr>
          <w:rFonts w:eastAsia="Verdana" w:cs="Verdana"/>
          <w:color w:val="000000" w:themeColor="text1"/>
          <w:u w:val="single"/>
          <w:lang w:val="nl-BE"/>
        </w:rPr>
        <w:t>/en</w:t>
      </w:r>
      <w:r w:rsidRPr="517150BF">
        <w:rPr>
          <w:rFonts w:eastAsia="Verdana" w:cs="Verdana"/>
          <w:color w:val="000000" w:themeColor="text1"/>
          <w:u w:val="single"/>
          <w:lang w:val="nl-BE"/>
        </w:rPr>
        <w:t xml:space="preserve"> wachtwoord fout:</w:t>
      </w:r>
      <w:r w:rsidR="198D674F">
        <w:br/>
      </w:r>
      <w:r w:rsidRPr="517150BF">
        <w:rPr>
          <w:rFonts w:eastAsia="Verdana" w:cs="Verdana"/>
          <w:color w:val="000000" w:themeColor="text1"/>
          <w:lang w:val="nl-BE"/>
        </w:rPr>
        <w:t xml:space="preserve">Het systeem geeft een error weer dat de inloggegevens niet </w:t>
      </w:r>
      <w:r w:rsidR="63C3B87A" w:rsidRPr="517150BF">
        <w:rPr>
          <w:rFonts w:eastAsia="Verdana" w:cs="Verdana"/>
          <w:color w:val="000000" w:themeColor="text1"/>
          <w:lang w:val="nl-BE"/>
        </w:rPr>
        <w:t>correct zijn</w:t>
      </w:r>
      <w:r w:rsidRPr="517150BF">
        <w:rPr>
          <w:rFonts w:eastAsia="Verdana" w:cs="Verdana"/>
          <w:color w:val="000000" w:themeColor="text1"/>
          <w:lang w:val="nl-BE"/>
        </w:rPr>
        <w:t>.</w:t>
      </w:r>
    </w:p>
    <w:p w14:paraId="0315A1AF" w14:textId="24644678" w:rsidR="4912F4BE" w:rsidRDefault="134B34FB" w:rsidP="51D5B40D">
      <w:pPr>
        <w:rPr>
          <w:rFonts w:eastAsia="Verdana" w:cs="Verdana"/>
          <w:i/>
          <w:iCs/>
          <w:color w:val="000000" w:themeColor="text1"/>
          <w:lang w:val="nl-BE"/>
        </w:rPr>
      </w:pPr>
      <w:proofErr w:type="spellStart"/>
      <w:r w:rsidRPr="51D5B40D">
        <w:rPr>
          <w:i/>
          <w:iCs/>
        </w:rPr>
        <w:t>Screens</w:t>
      </w:r>
      <w:proofErr w:type="spellEnd"/>
      <w:r w:rsidRPr="51D5B40D">
        <w:rPr>
          <w:i/>
          <w:iCs/>
        </w:rPr>
        <w:t xml:space="preserve">: </w:t>
      </w:r>
    </w:p>
    <w:p w14:paraId="4785E245" w14:textId="6419A40A" w:rsidR="4912F4BE" w:rsidRDefault="0F28978A" w:rsidP="51D5B40D">
      <w:pPr>
        <w:rPr>
          <w:rFonts w:eastAsia="Verdana" w:cs="Verdana"/>
          <w:i/>
          <w:iCs/>
          <w:color w:val="000000" w:themeColor="text1"/>
          <w:lang w:val="nl-BE"/>
        </w:rPr>
      </w:pPr>
      <w:r w:rsidRPr="51D5B40D">
        <w:rPr>
          <w:i/>
          <w:iCs/>
        </w:rPr>
        <w:t>13.</w:t>
      </w:r>
      <w:r w:rsidR="36FB631B" w:rsidRPr="51D5B40D">
        <w:rPr>
          <w:i/>
          <w:iCs/>
        </w:rPr>
        <w:t xml:space="preserve"> Inloggen</w:t>
      </w:r>
    </w:p>
    <w:p w14:paraId="0D6C914F" w14:textId="02FFC9A3" w:rsidR="4912F4BE" w:rsidRDefault="0F28978A" w:rsidP="517150BF">
      <w:r>
        <w:t xml:space="preserve"> </w:t>
      </w:r>
      <w:r w:rsidR="259DD54D">
        <w:rPr>
          <w:noProof/>
        </w:rPr>
        <w:drawing>
          <wp:inline distT="0" distB="0" distL="0" distR="0" wp14:anchorId="3238AA18" wp14:editId="59B75C0F">
            <wp:extent cx="2841365" cy="2524125"/>
            <wp:effectExtent l="0" t="0" r="0" b="0"/>
            <wp:docPr id="177941759" name="Picture 17794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841365" cy="252412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292"/>
        <w:gridCol w:w="6609"/>
      </w:tblGrid>
      <w:tr w:rsidR="51D5B40D" w14:paraId="61CC569B" w14:textId="77777777" w:rsidTr="51D5B40D">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292" w:type="dxa"/>
          </w:tcPr>
          <w:p w14:paraId="7EC1E159" w14:textId="77777777" w:rsidR="51D5B40D" w:rsidRDefault="51D5B40D" w:rsidP="51D5B40D">
            <w:pPr>
              <w:spacing w:line="259" w:lineRule="auto"/>
              <w:rPr>
                <w:rFonts w:eastAsia="Verdana"/>
              </w:rPr>
            </w:pPr>
            <w:r w:rsidRPr="51D5B40D">
              <w:rPr>
                <w:rFonts w:eastAsia="Verdana"/>
              </w:rPr>
              <w:t xml:space="preserve">Action </w:t>
            </w:r>
          </w:p>
        </w:tc>
        <w:tc>
          <w:tcPr>
            <w:tcW w:w="6609" w:type="dxa"/>
          </w:tcPr>
          <w:p w14:paraId="0BBB81D6" w14:textId="77777777" w:rsidR="51D5B40D" w:rsidRDefault="51D5B40D" w:rsidP="51D5B40D">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51D5B40D">
              <w:rPr>
                <w:rFonts w:eastAsia="Verdana"/>
              </w:rPr>
              <w:t>Explanation</w:t>
            </w:r>
            <w:proofErr w:type="spellEnd"/>
          </w:p>
        </w:tc>
      </w:tr>
      <w:tr w:rsidR="51D5B40D" w14:paraId="5D8A0062" w14:textId="77777777" w:rsidTr="51D5B40D">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12A356DF" w14:textId="3B1BC2AD" w:rsidR="2D922BFE" w:rsidRDefault="2D922BFE" w:rsidP="51D5B40D">
            <w:pPr>
              <w:spacing w:line="259" w:lineRule="auto"/>
              <w:rPr>
                <w:rFonts w:eastAsia="Verdana"/>
                <w:b w:val="0"/>
                <w:bCs w:val="0"/>
              </w:rPr>
            </w:pPr>
            <w:r w:rsidRPr="51D5B40D">
              <w:rPr>
                <w:rFonts w:eastAsia="Verdana"/>
                <w:b w:val="0"/>
                <w:bCs w:val="0"/>
              </w:rPr>
              <w:t>Login</w:t>
            </w:r>
          </w:p>
        </w:tc>
        <w:tc>
          <w:tcPr>
            <w:tcW w:w="6609" w:type="dxa"/>
          </w:tcPr>
          <w:p w14:paraId="03444E9E" w14:textId="54E95494" w:rsidR="7A018A40" w:rsidRDefault="7A018A40" w:rsidP="51D5B40D">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D5B40D">
              <w:rPr>
                <w:rFonts w:eastAsia="Verdana"/>
              </w:rPr>
              <w:t>Naar homepagina voor de juiste actor</w:t>
            </w:r>
          </w:p>
        </w:tc>
      </w:tr>
    </w:tbl>
    <w:p w14:paraId="7B3FBF06" w14:textId="2E339AAD" w:rsidR="4912F4BE" w:rsidRDefault="4912F4BE" w:rsidP="51D5B40D"/>
    <w:p w14:paraId="3A9BD985" w14:textId="74BFD6CC" w:rsidR="4912F4BE" w:rsidRDefault="4912F4BE" w:rsidP="51D5B40D"/>
    <w:p w14:paraId="4FCE3818" w14:textId="0A2A8BFB" w:rsidR="4912F4BE" w:rsidRDefault="198D674F" w:rsidP="51D5B40D">
      <w:pPr>
        <w:rPr>
          <w:rFonts w:eastAsia="Verdana" w:cs="Verdana"/>
          <w:i/>
          <w:iCs/>
          <w:color w:val="000000" w:themeColor="text1"/>
          <w:lang w:val="nl-BE"/>
        </w:rPr>
      </w:pPr>
      <w:r>
        <w:br/>
      </w:r>
    </w:p>
    <w:p w14:paraId="0A233B5C" w14:textId="5259E84E" w:rsidR="4912F4BE" w:rsidRDefault="632D9547" w:rsidP="517150BF">
      <w:pPr>
        <w:pStyle w:val="Heading4"/>
        <w:rPr>
          <w:b/>
          <w:bCs/>
        </w:rPr>
      </w:pPr>
      <w:bookmarkStart w:id="34" w:name="_Toc606951687"/>
      <w:r w:rsidRPr="7B616DAD">
        <w:rPr>
          <w:b/>
          <w:bCs/>
        </w:rPr>
        <w:t>Ploegen beheren</w:t>
      </w:r>
      <w:bookmarkEnd w:id="34"/>
    </w:p>
    <w:p w14:paraId="27675253" w14:textId="2E0FFBB9" w:rsidR="4912F4BE" w:rsidRDefault="7057C035" w:rsidP="7B616DAD">
      <w:pPr>
        <w:spacing w:line="257" w:lineRule="auto"/>
        <w:rPr>
          <w:rFonts w:eastAsia="Verdana" w:cs="Verdana"/>
          <w:lang w:val="nl-BE"/>
        </w:rPr>
      </w:pPr>
      <w:proofErr w:type="spellStart"/>
      <w:r w:rsidRPr="7B616DAD">
        <w:rPr>
          <w:rFonts w:eastAsia="Verdana" w:cs="Verdana"/>
          <w:i/>
          <w:iCs/>
          <w:lang w:val="nl-BE"/>
        </w:rPr>
        <w:t>Fuctionality</w:t>
      </w:r>
      <w:proofErr w:type="spellEnd"/>
      <w:r w:rsidRPr="7B616DAD">
        <w:rPr>
          <w:rFonts w:eastAsia="Verdana" w:cs="Verdana"/>
          <w:lang w:val="nl-BE"/>
        </w:rPr>
        <w:t>: Als bestuur kan ik de ploegen beheren</w:t>
      </w:r>
    </w:p>
    <w:p w14:paraId="57AC43BE" w14:textId="2EE07371" w:rsidR="4912F4BE" w:rsidRDefault="7057C035" w:rsidP="7B616DAD">
      <w:pPr>
        <w:spacing w:line="257" w:lineRule="auto"/>
        <w:rPr>
          <w:rFonts w:eastAsia="Verdana" w:cs="Verdana"/>
          <w:lang w:val="nl-BE"/>
        </w:rPr>
      </w:pPr>
      <w:proofErr w:type="spellStart"/>
      <w:r w:rsidRPr="7B616DAD">
        <w:rPr>
          <w:rFonts w:eastAsia="Verdana" w:cs="Verdana"/>
          <w:i/>
          <w:iCs/>
          <w:lang w:val="nl-BE"/>
        </w:rPr>
        <w:t>Preconditions</w:t>
      </w:r>
      <w:proofErr w:type="spellEnd"/>
      <w:r w:rsidRPr="7B616DAD">
        <w:rPr>
          <w:rFonts w:eastAsia="Verdana" w:cs="Verdana"/>
          <w:lang w:val="nl-BE"/>
        </w:rPr>
        <w:t>: Bestuur is ingelogd</w:t>
      </w:r>
    </w:p>
    <w:p w14:paraId="7802C934" w14:textId="5CBAA2D7" w:rsidR="4912F4BE" w:rsidRDefault="7057C035" w:rsidP="7B616DAD">
      <w:pPr>
        <w:spacing w:line="257" w:lineRule="auto"/>
        <w:rPr>
          <w:rFonts w:eastAsia="Verdana" w:cs="Verdana"/>
          <w:lang w:val="nl-BE"/>
        </w:rPr>
      </w:pPr>
      <w:proofErr w:type="spellStart"/>
      <w:r w:rsidRPr="7B616DAD">
        <w:rPr>
          <w:rFonts w:eastAsia="Verdana" w:cs="Verdana"/>
          <w:i/>
          <w:iCs/>
          <w:lang w:val="nl-BE"/>
        </w:rPr>
        <w:lastRenderedPageBreak/>
        <w:t>Normal</w:t>
      </w:r>
      <w:proofErr w:type="spellEnd"/>
      <w:r w:rsidRPr="7B616DAD">
        <w:rPr>
          <w:rFonts w:eastAsia="Verdana" w:cs="Verdana"/>
          <w:i/>
          <w:iCs/>
          <w:lang w:val="nl-BE"/>
        </w:rPr>
        <w:t xml:space="preserve"> flow:</w:t>
      </w:r>
      <w:r w:rsidRPr="7B616DAD">
        <w:rPr>
          <w:rFonts w:eastAsia="Verdana" w:cs="Verdana"/>
          <w:lang w:val="nl-BE"/>
        </w:rPr>
        <w:t xml:space="preserve"> Het systeem geeft de momentele ploegen weer. De actor kiest een ploeg toevoegen. Het systeem vraagt om de naam van de ploeg in te geven. De actor vult de naam in en bevestigt. Het systeem geeft de ploegen weer met de nieuwe aanpassingen. </w:t>
      </w:r>
    </w:p>
    <w:p w14:paraId="5605C782" w14:textId="08166A62" w:rsidR="4912F4BE" w:rsidRDefault="7057C035" w:rsidP="7B616DAD">
      <w:pPr>
        <w:spacing w:line="257" w:lineRule="auto"/>
        <w:rPr>
          <w:rFonts w:eastAsia="Verdana" w:cs="Verdana"/>
          <w:lang w:val="nl-BE"/>
        </w:rPr>
      </w:pPr>
      <w:proofErr w:type="spellStart"/>
      <w:r w:rsidRPr="7B616DAD">
        <w:rPr>
          <w:rFonts w:eastAsia="Verdana" w:cs="Verdana"/>
          <w:i/>
          <w:iCs/>
          <w:lang w:val="nl-BE"/>
        </w:rPr>
        <w:t>Alternatives</w:t>
      </w:r>
      <w:proofErr w:type="spellEnd"/>
      <w:r w:rsidRPr="7B616DAD">
        <w:rPr>
          <w:rFonts w:eastAsia="Verdana" w:cs="Verdana"/>
          <w:lang w:val="nl-BE"/>
        </w:rPr>
        <w:t xml:space="preserve">: </w:t>
      </w:r>
    </w:p>
    <w:p w14:paraId="35C74D18" w14:textId="11A34DB7" w:rsidR="4912F4BE" w:rsidRDefault="7057C035" w:rsidP="7B616DAD">
      <w:pPr>
        <w:pStyle w:val="ListParagraph"/>
        <w:numPr>
          <w:ilvl w:val="0"/>
          <w:numId w:val="3"/>
        </w:numPr>
        <w:spacing w:line="257" w:lineRule="auto"/>
        <w:rPr>
          <w:rFonts w:eastAsia="Verdana" w:cs="Verdana"/>
          <w:lang w:val="nl-BE"/>
        </w:rPr>
      </w:pPr>
      <w:r w:rsidRPr="7B616DAD">
        <w:rPr>
          <w:rFonts w:eastAsia="Verdana" w:cs="Verdana"/>
          <w:u w:val="single"/>
          <w:lang w:val="nl-BE"/>
        </w:rPr>
        <w:t>Aanpassingen</w:t>
      </w:r>
      <w:r w:rsidRPr="7B616DAD">
        <w:rPr>
          <w:rFonts w:eastAsia="Verdana" w:cs="Verdana"/>
          <w:lang w:val="nl-BE"/>
        </w:rPr>
        <w:t xml:space="preserve">: De actor kiest om een ploeg aan te passen. Het systeem geeft deze ploeg weer. De actor past de naam van de ploeg aan. </w:t>
      </w:r>
    </w:p>
    <w:p w14:paraId="05D9AB5C" w14:textId="3ABE0886" w:rsidR="4912F4BE" w:rsidRDefault="7057C035" w:rsidP="7B616DAD">
      <w:pPr>
        <w:pStyle w:val="ListParagraph"/>
        <w:numPr>
          <w:ilvl w:val="0"/>
          <w:numId w:val="3"/>
        </w:numPr>
        <w:spacing w:line="257" w:lineRule="auto"/>
        <w:rPr>
          <w:rFonts w:eastAsia="Verdana" w:cs="Verdana"/>
          <w:lang w:val="nl-BE"/>
        </w:rPr>
      </w:pPr>
      <w:r w:rsidRPr="7B616DAD">
        <w:rPr>
          <w:rFonts w:eastAsia="Verdana" w:cs="Verdana"/>
          <w:u w:val="single"/>
          <w:lang w:val="nl-BE"/>
        </w:rPr>
        <w:t>Verwijdering</w:t>
      </w:r>
      <w:r w:rsidRPr="7B616DAD">
        <w:rPr>
          <w:rFonts w:eastAsia="Verdana" w:cs="Verdana"/>
          <w:lang w:val="nl-BE"/>
        </w:rPr>
        <w:t xml:space="preserve">: De actor kiest om een ploeg te verwijderen. Het systeem vraagt voor bevestiging. Als de actor bevestigt wordt de ploeg verwijderd. </w:t>
      </w:r>
    </w:p>
    <w:p w14:paraId="388C02FF" w14:textId="69EFC825" w:rsidR="4912F4BE" w:rsidRDefault="7057C035" w:rsidP="7B616DAD">
      <w:pPr>
        <w:spacing w:line="257" w:lineRule="auto"/>
        <w:rPr>
          <w:rFonts w:eastAsia="Verdana" w:cs="Verdana"/>
          <w:lang w:val="nl-BE"/>
        </w:rPr>
      </w:pPr>
      <w:r w:rsidRPr="7B616DAD">
        <w:rPr>
          <w:rFonts w:eastAsia="Verdana" w:cs="Verdana"/>
          <w:lang w:val="nl-BE"/>
        </w:rPr>
        <w:t>Let op: als er al connectie zijn voor deze ploeg in het systeem wordt de ploeg niet verwijderd, maar zijn status wel op "inactief" worden gezet.</w:t>
      </w:r>
    </w:p>
    <w:p w14:paraId="5832D4A9" w14:textId="454E8F92" w:rsidR="2B7CB0E6" w:rsidRDefault="632D9547" w:rsidP="7B616DAD">
      <w:pPr>
        <w:spacing w:line="257" w:lineRule="auto"/>
        <w:rPr>
          <w:rFonts w:eastAsia="Verdana" w:cs="Verdana"/>
          <w:lang w:val="nl-BE"/>
        </w:rPr>
      </w:pPr>
      <w:proofErr w:type="spellStart"/>
      <w:r w:rsidRPr="7B616DAD">
        <w:rPr>
          <w:rFonts w:eastAsia="Verdana" w:cs="Verdana"/>
          <w:i/>
          <w:iCs/>
          <w:lang w:val="nl-BE"/>
        </w:rPr>
        <w:t>Screens</w:t>
      </w:r>
      <w:proofErr w:type="spellEnd"/>
      <w:r w:rsidRPr="7B616DAD">
        <w:rPr>
          <w:rFonts w:eastAsia="Verdana" w:cs="Verdana"/>
          <w:lang w:val="nl-BE"/>
        </w:rPr>
        <w:t>:</w:t>
      </w:r>
    </w:p>
    <w:p w14:paraId="51F0F55A" w14:textId="1DF6E1EB" w:rsidR="4912F4BE" w:rsidRDefault="1D70579F" w:rsidP="7B616DAD">
      <w:pPr>
        <w:spacing w:line="257" w:lineRule="auto"/>
        <w:rPr>
          <w:rFonts w:eastAsia="Verdana" w:cs="Verdana"/>
          <w:i/>
          <w:iCs/>
          <w:lang w:val="nl-BE"/>
        </w:rPr>
      </w:pPr>
      <w:r w:rsidRPr="7B616DAD">
        <w:rPr>
          <w:rFonts w:eastAsia="Verdana" w:cs="Verdana"/>
          <w:i/>
          <w:iCs/>
          <w:lang w:val="nl-BE"/>
        </w:rPr>
        <w:t xml:space="preserve">14. </w:t>
      </w:r>
      <w:r w:rsidR="632D9547" w:rsidRPr="7B616DAD">
        <w:rPr>
          <w:rFonts w:eastAsia="Verdana" w:cs="Verdana"/>
          <w:i/>
          <w:iCs/>
          <w:lang w:val="nl-BE"/>
        </w:rPr>
        <w:t>Ploegen beheer</w:t>
      </w:r>
    </w:p>
    <w:p w14:paraId="31176909" w14:textId="106C18B4" w:rsidR="4912F4BE" w:rsidRDefault="6C1B428D" w:rsidP="517150BF">
      <w:pPr>
        <w:spacing w:line="257" w:lineRule="auto"/>
      </w:pPr>
      <w:r>
        <w:rPr>
          <w:noProof/>
        </w:rPr>
        <w:drawing>
          <wp:inline distT="0" distB="0" distL="0" distR="0" wp14:anchorId="6B26B79F" wp14:editId="2258C5C4">
            <wp:extent cx="4476750" cy="2981325"/>
            <wp:effectExtent l="0" t="0" r="0" b="0"/>
            <wp:docPr id="1968093719" name="Picture 189136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363717"/>
                    <pic:cNvPicPr/>
                  </pic:nvPicPr>
                  <pic:blipFill>
                    <a:blip r:embed="rId57">
                      <a:extLst>
                        <a:ext uri="{28A0092B-C50C-407E-A947-70E740481C1C}">
                          <a14:useLocalDpi xmlns:a14="http://schemas.microsoft.com/office/drawing/2010/main" val="0"/>
                        </a:ext>
                      </a:extLst>
                    </a:blip>
                    <a:stretch>
                      <a:fillRect/>
                    </a:stretch>
                  </pic:blipFill>
                  <pic:spPr>
                    <a:xfrm>
                      <a:off x="0" y="0"/>
                      <a:ext cx="4476750" cy="298132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292"/>
        <w:gridCol w:w="6609"/>
      </w:tblGrid>
      <w:tr w:rsidR="517150BF" w14:paraId="65DE3A80" w14:textId="77777777" w:rsidTr="517150BF">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292" w:type="dxa"/>
          </w:tcPr>
          <w:p w14:paraId="76FB5F10" w14:textId="77777777" w:rsidR="517150BF" w:rsidRDefault="517150BF" w:rsidP="517150BF">
            <w:pPr>
              <w:spacing w:line="259" w:lineRule="auto"/>
              <w:rPr>
                <w:rFonts w:eastAsia="Verdana"/>
              </w:rPr>
            </w:pPr>
            <w:r w:rsidRPr="517150BF">
              <w:rPr>
                <w:rFonts w:eastAsia="Verdana"/>
              </w:rPr>
              <w:t xml:space="preserve">Action </w:t>
            </w:r>
          </w:p>
        </w:tc>
        <w:tc>
          <w:tcPr>
            <w:tcW w:w="6609" w:type="dxa"/>
          </w:tcPr>
          <w:p w14:paraId="30C66A68" w14:textId="77777777" w:rsidR="517150BF" w:rsidRDefault="517150BF" w:rsidP="517150BF">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517150BF">
              <w:rPr>
                <w:rFonts w:eastAsia="Verdana"/>
              </w:rPr>
              <w:t>Explanation</w:t>
            </w:r>
            <w:proofErr w:type="spellEnd"/>
          </w:p>
        </w:tc>
      </w:tr>
      <w:tr w:rsidR="517150BF" w14:paraId="6A3A2560"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314976DA" w14:textId="6CA604AC" w:rsidR="517150BF" w:rsidRDefault="517150BF" w:rsidP="517150BF">
            <w:pPr>
              <w:spacing w:line="259" w:lineRule="auto"/>
              <w:rPr>
                <w:rFonts w:eastAsia="Verdana"/>
                <w:b w:val="0"/>
                <w:bCs w:val="0"/>
              </w:rPr>
            </w:pPr>
            <w:r w:rsidRPr="517150BF">
              <w:rPr>
                <w:rFonts w:eastAsia="Verdana"/>
                <w:b w:val="0"/>
                <w:bCs w:val="0"/>
              </w:rPr>
              <w:t>Ploeg Toevoegen</w:t>
            </w:r>
          </w:p>
        </w:tc>
        <w:tc>
          <w:tcPr>
            <w:tcW w:w="6609" w:type="dxa"/>
          </w:tcPr>
          <w:p w14:paraId="7E09B281" w14:textId="2B0CE6D8" w:rsidR="517150BF" w:rsidRDefault="517150BF"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Je geeft de nieuwe ploeg in</w:t>
            </w:r>
          </w:p>
        </w:tc>
      </w:tr>
      <w:tr w:rsidR="517150BF" w14:paraId="4F23DC80" w14:textId="77777777" w:rsidTr="517150BF">
        <w:trPr>
          <w:trHeight w:val="501"/>
        </w:trPr>
        <w:tc>
          <w:tcPr>
            <w:cnfStyle w:val="001000000000" w:firstRow="0" w:lastRow="0" w:firstColumn="1" w:lastColumn="0" w:oddVBand="0" w:evenVBand="0" w:oddHBand="0" w:evenHBand="0" w:firstRowFirstColumn="0" w:firstRowLastColumn="0" w:lastRowFirstColumn="0" w:lastRowLastColumn="0"/>
            <w:tcW w:w="2292" w:type="dxa"/>
          </w:tcPr>
          <w:p w14:paraId="4ED6BB8B" w14:textId="2E7F668C" w:rsidR="517150BF" w:rsidRDefault="517150BF" w:rsidP="517150BF">
            <w:pPr>
              <w:spacing w:line="259" w:lineRule="auto"/>
              <w:rPr>
                <w:rFonts w:eastAsia="Verdana"/>
                <w:b w:val="0"/>
                <w:bCs w:val="0"/>
              </w:rPr>
            </w:pPr>
            <w:r w:rsidRPr="517150BF">
              <w:rPr>
                <w:rFonts w:eastAsia="Verdana"/>
                <w:b w:val="0"/>
                <w:bCs w:val="0"/>
              </w:rPr>
              <w:t>Ploeg Aanpassen</w:t>
            </w:r>
          </w:p>
        </w:tc>
        <w:tc>
          <w:tcPr>
            <w:tcW w:w="6609" w:type="dxa"/>
          </w:tcPr>
          <w:p w14:paraId="53BED787" w14:textId="74F7F38D" w:rsidR="517150BF" w:rsidRDefault="517150BF" w:rsidP="517150BF">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7150BF">
              <w:rPr>
                <w:rFonts w:eastAsia="Verdana"/>
              </w:rPr>
              <w:t>Je past een ploeg aan</w:t>
            </w:r>
          </w:p>
        </w:tc>
      </w:tr>
      <w:tr w:rsidR="517150BF" w14:paraId="39FEAD1E"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0E9EA41D" w14:textId="01A657C7" w:rsidR="517150BF" w:rsidRDefault="517150BF" w:rsidP="517150BF">
            <w:pPr>
              <w:spacing w:line="259" w:lineRule="auto"/>
              <w:rPr>
                <w:rFonts w:eastAsia="Verdana"/>
                <w:b w:val="0"/>
                <w:bCs w:val="0"/>
              </w:rPr>
            </w:pPr>
            <w:r w:rsidRPr="517150BF">
              <w:rPr>
                <w:rFonts w:eastAsia="Verdana"/>
                <w:b w:val="0"/>
                <w:bCs w:val="0"/>
              </w:rPr>
              <w:t>Ploeg Verwijderen</w:t>
            </w:r>
          </w:p>
        </w:tc>
        <w:tc>
          <w:tcPr>
            <w:tcW w:w="6609" w:type="dxa"/>
          </w:tcPr>
          <w:p w14:paraId="520B0992" w14:textId="7294CAAC" w:rsidR="517150BF" w:rsidRDefault="517150BF"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Je verwijdert een ploeg</w:t>
            </w:r>
          </w:p>
        </w:tc>
      </w:tr>
    </w:tbl>
    <w:p w14:paraId="786C55DF" w14:textId="50AE31BB" w:rsidR="4912F4BE" w:rsidRDefault="4912F4BE" w:rsidP="517150BF">
      <w:pPr>
        <w:spacing w:line="257" w:lineRule="auto"/>
      </w:pPr>
    </w:p>
    <w:p w14:paraId="3F3F547C" w14:textId="002BDD8B" w:rsidR="4912F4BE" w:rsidRDefault="4912F4BE" w:rsidP="517150BF">
      <w:pPr>
        <w:spacing w:line="257" w:lineRule="auto"/>
        <w:rPr>
          <w:rFonts w:ascii="Calibri" w:eastAsia="Calibri" w:hAnsi="Calibri" w:cs="Calibri"/>
          <w:sz w:val="22"/>
          <w:szCs w:val="22"/>
          <w:lang w:val="nl-BE"/>
        </w:rPr>
      </w:pPr>
    </w:p>
    <w:p w14:paraId="23F65AB9" w14:textId="7A2E29C5" w:rsidR="4912F4BE" w:rsidRDefault="4912F4BE" w:rsidP="517150BF"/>
    <w:p w14:paraId="5199CDCE" w14:textId="75474FA7" w:rsidR="4912F4BE" w:rsidRDefault="4842AAC3" w:rsidP="44415C3B">
      <w:pPr>
        <w:pStyle w:val="Heading4"/>
        <w:rPr>
          <w:b/>
          <w:bCs/>
        </w:rPr>
      </w:pPr>
      <w:bookmarkStart w:id="35" w:name="_Toc1039374407"/>
      <w:r w:rsidRPr="7B616DAD">
        <w:rPr>
          <w:b/>
          <w:bCs/>
        </w:rPr>
        <w:lastRenderedPageBreak/>
        <w:t xml:space="preserve">Gebruikers beheren </w:t>
      </w:r>
      <w:bookmarkEnd w:id="35"/>
    </w:p>
    <w:p w14:paraId="3E5E6BD0" w14:textId="165A4A37" w:rsidR="4912F4BE" w:rsidRDefault="198D674F" w:rsidP="44415C3B">
      <w:pPr>
        <w:spacing w:line="259" w:lineRule="auto"/>
        <w:rPr>
          <w:rFonts w:eastAsia="Verdana" w:cs="Verdana"/>
          <w:color w:val="000000" w:themeColor="text1"/>
        </w:rPr>
      </w:pPr>
      <w:proofErr w:type="spellStart"/>
      <w:r w:rsidRPr="44415C3B">
        <w:rPr>
          <w:rFonts w:eastAsia="Verdana" w:cs="Verdana"/>
          <w:i/>
          <w:iCs/>
          <w:color w:val="000000" w:themeColor="text1"/>
        </w:rPr>
        <w:t>Functionality</w:t>
      </w:r>
      <w:proofErr w:type="spellEnd"/>
      <w:r w:rsidRPr="44415C3B">
        <w:rPr>
          <w:rFonts w:eastAsia="Verdana" w:cs="Verdana"/>
          <w:i/>
          <w:iCs/>
          <w:color w:val="000000" w:themeColor="text1"/>
        </w:rPr>
        <w:t>:</w:t>
      </w:r>
      <w:r w:rsidRPr="44415C3B">
        <w:rPr>
          <w:rFonts w:eastAsia="Verdana" w:cs="Verdana"/>
          <w:color w:val="000000" w:themeColor="text1"/>
        </w:rPr>
        <w:t xml:space="preserve"> Als bestuur kan ik de gebruikers accounts beheren</w:t>
      </w:r>
      <w:r>
        <w:t>.</w:t>
      </w:r>
    </w:p>
    <w:p w14:paraId="26E5C5EF" w14:textId="274F870F" w:rsidR="4912F4BE" w:rsidRDefault="198D674F" w:rsidP="4912F4BE">
      <w:proofErr w:type="spellStart"/>
      <w:r w:rsidRPr="44415C3B">
        <w:rPr>
          <w:rFonts w:eastAsia="Verdana" w:cs="Verdana"/>
          <w:i/>
          <w:iCs/>
          <w:color w:val="000000" w:themeColor="text1"/>
        </w:rPr>
        <w:t>Precondition</w:t>
      </w:r>
      <w:proofErr w:type="spellEnd"/>
      <w:r w:rsidRPr="44415C3B">
        <w:rPr>
          <w:rFonts w:eastAsia="Verdana" w:cs="Verdana"/>
          <w:i/>
          <w:iCs/>
          <w:color w:val="000000" w:themeColor="text1"/>
        </w:rPr>
        <w:t>:</w:t>
      </w:r>
      <w:r w:rsidRPr="44415C3B">
        <w:rPr>
          <w:rFonts w:eastAsia="Verdana" w:cs="Verdana"/>
          <w:color w:val="000000" w:themeColor="text1"/>
        </w:rPr>
        <w:t xml:space="preserve"> Actor is ingelogd.</w:t>
      </w:r>
      <w:r w:rsidR="4912F4BE">
        <w:br/>
      </w:r>
    </w:p>
    <w:p w14:paraId="07090760" w14:textId="2E8057F8" w:rsidR="4912F4BE" w:rsidRDefault="32EF50BA" w:rsidP="44415C3B">
      <w:pPr>
        <w:rPr>
          <w:rFonts w:eastAsia="Verdana" w:cs="Verdana"/>
          <w:color w:val="000000" w:themeColor="text1"/>
        </w:rPr>
      </w:pPr>
      <w:proofErr w:type="spellStart"/>
      <w:r w:rsidRPr="15793683">
        <w:rPr>
          <w:rFonts w:eastAsia="Verdana" w:cs="Verdana"/>
          <w:i/>
          <w:iCs/>
          <w:color w:val="000000" w:themeColor="text1"/>
        </w:rPr>
        <w:t>Normal</w:t>
      </w:r>
      <w:proofErr w:type="spellEnd"/>
      <w:r w:rsidRPr="15793683">
        <w:rPr>
          <w:rFonts w:eastAsia="Verdana" w:cs="Verdana"/>
          <w:i/>
          <w:iCs/>
          <w:color w:val="000000" w:themeColor="text1"/>
        </w:rPr>
        <w:t xml:space="preserve"> flow:</w:t>
      </w:r>
      <w:r w:rsidRPr="15793683">
        <w:rPr>
          <w:rFonts w:eastAsia="Verdana" w:cs="Verdana"/>
          <w:color w:val="000000" w:themeColor="text1"/>
        </w:rPr>
        <w:t xml:space="preserve"> Het systeem geeft weer de</w:t>
      </w:r>
      <w:r w:rsidR="042A5D52" w:rsidRPr="15793683">
        <w:rPr>
          <w:rFonts w:eastAsia="Verdana" w:cs="Verdana"/>
          <w:color w:val="000000" w:themeColor="text1"/>
        </w:rPr>
        <w:t xml:space="preserve"> actieve</w:t>
      </w:r>
      <w:r w:rsidRPr="15793683">
        <w:rPr>
          <w:rFonts w:eastAsia="Verdana" w:cs="Verdana"/>
          <w:color w:val="000000" w:themeColor="text1"/>
        </w:rPr>
        <w:t xml:space="preserve"> gebruikers. De actor kiest een gebruiker toevoegen. Het systeem vraagt om de gegevens van de gebruiker in te geven. De actor vult de gegevens in en bevestigt. Het systeem geeft de gebruikers weer met de nieuwe toegevoegde gebruiker. </w:t>
      </w:r>
      <w:r w:rsidR="198D674F">
        <w:br/>
      </w:r>
    </w:p>
    <w:p w14:paraId="4D3C93FF" w14:textId="5722BA6E" w:rsidR="4912F4BE" w:rsidRDefault="6B1FE3BA" w:rsidP="517150BF">
      <w:pPr>
        <w:rPr>
          <w:rFonts w:eastAsia="Verdana" w:cs="Verdana"/>
          <w:color w:val="000000" w:themeColor="text1"/>
        </w:rPr>
      </w:pPr>
      <w:proofErr w:type="spellStart"/>
      <w:r w:rsidRPr="517150BF">
        <w:rPr>
          <w:rFonts w:eastAsia="Verdana" w:cs="Verdana"/>
          <w:i/>
          <w:iCs/>
          <w:color w:val="000000" w:themeColor="text1"/>
          <w:lang w:val="nl-BE"/>
        </w:rPr>
        <w:t>Alternatives</w:t>
      </w:r>
      <w:proofErr w:type="spellEnd"/>
      <w:r w:rsidRPr="517150BF">
        <w:rPr>
          <w:rFonts w:eastAsia="Verdana" w:cs="Verdana"/>
          <w:i/>
          <w:iCs/>
          <w:color w:val="000000" w:themeColor="text1"/>
          <w:lang w:val="nl-BE"/>
        </w:rPr>
        <w:t>:</w:t>
      </w:r>
    </w:p>
    <w:p w14:paraId="41FEF9A5" w14:textId="1ED3B16F" w:rsidR="4912F4BE" w:rsidRDefault="6B1FE3BA" w:rsidP="517150BF">
      <w:pPr>
        <w:pStyle w:val="ListParagraph"/>
        <w:numPr>
          <w:ilvl w:val="0"/>
          <w:numId w:val="5"/>
        </w:numPr>
        <w:rPr>
          <w:lang w:val="nl-BE"/>
        </w:rPr>
      </w:pPr>
      <w:r w:rsidRPr="517150BF">
        <w:rPr>
          <w:rFonts w:eastAsia="Verdana" w:cs="Verdana"/>
          <w:i/>
          <w:iCs/>
          <w:color w:val="000000" w:themeColor="text1"/>
          <w:u w:val="single"/>
          <w:lang w:val="nl-BE"/>
        </w:rPr>
        <w:t>Aanpassingen:</w:t>
      </w:r>
      <w:r w:rsidRPr="517150BF">
        <w:rPr>
          <w:rFonts w:eastAsia="Verdana" w:cs="Verdana"/>
          <w:i/>
          <w:iCs/>
          <w:color w:val="000000" w:themeColor="text1"/>
          <w:lang w:val="nl-BE"/>
        </w:rPr>
        <w:t xml:space="preserve"> </w:t>
      </w:r>
      <w:r w:rsidRPr="517150BF">
        <w:rPr>
          <w:rFonts w:eastAsia="Verdana" w:cs="Verdana"/>
          <w:color w:val="000000" w:themeColor="text1"/>
          <w:lang w:val="nl-BE"/>
        </w:rPr>
        <w:t>De actor kiest om een gebruiker aan te passen.</w:t>
      </w:r>
    </w:p>
    <w:p w14:paraId="3F48CD75" w14:textId="1A6CD4BC" w:rsidR="4912F4BE" w:rsidRDefault="3ABB1A64" w:rsidP="517150BF">
      <w:pPr>
        <w:pStyle w:val="ListParagraph"/>
        <w:numPr>
          <w:ilvl w:val="0"/>
          <w:numId w:val="5"/>
        </w:numPr>
        <w:rPr>
          <w:lang w:val="nl-BE"/>
        </w:rPr>
      </w:pPr>
      <w:r w:rsidRPr="517150BF">
        <w:rPr>
          <w:i/>
          <w:iCs/>
          <w:u w:val="single"/>
          <w:lang w:val="nl-BE"/>
        </w:rPr>
        <w:t xml:space="preserve">Verwijderen: </w:t>
      </w:r>
      <w:r w:rsidRPr="517150BF">
        <w:rPr>
          <w:lang w:val="nl-BE"/>
        </w:rPr>
        <w:t>De actor kiest om een gebruikersaccount te verwijderen. Actor bevestigd, het systeem toont het lijst opnieuw weer met het aangepaste lijst</w:t>
      </w:r>
      <w:r w:rsidR="6F482773" w:rsidRPr="517150BF">
        <w:rPr>
          <w:lang w:val="nl-BE"/>
        </w:rPr>
        <w:t xml:space="preserve"> </w:t>
      </w:r>
      <w:r w:rsidRPr="517150BF">
        <w:rPr>
          <w:lang w:val="nl-BE"/>
        </w:rPr>
        <w:t xml:space="preserve">weer. </w:t>
      </w:r>
    </w:p>
    <w:p w14:paraId="3559A1C9" w14:textId="45603297" w:rsidR="4912F4BE" w:rsidRDefault="738D2205" w:rsidP="517150BF">
      <w:pPr>
        <w:pStyle w:val="ListParagraph"/>
        <w:numPr>
          <w:ilvl w:val="0"/>
          <w:numId w:val="5"/>
        </w:numPr>
        <w:rPr>
          <w:lang w:val="nl-BE"/>
        </w:rPr>
      </w:pPr>
      <w:r w:rsidRPr="517150BF">
        <w:rPr>
          <w:i/>
          <w:iCs/>
          <w:u w:val="single"/>
          <w:lang w:val="nl-BE"/>
        </w:rPr>
        <w:t>Inactieve gebruikers</w:t>
      </w:r>
      <w:r w:rsidRPr="517150BF">
        <w:rPr>
          <w:lang w:val="nl-BE"/>
        </w:rPr>
        <w:t xml:space="preserve">: De actor kiest </w:t>
      </w:r>
      <w:r w:rsidR="78A62C06" w:rsidRPr="517150BF">
        <w:rPr>
          <w:lang w:val="nl-BE"/>
        </w:rPr>
        <w:t>“Geef inactieve gebruikers weer”. Het systeem toont alle inactieve gebruikerslijst onder de acti</w:t>
      </w:r>
      <w:r w:rsidR="64C6D588" w:rsidRPr="517150BF">
        <w:rPr>
          <w:lang w:val="nl-BE"/>
        </w:rPr>
        <w:t>eve gebruikers lijst.</w:t>
      </w:r>
    </w:p>
    <w:p w14:paraId="1EDE68E6" w14:textId="3BAC5A78" w:rsidR="4912F4BE" w:rsidRDefault="6B1FE3BA" w:rsidP="517150BF">
      <w:pPr>
        <w:pStyle w:val="ListParagraph"/>
        <w:numPr>
          <w:ilvl w:val="0"/>
          <w:numId w:val="5"/>
        </w:numPr>
        <w:rPr>
          <w:lang w:val="nl-BE"/>
        </w:rPr>
      </w:pPr>
      <w:r w:rsidRPr="517150BF">
        <w:rPr>
          <w:i/>
          <w:iCs/>
          <w:u w:val="single"/>
          <w:lang w:val="nl-BE"/>
        </w:rPr>
        <w:t>Opmerking</w:t>
      </w:r>
      <w:r w:rsidRPr="517150BF">
        <w:rPr>
          <w:lang w:val="nl-BE"/>
        </w:rPr>
        <w:t>: de gebruikersaccount is niet effectief verwijderd maar wordt gedeactiveerd.</w:t>
      </w:r>
    </w:p>
    <w:p w14:paraId="1897848E" w14:textId="6C94555E" w:rsidR="2798D6FB" w:rsidRDefault="2AB90C93" w:rsidP="517150BF">
      <w:pPr>
        <w:rPr>
          <w:i/>
          <w:iCs/>
        </w:rPr>
      </w:pPr>
      <w:proofErr w:type="spellStart"/>
      <w:r w:rsidRPr="517150BF">
        <w:rPr>
          <w:i/>
          <w:iCs/>
        </w:rPr>
        <w:t>Screens</w:t>
      </w:r>
      <w:proofErr w:type="spellEnd"/>
      <w:r w:rsidRPr="517150BF">
        <w:rPr>
          <w:i/>
          <w:iCs/>
        </w:rPr>
        <w:t>:</w:t>
      </w:r>
    </w:p>
    <w:p w14:paraId="2F2A713D" w14:textId="5DE0D7CB" w:rsidR="335F15F6" w:rsidRDefault="6F7E9B7A" w:rsidP="51D5B40D">
      <w:pPr>
        <w:rPr>
          <w:i/>
          <w:iCs/>
        </w:rPr>
      </w:pPr>
      <w:r w:rsidRPr="51D5B40D">
        <w:rPr>
          <w:i/>
          <w:iCs/>
        </w:rPr>
        <w:t xml:space="preserve">15. </w:t>
      </w:r>
      <w:r w:rsidR="49399CF7" w:rsidRPr="51D5B40D">
        <w:rPr>
          <w:i/>
          <w:iCs/>
        </w:rPr>
        <w:t>Gebruikers accounts beheren:</w:t>
      </w:r>
    </w:p>
    <w:p w14:paraId="277AE53C" w14:textId="09CB7CD8" w:rsidR="335F15F6" w:rsidRDefault="335F15F6" w:rsidP="15793683">
      <w:r>
        <w:rPr>
          <w:noProof/>
        </w:rPr>
        <w:drawing>
          <wp:inline distT="0" distB="0" distL="0" distR="0" wp14:anchorId="0DE4249A" wp14:editId="199DDCF9">
            <wp:extent cx="6076208" cy="2924175"/>
            <wp:effectExtent l="0" t="0" r="0" b="0"/>
            <wp:docPr id="1117561886" name="Picture 111756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6076208" cy="292417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292"/>
        <w:gridCol w:w="6609"/>
      </w:tblGrid>
      <w:tr w:rsidR="15793683" w14:paraId="3E143F8D" w14:textId="77777777" w:rsidTr="517150BF">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292" w:type="dxa"/>
          </w:tcPr>
          <w:p w14:paraId="3ADDA3E0" w14:textId="77777777" w:rsidR="15793683" w:rsidRDefault="15793683" w:rsidP="15793683">
            <w:pPr>
              <w:spacing w:line="259" w:lineRule="auto"/>
              <w:rPr>
                <w:rFonts w:eastAsia="Verdana"/>
              </w:rPr>
            </w:pPr>
            <w:r w:rsidRPr="15793683">
              <w:rPr>
                <w:rFonts w:eastAsia="Verdana"/>
              </w:rPr>
              <w:t xml:space="preserve">Action </w:t>
            </w:r>
          </w:p>
        </w:tc>
        <w:tc>
          <w:tcPr>
            <w:tcW w:w="6609" w:type="dxa"/>
          </w:tcPr>
          <w:p w14:paraId="1DD9C8EE" w14:textId="77777777" w:rsidR="15793683" w:rsidRDefault="15793683" w:rsidP="15793683">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5793683">
              <w:rPr>
                <w:rFonts w:eastAsia="Verdana"/>
              </w:rPr>
              <w:t>Explanation</w:t>
            </w:r>
            <w:proofErr w:type="spellEnd"/>
          </w:p>
        </w:tc>
      </w:tr>
      <w:tr w:rsidR="15793683" w14:paraId="3C038667"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34A53919" w14:textId="0995B223" w:rsidR="1EFA8335" w:rsidRDefault="1EFA8335" w:rsidP="15793683">
            <w:pPr>
              <w:spacing w:line="259" w:lineRule="auto"/>
            </w:pPr>
            <w:r w:rsidRPr="15793683">
              <w:rPr>
                <w:rFonts w:eastAsia="Verdana"/>
                <w:b w:val="0"/>
                <w:bCs w:val="0"/>
              </w:rPr>
              <w:t>Gebruiker</w:t>
            </w:r>
            <w:r w:rsidR="15793683" w:rsidRPr="15793683">
              <w:rPr>
                <w:rFonts w:eastAsia="Verdana"/>
                <w:b w:val="0"/>
                <w:bCs w:val="0"/>
              </w:rPr>
              <w:t xml:space="preserve"> toevoegen</w:t>
            </w:r>
          </w:p>
        </w:tc>
        <w:tc>
          <w:tcPr>
            <w:tcW w:w="6609" w:type="dxa"/>
          </w:tcPr>
          <w:p w14:paraId="04A4A8C6" w14:textId="357AE717" w:rsidR="15793683" w:rsidRDefault="13FB7FCD"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 xml:space="preserve">Actor kan </w:t>
            </w:r>
            <w:r w:rsidR="75112A60" w:rsidRPr="517150BF">
              <w:rPr>
                <w:rFonts w:eastAsia="Verdana"/>
              </w:rPr>
              <w:t>een gebruiker toevoegen.</w:t>
            </w:r>
          </w:p>
        </w:tc>
      </w:tr>
      <w:tr w:rsidR="15793683" w14:paraId="2DE20E1E" w14:textId="77777777" w:rsidTr="517150BF">
        <w:trPr>
          <w:trHeight w:val="501"/>
        </w:trPr>
        <w:tc>
          <w:tcPr>
            <w:cnfStyle w:val="001000000000" w:firstRow="0" w:lastRow="0" w:firstColumn="1" w:lastColumn="0" w:oddVBand="0" w:evenVBand="0" w:oddHBand="0" w:evenHBand="0" w:firstRowFirstColumn="0" w:firstRowLastColumn="0" w:lastRowFirstColumn="0" w:lastRowLastColumn="0"/>
            <w:tcW w:w="2292" w:type="dxa"/>
          </w:tcPr>
          <w:p w14:paraId="539983CA" w14:textId="25815B39" w:rsidR="6E7CA56E" w:rsidRDefault="6E7CA56E" w:rsidP="15793683">
            <w:pPr>
              <w:spacing w:line="259" w:lineRule="auto"/>
              <w:rPr>
                <w:rFonts w:eastAsia="Verdana"/>
                <w:b w:val="0"/>
                <w:bCs w:val="0"/>
              </w:rPr>
            </w:pPr>
            <w:r w:rsidRPr="15793683">
              <w:rPr>
                <w:rFonts w:eastAsia="Verdana"/>
                <w:b w:val="0"/>
                <w:bCs w:val="0"/>
              </w:rPr>
              <w:t xml:space="preserve">Gebruiker </w:t>
            </w:r>
            <w:r w:rsidR="15793683" w:rsidRPr="15793683">
              <w:rPr>
                <w:rFonts w:eastAsia="Verdana"/>
                <w:b w:val="0"/>
                <w:bCs w:val="0"/>
              </w:rPr>
              <w:t>aanpassen</w:t>
            </w:r>
          </w:p>
        </w:tc>
        <w:tc>
          <w:tcPr>
            <w:tcW w:w="6609" w:type="dxa"/>
          </w:tcPr>
          <w:p w14:paraId="14628015" w14:textId="7973844B" w:rsidR="15793683" w:rsidRDefault="13FB7FCD" w:rsidP="517150BF">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7150BF">
              <w:rPr>
                <w:rFonts w:eastAsia="Verdana"/>
              </w:rPr>
              <w:t xml:space="preserve">Actor kan een </w:t>
            </w:r>
            <w:r w:rsidR="1D3F7B6B" w:rsidRPr="517150BF">
              <w:rPr>
                <w:rFonts w:eastAsia="Verdana"/>
              </w:rPr>
              <w:t>bestaand gebruikersaccount</w:t>
            </w:r>
            <w:r w:rsidRPr="517150BF">
              <w:rPr>
                <w:rFonts w:eastAsia="Verdana"/>
              </w:rPr>
              <w:t xml:space="preserve"> aanpassen</w:t>
            </w:r>
            <w:r w:rsidR="382849F2" w:rsidRPr="517150BF">
              <w:rPr>
                <w:rFonts w:eastAsia="Verdana"/>
              </w:rPr>
              <w:t>.</w:t>
            </w:r>
          </w:p>
        </w:tc>
      </w:tr>
      <w:tr w:rsidR="15793683" w14:paraId="682CF8D1"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3E3F06AA" w14:textId="3E4E7098" w:rsidR="7A5E8A40" w:rsidRDefault="7A5E8A40" w:rsidP="15793683">
            <w:pPr>
              <w:spacing w:line="259" w:lineRule="auto"/>
              <w:rPr>
                <w:rFonts w:eastAsia="Verdana"/>
                <w:b w:val="0"/>
                <w:bCs w:val="0"/>
              </w:rPr>
            </w:pPr>
            <w:r w:rsidRPr="15793683">
              <w:rPr>
                <w:rFonts w:eastAsia="Verdana"/>
                <w:b w:val="0"/>
                <w:bCs w:val="0"/>
              </w:rPr>
              <w:lastRenderedPageBreak/>
              <w:t xml:space="preserve">Gebruiker </w:t>
            </w:r>
            <w:r w:rsidR="15793683" w:rsidRPr="15793683">
              <w:rPr>
                <w:rFonts w:eastAsia="Verdana"/>
                <w:b w:val="0"/>
                <w:bCs w:val="0"/>
              </w:rPr>
              <w:t>verwijderen</w:t>
            </w:r>
          </w:p>
        </w:tc>
        <w:tc>
          <w:tcPr>
            <w:tcW w:w="6609" w:type="dxa"/>
          </w:tcPr>
          <w:p w14:paraId="52DDB408" w14:textId="536D8322" w:rsidR="15793683" w:rsidRDefault="13FB7FCD" w:rsidP="15793683">
            <w:pPr>
              <w:spacing w:line="259" w:lineRule="auto"/>
              <w:cnfStyle w:val="000000100000" w:firstRow="0" w:lastRow="0" w:firstColumn="0" w:lastColumn="0" w:oddVBand="0" w:evenVBand="0" w:oddHBand="1" w:evenHBand="0" w:firstRowFirstColumn="0" w:firstRowLastColumn="0" w:lastRowFirstColumn="0" w:lastRowLastColumn="0"/>
            </w:pPr>
            <w:r w:rsidRPr="517150BF">
              <w:rPr>
                <w:rFonts w:eastAsia="Verdana"/>
              </w:rPr>
              <w:t xml:space="preserve">Actor kan een bestaand </w:t>
            </w:r>
            <w:r w:rsidR="06D2CE35" w:rsidRPr="517150BF">
              <w:rPr>
                <w:rFonts w:eastAsia="Verdana"/>
              </w:rPr>
              <w:t xml:space="preserve">gebruikersaccount </w:t>
            </w:r>
            <w:r w:rsidRPr="517150BF">
              <w:rPr>
                <w:rFonts w:eastAsia="Verdana"/>
              </w:rPr>
              <w:t>verwijderen</w:t>
            </w:r>
            <w:r w:rsidR="020CAE40" w:rsidRPr="517150BF">
              <w:rPr>
                <w:rFonts w:eastAsia="Verdana"/>
              </w:rPr>
              <w:t>.</w:t>
            </w:r>
          </w:p>
        </w:tc>
      </w:tr>
      <w:tr w:rsidR="15793683" w14:paraId="2F00CE49" w14:textId="77777777" w:rsidTr="517150BF">
        <w:trPr>
          <w:trHeight w:val="501"/>
        </w:trPr>
        <w:tc>
          <w:tcPr>
            <w:cnfStyle w:val="001000000000" w:firstRow="0" w:lastRow="0" w:firstColumn="1" w:lastColumn="0" w:oddVBand="0" w:evenVBand="0" w:oddHBand="0" w:evenHBand="0" w:firstRowFirstColumn="0" w:firstRowLastColumn="0" w:lastRowFirstColumn="0" w:lastRowLastColumn="0"/>
            <w:tcW w:w="2292" w:type="dxa"/>
          </w:tcPr>
          <w:p w14:paraId="21BF82B4" w14:textId="5BD9D0B4" w:rsidR="15598512" w:rsidRDefault="15598512" w:rsidP="15793683">
            <w:pPr>
              <w:spacing w:line="259" w:lineRule="auto"/>
              <w:rPr>
                <w:rFonts w:eastAsia="Verdana"/>
                <w:b w:val="0"/>
                <w:bCs w:val="0"/>
              </w:rPr>
            </w:pPr>
            <w:r w:rsidRPr="15793683">
              <w:rPr>
                <w:rFonts w:eastAsia="Verdana"/>
                <w:b w:val="0"/>
                <w:bCs w:val="0"/>
              </w:rPr>
              <w:t>Geef inactieve gebruikers weer</w:t>
            </w:r>
          </w:p>
        </w:tc>
        <w:tc>
          <w:tcPr>
            <w:tcW w:w="6609" w:type="dxa"/>
          </w:tcPr>
          <w:p w14:paraId="010FA8FB" w14:textId="25E80942" w:rsidR="15598512" w:rsidRDefault="15598512"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Systeem geeft lijst van inactieve gebruikers in nieuwe tabel.</w:t>
            </w:r>
          </w:p>
        </w:tc>
      </w:tr>
    </w:tbl>
    <w:p w14:paraId="57F7A539" w14:textId="59D3889B" w:rsidR="15793683" w:rsidRDefault="15793683" w:rsidP="15793683"/>
    <w:p w14:paraId="6F3FD93D" w14:textId="571B51C0" w:rsidR="4912F4BE" w:rsidRDefault="4842AAC3" w:rsidP="44415C3B">
      <w:pPr>
        <w:pStyle w:val="Heading4"/>
        <w:rPr>
          <w:b/>
          <w:bCs/>
        </w:rPr>
      </w:pPr>
      <w:bookmarkStart w:id="36" w:name="_Toc1017737554"/>
      <w:r w:rsidRPr="7B616DAD">
        <w:rPr>
          <w:b/>
          <w:bCs/>
        </w:rPr>
        <w:t xml:space="preserve">Geslachtstypes beheren </w:t>
      </w:r>
      <w:bookmarkEnd w:id="36"/>
    </w:p>
    <w:p w14:paraId="376BFEA8" w14:textId="7FE6C25C" w:rsidR="4912F4BE" w:rsidRDefault="198D674F" w:rsidP="44415C3B">
      <w:pPr>
        <w:rPr>
          <w:rFonts w:eastAsia="Verdana" w:cs="Verdana"/>
          <w:color w:val="000000" w:themeColor="text1"/>
        </w:rPr>
      </w:pPr>
      <w:proofErr w:type="spellStart"/>
      <w:r w:rsidRPr="44415C3B">
        <w:rPr>
          <w:rFonts w:eastAsia="Verdana" w:cs="Verdana"/>
          <w:i/>
          <w:iCs/>
          <w:color w:val="000000" w:themeColor="text1"/>
        </w:rPr>
        <w:t>Functionality</w:t>
      </w:r>
      <w:proofErr w:type="spellEnd"/>
      <w:r w:rsidRPr="44415C3B">
        <w:rPr>
          <w:rFonts w:eastAsia="Verdana" w:cs="Verdana"/>
          <w:i/>
          <w:iCs/>
          <w:color w:val="000000" w:themeColor="text1"/>
        </w:rPr>
        <w:t>:</w:t>
      </w:r>
      <w:r w:rsidRPr="44415C3B">
        <w:rPr>
          <w:rFonts w:eastAsia="Verdana" w:cs="Verdana"/>
          <w:color w:val="000000" w:themeColor="text1"/>
        </w:rPr>
        <w:t xml:space="preserve"> Als bestuur kan ik de geslacht opties aanpassen</w:t>
      </w:r>
      <w:r w:rsidR="4912F4BE">
        <w:br/>
      </w:r>
    </w:p>
    <w:p w14:paraId="2E045040" w14:textId="265F4D52" w:rsidR="4912F4BE" w:rsidRPr="0042434C" w:rsidRDefault="198D674F" w:rsidP="44415C3B">
      <w:proofErr w:type="spellStart"/>
      <w:r w:rsidRPr="0042434C">
        <w:rPr>
          <w:rFonts w:eastAsia="Verdana" w:cs="Verdana"/>
          <w:i/>
          <w:iCs/>
          <w:color w:val="000000" w:themeColor="text1"/>
        </w:rPr>
        <w:t>Precondition</w:t>
      </w:r>
      <w:proofErr w:type="spellEnd"/>
      <w:r w:rsidRPr="0042434C">
        <w:rPr>
          <w:rFonts w:eastAsia="Verdana" w:cs="Verdana"/>
          <w:i/>
          <w:iCs/>
          <w:color w:val="000000" w:themeColor="text1"/>
        </w:rPr>
        <w:t>:</w:t>
      </w:r>
      <w:r w:rsidRPr="0042434C">
        <w:rPr>
          <w:rFonts w:eastAsia="Verdana" w:cs="Verdana"/>
          <w:color w:val="000000" w:themeColor="text1"/>
        </w:rPr>
        <w:t xml:space="preserve"> Actor is ingelogd </w:t>
      </w:r>
      <w:r w:rsidR="4912F4BE">
        <w:br/>
      </w:r>
    </w:p>
    <w:p w14:paraId="7FD721EE" w14:textId="664B6F96" w:rsidR="4912F4BE" w:rsidRDefault="198D674F" w:rsidP="44415C3B">
      <w:pPr>
        <w:rPr>
          <w:rFonts w:eastAsia="Verdana" w:cs="Verdana"/>
          <w:color w:val="000000" w:themeColor="text1"/>
        </w:rPr>
      </w:pPr>
      <w:proofErr w:type="spellStart"/>
      <w:r w:rsidRPr="44415C3B">
        <w:rPr>
          <w:rFonts w:eastAsia="Verdana" w:cs="Verdana"/>
          <w:i/>
          <w:iCs/>
          <w:color w:val="000000" w:themeColor="text1"/>
        </w:rPr>
        <w:t>Normal</w:t>
      </w:r>
      <w:proofErr w:type="spellEnd"/>
      <w:r w:rsidRPr="44415C3B">
        <w:rPr>
          <w:rFonts w:eastAsia="Verdana" w:cs="Verdana"/>
          <w:i/>
          <w:iCs/>
          <w:color w:val="000000" w:themeColor="text1"/>
        </w:rPr>
        <w:t xml:space="preserve"> flow:</w:t>
      </w:r>
      <w:r w:rsidRPr="44415C3B">
        <w:rPr>
          <w:rFonts w:eastAsia="Verdana" w:cs="Verdana"/>
          <w:color w:val="000000" w:themeColor="text1"/>
        </w:rPr>
        <w:t xml:space="preserve"> Het system geeft een veld weer om een geslacht aan te maken. De actor vult het velt in en accepteert. </w:t>
      </w:r>
    </w:p>
    <w:p w14:paraId="37113A22" w14:textId="77777777" w:rsidR="4912F4BE" w:rsidRDefault="6B1FE3BA" w:rsidP="44415C3B">
      <w:pPr>
        <w:rPr>
          <w:rFonts w:eastAsia="Verdana" w:cs="Verdana"/>
          <w:i/>
          <w:iCs/>
          <w:color w:val="000000" w:themeColor="text1"/>
        </w:rPr>
      </w:pPr>
      <w:commentRangeStart w:id="37"/>
      <w:proofErr w:type="spellStart"/>
      <w:r w:rsidRPr="517150BF">
        <w:rPr>
          <w:rFonts w:eastAsia="Verdana" w:cs="Verdana"/>
          <w:i/>
          <w:iCs/>
          <w:color w:val="000000" w:themeColor="text1"/>
        </w:rPr>
        <w:t>Alternatives</w:t>
      </w:r>
      <w:commentRangeEnd w:id="37"/>
      <w:proofErr w:type="spellEnd"/>
      <w:r w:rsidR="198D674F">
        <w:rPr>
          <w:rStyle w:val="CommentReference"/>
        </w:rPr>
        <w:commentReference w:id="37"/>
      </w:r>
      <w:r w:rsidRPr="517150BF">
        <w:rPr>
          <w:rFonts w:eastAsia="Verdana" w:cs="Verdana"/>
          <w:i/>
          <w:iCs/>
          <w:color w:val="000000" w:themeColor="text1"/>
        </w:rPr>
        <w:t>:</w:t>
      </w:r>
    </w:p>
    <w:p w14:paraId="29B56F66" w14:textId="6D5BB4A1" w:rsidR="4912F4BE" w:rsidRDefault="6B1FE3BA" w:rsidP="005622E1">
      <w:pPr>
        <w:pStyle w:val="ListParagraph"/>
        <w:numPr>
          <w:ilvl w:val="0"/>
          <w:numId w:val="16"/>
        </w:numPr>
      </w:pPr>
      <w:r w:rsidRPr="517150BF">
        <w:rPr>
          <w:u w:val="single"/>
        </w:rPr>
        <w:t>Het geslacht bestaat al:</w:t>
      </w:r>
      <w:r w:rsidR="198D674F">
        <w:br/>
      </w:r>
      <w:r>
        <w:t>Er wordt een error weergegeven dat het geslacht bestaat</w:t>
      </w:r>
      <w:r w:rsidR="198D674F">
        <w:br/>
      </w:r>
    </w:p>
    <w:p w14:paraId="39AE1B08" w14:textId="01A1AA7B" w:rsidR="3DA13136" w:rsidRDefault="24DE1DCD" w:rsidP="517150BF">
      <w:pPr>
        <w:rPr>
          <w:rFonts w:eastAsia="Verdana" w:cs="Verdana"/>
          <w:color w:val="000000" w:themeColor="text1"/>
        </w:rPr>
      </w:pPr>
      <w:proofErr w:type="spellStart"/>
      <w:r w:rsidRPr="7B616DAD">
        <w:rPr>
          <w:rFonts w:eastAsia="Verdana" w:cs="Verdana"/>
          <w:i/>
          <w:iCs/>
          <w:color w:val="000000" w:themeColor="text1"/>
        </w:rPr>
        <w:t>Screen</w:t>
      </w:r>
      <w:r w:rsidR="3DD1ABB3" w:rsidRPr="7B616DAD">
        <w:rPr>
          <w:rFonts w:eastAsia="Verdana" w:cs="Verdana"/>
          <w:i/>
          <w:iCs/>
          <w:color w:val="000000" w:themeColor="text1"/>
        </w:rPr>
        <w:t>s</w:t>
      </w:r>
      <w:proofErr w:type="spellEnd"/>
      <w:r w:rsidRPr="7B616DAD">
        <w:rPr>
          <w:rFonts w:eastAsia="Verdana" w:cs="Verdana"/>
          <w:color w:val="000000" w:themeColor="text1"/>
        </w:rPr>
        <w:t>:</w:t>
      </w:r>
    </w:p>
    <w:p w14:paraId="1C887ABF" w14:textId="7B75737C" w:rsidR="5CB9F253" w:rsidRDefault="5CB9F253" w:rsidP="51D5B40D">
      <w:pPr>
        <w:rPr>
          <w:rFonts w:eastAsia="Verdana" w:cs="Verdana"/>
          <w:i/>
          <w:iCs/>
          <w:color w:val="000000" w:themeColor="text1"/>
        </w:rPr>
      </w:pPr>
      <w:r w:rsidRPr="51D5B40D">
        <w:rPr>
          <w:rFonts w:eastAsia="Verdana" w:cs="Verdana"/>
          <w:i/>
          <w:iCs/>
          <w:color w:val="000000" w:themeColor="text1"/>
        </w:rPr>
        <w:t>16. Geslachtstypes beheren</w:t>
      </w:r>
    </w:p>
    <w:p w14:paraId="380D2194" w14:textId="73FC470C" w:rsidR="3DA13136" w:rsidRDefault="3DA13136" w:rsidP="517150BF">
      <w:r>
        <w:rPr>
          <w:noProof/>
        </w:rPr>
        <w:drawing>
          <wp:inline distT="0" distB="0" distL="0" distR="0" wp14:anchorId="13102037" wp14:editId="6E621BFC">
            <wp:extent cx="4572000" cy="3343275"/>
            <wp:effectExtent l="0" t="0" r="0" b="0"/>
            <wp:docPr id="1796800611" name="Picture 179680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292"/>
        <w:gridCol w:w="6609"/>
      </w:tblGrid>
      <w:tr w:rsidR="517150BF" w14:paraId="6774B9FD" w14:textId="77777777" w:rsidTr="517150BF">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292" w:type="dxa"/>
          </w:tcPr>
          <w:p w14:paraId="7D2A398E" w14:textId="77777777" w:rsidR="517150BF" w:rsidRDefault="517150BF" w:rsidP="517150BF">
            <w:pPr>
              <w:spacing w:line="259" w:lineRule="auto"/>
              <w:rPr>
                <w:rFonts w:eastAsia="Verdana"/>
              </w:rPr>
            </w:pPr>
            <w:r w:rsidRPr="517150BF">
              <w:rPr>
                <w:rFonts w:eastAsia="Verdana"/>
              </w:rPr>
              <w:t xml:space="preserve">Action </w:t>
            </w:r>
          </w:p>
        </w:tc>
        <w:tc>
          <w:tcPr>
            <w:tcW w:w="6609" w:type="dxa"/>
          </w:tcPr>
          <w:p w14:paraId="02806665" w14:textId="77777777" w:rsidR="517150BF" w:rsidRDefault="517150BF" w:rsidP="517150BF">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517150BF">
              <w:rPr>
                <w:rFonts w:eastAsia="Verdana"/>
              </w:rPr>
              <w:t>Explanation</w:t>
            </w:r>
            <w:proofErr w:type="spellEnd"/>
          </w:p>
        </w:tc>
      </w:tr>
      <w:tr w:rsidR="517150BF" w14:paraId="3CC5978C"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720E0F1A" w14:textId="5CFA9705" w:rsidR="517150BF" w:rsidRDefault="517150BF" w:rsidP="517150BF">
            <w:pPr>
              <w:spacing w:line="259" w:lineRule="auto"/>
            </w:pPr>
            <w:r w:rsidRPr="517150BF">
              <w:rPr>
                <w:rFonts w:eastAsia="Verdana"/>
                <w:b w:val="0"/>
                <w:bCs w:val="0"/>
              </w:rPr>
              <w:t>Ge</w:t>
            </w:r>
            <w:r w:rsidR="0FA34AD1" w:rsidRPr="517150BF">
              <w:rPr>
                <w:rFonts w:eastAsia="Verdana"/>
                <w:b w:val="0"/>
                <w:bCs w:val="0"/>
              </w:rPr>
              <w:t xml:space="preserve">slacht </w:t>
            </w:r>
            <w:r w:rsidRPr="517150BF">
              <w:rPr>
                <w:rFonts w:eastAsia="Verdana"/>
                <w:b w:val="0"/>
                <w:bCs w:val="0"/>
              </w:rPr>
              <w:t>toevoegen</w:t>
            </w:r>
          </w:p>
        </w:tc>
        <w:tc>
          <w:tcPr>
            <w:tcW w:w="6609" w:type="dxa"/>
          </w:tcPr>
          <w:p w14:paraId="4D32D1E0" w14:textId="1AAEC664" w:rsidR="517150BF" w:rsidRDefault="517150BF"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 xml:space="preserve">Actor kan een </w:t>
            </w:r>
            <w:r w:rsidR="2FB63863" w:rsidRPr="517150BF">
              <w:rPr>
                <w:rFonts w:eastAsia="Verdana"/>
              </w:rPr>
              <w:t xml:space="preserve">geslacht </w:t>
            </w:r>
            <w:r w:rsidRPr="517150BF">
              <w:rPr>
                <w:rFonts w:eastAsia="Verdana"/>
              </w:rPr>
              <w:t>toevoegen.</w:t>
            </w:r>
          </w:p>
        </w:tc>
      </w:tr>
      <w:tr w:rsidR="517150BF" w14:paraId="39C5757F" w14:textId="77777777" w:rsidTr="517150BF">
        <w:trPr>
          <w:trHeight w:val="501"/>
        </w:trPr>
        <w:tc>
          <w:tcPr>
            <w:cnfStyle w:val="001000000000" w:firstRow="0" w:lastRow="0" w:firstColumn="1" w:lastColumn="0" w:oddVBand="0" w:evenVBand="0" w:oddHBand="0" w:evenHBand="0" w:firstRowFirstColumn="0" w:firstRowLastColumn="0" w:lastRowFirstColumn="0" w:lastRowLastColumn="0"/>
            <w:tcW w:w="2292" w:type="dxa"/>
          </w:tcPr>
          <w:p w14:paraId="0DAEDF93" w14:textId="6BB2168F" w:rsidR="7FA41DBE" w:rsidRDefault="7FA41DBE" w:rsidP="517150BF">
            <w:pPr>
              <w:spacing w:line="259" w:lineRule="auto"/>
              <w:rPr>
                <w:rFonts w:eastAsia="Verdana"/>
                <w:b w:val="0"/>
                <w:bCs w:val="0"/>
              </w:rPr>
            </w:pPr>
            <w:r w:rsidRPr="517150BF">
              <w:rPr>
                <w:rFonts w:eastAsia="Verdana"/>
                <w:b w:val="0"/>
                <w:bCs w:val="0"/>
              </w:rPr>
              <w:lastRenderedPageBreak/>
              <w:t xml:space="preserve">Geslacht </w:t>
            </w:r>
            <w:r w:rsidR="517150BF" w:rsidRPr="517150BF">
              <w:rPr>
                <w:rFonts w:eastAsia="Verdana"/>
                <w:b w:val="0"/>
                <w:bCs w:val="0"/>
              </w:rPr>
              <w:t>aanpassen</w:t>
            </w:r>
          </w:p>
        </w:tc>
        <w:tc>
          <w:tcPr>
            <w:tcW w:w="6609" w:type="dxa"/>
          </w:tcPr>
          <w:p w14:paraId="119EFA6D" w14:textId="0436A908" w:rsidR="517150BF" w:rsidRDefault="517150BF" w:rsidP="517150BF">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7150BF">
              <w:rPr>
                <w:rFonts w:eastAsia="Verdana"/>
              </w:rPr>
              <w:t xml:space="preserve">Actor kan een bestaand </w:t>
            </w:r>
            <w:r w:rsidR="55B6DBC5" w:rsidRPr="517150BF">
              <w:rPr>
                <w:rFonts w:eastAsia="Verdana"/>
              </w:rPr>
              <w:t xml:space="preserve">geslacht </w:t>
            </w:r>
            <w:r w:rsidRPr="517150BF">
              <w:rPr>
                <w:rFonts w:eastAsia="Verdana"/>
              </w:rPr>
              <w:t>aanpassen.</w:t>
            </w:r>
          </w:p>
        </w:tc>
      </w:tr>
      <w:tr w:rsidR="517150BF" w14:paraId="57A960C3"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2EAB032E" w14:textId="4A3EBC40" w:rsidR="2C9DD80F" w:rsidRDefault="2C9DD80F" w:rsidP="517150BF">
            <w:pPr>
              <w:spacing w:line="259" w:lineRule="auto"/>
              <w:rPr>
                <w:rFonts w:eastAsia="Verdana"/>
                <w:b w:val="0"/>
                <w:bCs w:val="0"/>
              </w:rPr>
            </w:pPr>
            <w:r w:rsidRPr="517150BF">
              <w:rPr>
                <w:rFonts w:eastAsia="Verdana"/>
                <w:b w:val="0"/>
                <w:bCs w:val="0"/>
              </w:rPr>
              <w:t xml:space="preserve">Geslacht </w:t>
            </w:r>
            <w:r w:rsidR="517150BF" w:rsidRPr="517150BF">
              <w:rPr>
                <w:rFonts w:eastAsia="Verdana"/>
                <w:b w:val="0"/>
                <w:bCs w:val="0"/>
              </w:rPr>
              <w:t>verwijderen</w:t>
            </w:r>
          </w:p>
        </w:tc>
        <w:tc>
          <w:tcPr>
            <w:tcW w:w="6609" w:type="dxa"/>
          </w:tcPr>
          <w:p w14:paraId="16FD56A1" w14:textId="5EF75FBE" w:rsidR="517150BF" w:rsidRDefault="517150BF" w:rsidP="517150BF">
            <w:pPr>
              <w:spacing w:line="259" w:lineRule="auto"/>
              <w:cnfStyle w:val="000000100000" w:firstRow="0" w:lastRow="0" w:firstColumn="0" w:lastColumn="0" w:oddVBand="0" w:evenVBand="0" w:oddHBand="1" w:evenHBand="0" w:firstRowFirstColumn="0" w:firstRowLastColumn="0" w:lastRowFirstColumn="0" w:lastRowLastColumn="0"/>
            </w:pPr>
            <w:r w:rsidRPr="517150BF">
              <w:rPr>
                <w:rFonts w:eastAsia="Verdana"/>
              </w:rPr>
              <w:t xml:space="preserve">Actor kan een bestaand </w:t>
            </w:r>
            <w:r w:rsidR="4CBEAEC5" w:rsidRPr="517150BF">
              <w:rPr>
                <w:rFonts w:eastAsia="Verdana"/>
              </w:rPr>
              <w:t xml:space="preserve">geslacht </w:t>
            </w:r>
            <w:r w:rsidRPr="517150BF">
              <w:rPr>
                <w:rFonts w:eastAsia="Verdana"/>
              </w:rPr>
              <w:t>verwijderen.</w:t>
            </w:r>
          </w:p>
        </w:tc>
      </w:tr>
    </w:tbl>
    <w:p w14:paraId="11F3D1CE" w14:textId="41CFB124" w:rsidR="517150BF" w:rsidRDefault="517150BF"/>
    <w:p w14:paraId="57B9B964" w14:textId="27A508D7" w:rsidR="517150BF" w:rsidRDefault="517150BF" w:rsidP="517150BF"/>
    <w:p w14:paraId="329DEE72" w14:textId="0FC3BD1C" w:rsidR="4912F4BE" w:rsidRDefault="4912F4BE" w:rsidP="44415C3B">
      <w:pPr>
        <w:ind w:left="708"/>
        <w:rPr>
          <w:lang w:val="nl-BE"/>
        </w:rPr>
      </w:pPr>
    </w:p>
    <w:p w14:paraId="5FE8515F" w14:textId="3B74F6AC" w:rsidR="4912F4BE" w:rsidRDefault="4842AAC3" w:rsidP="44415C3B">
      <w:pPr>
        <w:pStyle w:val="Heading4"/>
        <w:rPr>
          <w:b/>
          <w:bCs/>
        </w:rPr>
      </w:pPr>
      <w:bookmarkStart w:id="38" w:name="_Toc113712792"/>
      <w:r w:rsidRPr="7B616DAD">
        <w:rPr>
          <w:b/>
          <w:bCs/>
        </w:rPr>
        <w:t xml:space="preserve">Kledij beheren </w:t>
      </w:r>
      <w:bookmarkEnd w:id="38"/>
    </w:p>
    <w:p w14:paraId="564134AE" w14:textId="202FB660" w:rsidR="4912F4BE" w:rsidRDefault="254DD4E7" w:rsidP="44415C3B">
      <w:proofErr w:type="spellStart"/>
      <w:r w:rsidRPr="51D5B40D">
        <w:rPr>
          <w:rFonts w:eastAsia="Verdana" w:cs="Verdana"/>
          <w:i/>
          <w:iCs/>
          <w:color w:val="000000" w:themeColor="text1"/>
        </w:rPr>
        <w:t>Functionality</w:t>
      </w:r>
      <w:proofErr w:type="spellEnd"/>
      <w:r w:rsidRPr="51D5B40D">
        <w:rPr>
          <w:rFonts w:eastAsia="Verdana" w:cs="Verdana"/>
          <w:i/>
          <w:iCs/>
          <w:color w:val="000000" w:themeColor="text1"/>
        </w:rPr>
        <w:t>:</w:t>
      </w:r>
      <w:r w:rsidRPr="51D5B40D">
        <w:rPr>
          <w:rFonts w:eastAsia="Verdana" w:cs="Verdana"/>
          <w:color w:val="000000" w:themeColor="text1"/>
        </w:rPr>
        <w:t xml:space="preserve"> Als bestuur kan ik de kledingstukken beheren</w:t>
      </w:r>
    </w:p>
    <w:p w14:paraId="5B6DE2DE" w14:textId="160004D8" w:rsidR="4912F4BE" w:rsidRDefault="254DD4E7" w:rsidP="4912F4BE">
      <w:proofErr w:type="spellStart"/>
      <w:r w:rsidRPr="51D5B40D">
        <w:rPr>
          <w:rFonts w:eastAsia="Verdana" w:cs="Verdana"/>
          <w:i/>
          <w:iCs/>
          <w:color w:val="000000" w:themeColor="text1"/>
        </w:rPr>
        <w:t>Precondition</w:t>
      </w:r>
      <w:proofErr w:type="spellEnd"/>
      <w:r w:rsidRPr="51D5B40D">
        <w:rPr>
          <w:rFonts w:eastAsia="Verdana" w:cs="Verdana"/>
          <w:i/>
          <w:iCs/>
          <w:color w:val="000000" w:themeColor="text1"/>
        </w:rPr>
        <w:t>:</w:t>
      </w:r>
      <w:r w:rsidRPr="51D5B40D">
        <w:rPr>
          <w:rFonts w:eastAsia="Verdana" w:cs="Verdana"/>
          <w:color w:val="000000" w:themeColor="text1"/>
        </w:rPr>
        <w:t xml:space="preserve"> Actor is ingelogd.</w:t>
      </w:r>
    </w:p>
    <w:p w14:paraId="5855EDA9" w14:textId="1AAF1EA3" w:rsidR="4912F4BE" w:rsidRDefault="254DD4E7" w:rsidP="44415C3B">
      <w:proofErr w:type="spellStart"/>
      <w:r w:rsidRPr="51D5B40D">
        <w:rPr>
          <w:rFonts w:eastAsia="Verdana" w:cs="Verdana"/>
          <w:i/>
          <w:iCs/>
          <w:color w:val="000000" w:themeColor="text1"/>
        </w:rPr>
        <w:t>Normal</w:t>
      </w:r>
      <w:proofErr w:type="spellEnd"/>
      <w:r w:rsidRPr="51D5B40D">
        <w:rPr>
          <w:rFonts w:eastAsia="Verdana" w:cs="Verdana"/>
          <w:i/>
          <w:iCs/>
          <w:color w:val="000000" w:themeColor="text1"/>
        </w:rPr>
        <w:t xml:space="preserve"> flow:</w:t>
      </w:r>
      <w:r w:rsidRPr="51D5B40D">
        <w:rPr>
          <w:rFonts w:eastAsia="Verdana" w:cs="Verdana"/>
          <w:color w:val="000000" w:themeColor="text1"/>
        </w:rPr>
        <w:t xml:space="preserve"> </w:t>
      </w:r>
      <w:r w:rsidR="198D674F">
        <w:br/>
      </w:r>
      <w:r w:rsidRPr="51D5B40D">
        <w:rPr>
          <w:rFonts w:eastAsia="Verdana" w:cs="Verdana"/>
          <w:color w:val="000000" w:themeColor="text1"/>
        </w:rPr>
        <w:t xml:space="preserve">Het systeem geeft een overzicht weer van de </w:t>
      </w:r>
      <w:r w:rsidR="57ADE01C" w:rsidRPr="51D5B40D">
        <w:rPr>
          <w:rFonts w:eastAsia="Verdana" w:cs="Verdana"/>
          <w:color w:val="000000" w:themeColor="text1"/>
        </w:rPr>
        <w:t>momente</w:t>
      </w:r>
      <w:r w:rsidR="1ED3A0C5" w:rsidRPr="51D5B40D">
        <w:rPr>
          <w:rFonts w:eastAsia="Verdana" w:cs="Verdana"/>
          <w:color w:val="000000" w:themeColor="text1"/>
        </w:rPr>
        <w:t>le</w:t>
      </w:r>
      <w:r w:rsidRPr="51D5B40D">
        <w:rPr>
          <w:rFonts w:eastAsia="Verdana" w:cs="Verdana"/>
          <w:color w:val="000000" w:themeColor="text1"/>
        </w:rPr>
        <w:t xml:space="preserve"> kledingstukken.</w:t>
      </w:r>
      <w:r w:rsidR="198D674F">
        <w:br/>
      </w:r>
      <w:r w:rsidRPr="51D5B40D">
        <w:rPr>
          <w:rFonts w:eastAsia="Verdana" w:cs="Verdana"/>
          <w:color w:val="000000" w:themeColor="text1"/>
        </w:rPr>
        <w:t>De actor kiest de optie om een kledingstuk toe te voegen en vult het type, de beschikbare maten en de prijs van het kledingstuk in en bevestigt.</w:t>
      </w:r>
      <w:r w:rsidR="198D674F">
        <w:br/>
      </w:r>
      <w:r w:rsidRPr="51D5B40D">
        <w:rPr>
          <w:rFonts w:eastAsia="Verdana" w:cs="Verdana"/>
          <w:color w:val="000000" w:themeColor="text1"/>
        </w:rPr>
        <w:t>Het systeem bevestigt en toont opnieuw het overzicht met</w:t>
      </w:r>
      <w:r w:rsidR="11E17773" w:rsidRPr="51D5B40D">
        <w:rPr>
          <w:rFonts w:eastAsia="Verdana" w:cs="Verdana"/>
          <w:color w:val="000000" w:themeColor="text1"/>
        </w:rPr>
        <w:t xml:space="preserve"> momentele</w:t>
      </w:r>
      <w:r w:rsidRPr="51D5B40D">
        <w:rPr>
          <w:rFonts w:eastAsia="Verdana" w:cs="Verdana"/>
          <w:color w:val="000000" w:themeColor="text1"/>
        </w:rPr>
        <w:t xml:space="preserve"> kledingstukken.</w:t>
      </w:r>
    </w:p>
    <w:p w14:paraId="6BCF984E" w14:textId="1321DE0B" w:rsidR="4912F4BE" w:rsidRDefault="6B1FE3BA" w:rsidP="517150BF">
      <w:pPr>
        <w:rPr>
          <w:rFonts w:eastAsia="Verdana" w:cs="Verdana"/>
          <w:color w:val="000000" w:themeColor="text1"/>
        </w:rPr>
      </w:pPr>
      <w:proofErr w:type="spellStart"/>
      <w:r w:rsidRPr="517150BF">
        <w:rPr>
          <w:rFonts w:eastAsia="Verdana" w:cs="Verdana"/>
          <w:i/>
          <w:iCs/>
          <w:color w:val="000000" w:themeColor="text1"/>
          <w:lang w:val="nl-BE"/>
        </w:rPr>
        <w:t>Alternatives</w:t>
      </w:r>
      <w:proofErr w:type="spellEnd"/>
      <w:r w:rsidRPr="517150BF">
        <w:rPr>
          <w:rFonts w:eastAsia="Verdana" w:cs="Verdana"/>
          <w:i/>
          <w:iCs/>
          <w:color w:val="000000" w:themeColor="text1"/>
          <w:lang w:val="nl-BE"/>
        </w:rPr>
        <w:t>:</w:t>
      </w:r>
    </w:p>
    <w:p w14:paraId="048D901A" w14:textId="20EE3333" w:rsidR="4912F4BE" w:rsidRDefault="22ED8ACE" w:rsidP="517150BF">
      <w:pPr>
        <w:pStyle w:val="ListParagraph"/>
        <w:numPr>
          <w:ilvl w:val="0"/>
          <w:numId w:val="4"/>
        </w:numPr>
        <w:rPr>
          <w:rFonts w:eastAsia="Verdana" w:cs="Verdana"/>
          <w:color w:val="000000" w:themeColor="text1"/>
        </w:rPr>
      </w:pPr>
      <w:r w:rsidRPr="517150BF">
        <w:rPr>
          <w:rFonts w:eastAsia="Verdana" w:cs="Verdana"/>
          <w:color w:val="000000" w:themeColor="text1"/>
          <w:u w:val="single"/>
        </w:rPr>
        <w:t>Aanpassen</w:t>
      </w:r>
      <w:r w:rsidR="6B1FE3BA" w:rsidRPr="517150BF">
        <w:rPr>
          <w:rFonts w:eastAsia="Verdana" w:cs="Verdana"/>
          <w:color w:val="000000" w:themeColor="text1"/>
          <w:u w:val="single"/>
        </w:rPr>
        <w:t>:</w:t>
      </w:r>
      <w:r w:rsidR="6B1FE3BA" w:rsidRPr="517150BF">
        <w:rPr>
          <w:rFonts w:eastAsia="Verdana" w:cs="Verdana"/>
          <w:color w:val="000000" w:themeColor="text1"/>
        </w:rPr>
        <w:t xml:space="preserve"> De actor kiest ervoor om de details van een bestaand kledingstuk aan te passen.</w:t>
      </w:r>
    </w:p>
    <w:p w14:paraId="3C31B4EC" w14:textId="3D1B7A85" w:rsidR="4912F4BE" w:rsidRDefault="6ECD97BB" w:rsidP="517150BF">
      <w:pPr>
        <w:pStyle w:val="ListParagraph"/>
        <w:numPr>
          <w:ilvl w:val="0"/>
          <w:numId w:val="4"/>
        </w:numPr>
        <w:rPr>
          <w:rFonts w:eastAsia="Verdana" w:cs="Verdana"/>
          <w:color w:val="000000" w:themeColor="text1"/>
        </w:rPr>
      </w:pPr>
      <w:r w:rsidRPr="517150BF">
        <w:rPr>
          <w:rFonts w:eastAsia="Verdana" w:cs="Verdana"/>
          <w:color w:val="000000" w:themeColor="text1"/>
          <w:u w:val="single"/>
        </w:rPr>
        <w:t>Verwijderen</w:t>
      </w:r>
      <w:r w:rsidR="3ABB1A64" w:rsidRPr="517150BF">
        <w:rPr>
          <w:rFonts w:eastAsia="Verdana" w:cs="Verdana"/>
          <w:color w:val="000000" w:themeColor="text1"/>
          <w:u w:val="single"/>
        </w:rPr>
        <w:t>:</w:t>
      </w:r>
      <w:r w:rsidR="3ABB1A64" w:rsidRPr="517150BF">
        <w:rPr>
          <w:rFonts w:eastAsia="Verdana" w:cs="Verdana"/>
          <w:color w:val="000000" w:themeColor="text1"/>
        </w:rPr>
        <w:t xml:space="preserve"> De actor kiest ervoor om een kledingstuk te verwijderen. Na bevestiging wordt het kledingstuk verwijderd. Als het kledingstuk gekoppeld is aan bestaande bestellingen wordt het kledingstuk op inactief gezet.</w:t>
      </w:r>
    </w:p>
    <w:p w14:paraId="11D7659E" w14:textId="70E1C03B" w:rsidR="4912F4BE" w:rsidRDefault="536E3079" w:rsidP="15793683">
      <w:pPr>
        <w:rPr>
          <w:i/>
          <w:iCs/>
        </w:rPr>
      </w:pPr>
      <w:proofErr w:type="spellStart"/>
      <w:r w:rsidRPr="51D5B40D">
        <w:rPr>
          <w:i/>
          <w:iCs/>
        </w:rPr>
        <w:t>Screens</w:t>
      </w:r>
      <w:proofErr w:type="spellEnd"/>
      <w:r w:rsidRPr="51D5B40D">
        <w:rPr>
          <w:i/>
          <w:iCs/>
        </w:rPr>
        <w:t>:</w:t>
      </w:r>
    </w:p>
    <w:p w14:paraId="1ACABD6C" w14:textId="40C85146" w:rsidR="4912F4BE" w:rsidRDefault="6F0FD2D0" w:rsidP="51D5B40D">
      <w:pPr>
        <w:spacing w:line="259" w:lineRule="auto"/>
      </w:pPr>
      <w:r w:rsidRPr="51D5B40D">
        <w:rPr>
          <w:i/>
          <w:iCs/>
        </w:rPr>
        <w:t xml:space="preserve">17. </w:t>
      </w:r>
      <w:r w:rsidR="5B0A1646" w:rsidRPr="51D5B40D">
        <w:rPr>
          <w:i/>
          <w:iCs/>
        </w:rPr>
        <w:t>Kledij beheren</w:t>
      </w:r>
      <w:r w:rsidR="4912F4BE">
        <w:br/>
      </w:r>
      <w:r w:rsidR="09C516A4">
        <w:rPr>
          <w:noProof/>
        </w:rPr>
        <w:drawing>
          <wp:inline distT="0" distB="0" distL="0" distR="0" wp14:anchorId="1AAFB95F" wp14:editId="7A43AE19">
            <wp:extent cx="4572000" cy="2266950"/>
            <wp:effectExtent l="0" t="0" r="0" b="0"/>
            <wp:docPr id="1203807854" name="Picture 120380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292"/>
        <w:gridCol w:w="6609"/>
      </w:tblGrid>
      <w:tr w:rsidR="15793683" w14:paraId="797A7083" w14:textId="77777777" w:rsidTr="15793683">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292" w:type="dxa"/>
          </w:tcPr>
          <w:p w14:paraId="113C0881" w14:textId="77777777" w:rsidR="15793683" w:rsidRDefault="15793683" w:rsidP="15793683">
            <w:pPr>
              <w:spacing w:line="259" w:lineRule="auto"/>
              <w:rPr>
                <w:rFonts w:eastAsia="Verdana"/>
              </w:rPr>
            </w:pPr>
            <w:r w:rsidRPr="15793683">
              <w:rPr>
                <w:rFonts w:eastAsia="Verdana"/>
              </w:rPr>
              <w:t xml:space="preserve">Action </w:t>
            </w:r>
          </w:p>
        </w:tc>
        <w:tc>
          <w:tcPr>
            <w:tcW w:w="6609" w:type="dxa"/>
          </w:tcPr>
          <w:p w14:paraId="24FC504C" w14:textId="77777777" w:rsidR="15793683" w:rsidRDefault="15793683" w:rsidP="15793683">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5793683">
              <w:rPr>
                <w:rFonts w:eastAsia="Verdana"/>
              </w:rPr>
              <w:t>Explanation</w:t>
            </w:r>
            <w:proofErr w:type="spellEnd"/>
          </w:p>
        </w:tc>
      </w:tr>
      <w:tr w:rsidR="15793683" w14:paraId="79302455"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7F8E4624" w14:textId="0A4F1AD4" w:rsidR="107B835F" w:rsidRDefault="107B835F" w:rsidP="15793683">
            <w:pPr>
              <w:spacing w:line="259" w:lineRule="auto"/>
            </w:pPr>
            <w:r w:rsidRPr="15793683">
              <w:rPr>
                <w:rFonts w:eastAsia="Verdana"/>
                <w:b w:val="0"/>
                <w:bCs w:val="0"/>
              </w:rPr>
              <w:t>Kledij toevoegen</w:t>
            </w:r>
          </w:p>
        </w:tc>
        <w:tc>
          <w:tcPr>
            <w:tcW w:w="6609" w:type="dxa"/>
          </w:tcPr>
          <w:p w14:paraId="79BC4DB8" w14:textId="5722BCBD" w:rsidR="107B835F" w:rsidRDefault="107B835F" w:rsidP="15793683">
            <w:pPr>
              <w:spacing w:line="259" w:lineRule="auto"/>
              <w:cnfStyle w:val="000000100000" w:firstRow="0" w:lastRow="0" w:firstColumn="0" w:lastColumn="0" w:oddVBand="0" w:evenVBand="0" w:oddHBand="1" w:evenHBand="0" w:firstRowFirstColumn="0" w:firstRowLastColumn="0" w:lastRowFirstColumn="0" w:lastRowLastColumn="0"/>
            </w:pPr>
            <w:r w:rsidRPr="15793683">
              <w:rPr>
                <w:rFonts w:eastAsia="Verdana"/>
              </w:rPr>
              <w:t>Actor kan kledingstuk aanmaken</w:t>
            </w:r>
          </w:p>
        </w:tc>
      </w:tr>
      <w:tr w:rsidR="15793683" w14:paraId="725FEE8A"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292" w:type="dxa"/>
          </w:tcPr>
          <w:p w14:paraId="2FA3D99A" w14:textId="4D24F9FE" w:rsidR="107B835F" w:rsidRDefault="107B835F" w:rsidP="15793683">
            <w:pPr>
              <w:spacing w:line="259" w:lineRule="auto"/>
              <w:rPr>
                <w:rFonts w:eastAsia="Verdana"/>
                <w:b w:val="0"/>
                <w:bCs w:val="0"/>
              </w:rPr>
            </w:pPr>
            <w:r w:rsidRPr="15793683">
              <w:rPr>
                <w:rFonts w:eastAsia="Verdana"/>
                <w:b w:val="0"/>
                <w:bCs w:val="0"/>
              </w:rPr>
              <w:t>Kledij aanpassen</w:t>
            </w:r>
          </w:p>
        </w:tc>
        <w:tc>
          <w:tcPr>
            <w:tcW w:w="6609" w:type="dxa"/>
          </w:tcPr>
          <w:p w14:paraId="6F4CD182" w14:textId="749791EC" w:rsidR="107B835F" w:rsidRDefault="107B835F" w:rsidP="15793683">
            <w:pPr>
              <w:spacing w:line="259" w:lineRule="auto"/>
              <w:cnfStyle w:val="000000000000" w:firstRow="0" w:lastRow="0" w:firstColumn="0" w:lastColumn="0" w:oddVBand="0" w:evenVBand="0" w:oddHBand="0" w:evenHBand="0" w:firstRowFirstColumn="0" w:firstRowLastColumn="0" w:lastRowFirstColumn="0" w:lastRowLastColumn="0"/>
            </w:pPr>
            <w:r w:rsidRPr="15793683">
              <w:rPr>
                <w:rFonts w:eastAsia="Verdana"/>
              </w:rPr>
              <w:t>Actor kan een bestaand kledingstuk aanpassen</w:t>
            </w:r>
          </w:p>
        </w:tc>
      </w:tr>
      <w:tr w:rsidR="15793683" w14:paraId="308BCD50"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2AFFA6A6" w14:textId="1443FAE9" w:rsidR="107B835F" w:rsidRDefault="107B835F" w:rsidP="15793683">
            <w:pPr>
              <w:spacing w:line="259" w:lineRule="auto"/>
              <w:rPr>
                <w:rFonts w:eastAsia="Verdana"/>
                <w:b w:val="0"/>
                <w:bCs w:val="0"/>
              </w:rPr>
            </w:pPr>
            <w:r w:rsidRPr="15793683">
              <w:rPr>
                <w:rFonts w:eastAsia="Verdana"/>
                <w:b w:val="0"/>
                <w:bCs w:val="0"/>
              </w:rPr>
              <w:lastRenderedPageBreak/>
              <w:t>Kledij verwijderen</w:t>
            </w:r>
          </w:p>
        </w:tc>
        <w:tc>
          <w:tcPr>
            <w:tcW w:w="6609" w:type="dxa"/>
          </w:tcPr>
          <w:p w14:paraId="1ED9183C" w14:textId="4B41BAE4" w:rsidR="107B835F" w:rsidRDefault="107B835F" w:rsidP="15793683">
            <w:pPr>
              <w:spacing w:line="259" w:lineRule="auto"/>
              <w:cnfStyle w:val="000000100000" w:firstRow="0" w:lastRow="0" w:firstColumn="0" w:lastColumn="0" w:oddVBand="0" w:evenVBand="0" w:oddHBand="1" w:evenHBand="0" w:firstRowFirstColumn="0" w:firstRowLastColumn="0" w:lastRowFirstColumn="0" w:lastRowLastColumn="0"/>
            </w:pPr>
            <w:r w:rsidRPr="15793683">
              <w:rPr>
                <w:rFonts w:eastAsia="Verdana"/>
              </w:rPr>
              <w:t>Actor kan een bestaand kledingstuk verwijderen</w:t>
            </w:r>
          </w:p>
        </w:tc>
      </w:tr>
    </w:tbl>
    <w:p w14:paraId="155B21D5" w14:textId="1B59DF13" w:rsidR="15793683" w:rsidRDefault="15793683" w:rsidP="15793683"/>
    <w:p w14:paraId="2A171208" w14:textId="78F961B6" w:rsidR="3C33729C" w:rsidRDefault="77FA7ACF" w:rsidP="15793683">
      <w:pPr>
        <w:pStyle w:val="Heading4"/>
        <w:rPr>
          <w:b/>
          <w:bCs/>
        </w:rPr>
      </w:pPr>
      <w:bookmarkStart w:id="39" w:name="_Toc258254484"/>
      <w:r w:rsidRPr="7B616DAD">
        <w:rPr>
          <w:b/>
          <w:bCs/>
        </w:rPr>
        <w:t>Kledingmaten beheren</w:t>
      </w:r>
      <w:bookmarkEnd w:id="39"/>
    </w:p>
    <w:p w14:paraId="1285FC0E" w14:textId="468CD024" w:rsidR="3C33729C" w:rsidRDefault="536E3079" w:rsidP="15793683">
      <w:proofErr w:type="spellStart"/>
      <w:r w:rsidRPr="51D5B40D">
        <w:rPr>
          <w:rFonts w:eastAsia="Verdana" w:cs="Verdana"/>
          <w:i/>
          <w:iCs/>
          <w:color w:val="000000" w:themeColor="text1"/>
        </w:rPr>
        <w:t>Functionality</w:t>
      </w:r>
      <w:proofErr w:type="spellEnd"/>
      <w:r w:rsidRPr="51D5B40D">
        <w:rPr>
          <w:rFonts w:eastAsia="Verdana" w:cs="Verdana"/>
          <w:i/>
          <w:iCs/>
          <w:color w:val="000000" w:themeColor="text1"/>
        </w:rPr>
        <w:t>:</w:t>
      </w:r>
      <w:r w:rsidRPr="51D5B40D">
        <w:rPr>
          <w:rFonts w:eastAsia="Verdana" w:cs="Verdana"/>
          <w:color w:val="000000" w:themeColor="text1"/>
        </w:rPr>
        <w:t xml:space="preserve"> Als bestuur kan ik de kledingmaten beheren</w:t>
      </w:r>
    </w:p>
    <w:p w14:paraId="67CE9EC0" w14:textId="1997CDA8" w:rsidR="3C33729C" w:rsidRDefault="536E3079">
      <w:proofErr w:type="spellStart"/>
      <w:r w:rsidRPr="51D5B40D">
        <w:rPr>
          <w:rFonts w:eastAsia="Verdana" w:cs="Verdana"/>
          <w:i/>
          <w:iCs/>
          <w:color w:val="000000" w:themeColor="text1"/>
        </w:rPr>
        <w:t>Precondition</w:t>
      </w:r>
      <w:proofErr w:type="spellEnd"/>
      <w:r w:rsidRPr="51D5B40D">
        <w:rPr>
          <w:rFonts w:eastAsia="Verdana" w:cs="Verdana"/>
          <w:i/>
          <w:iCs/>
          <w:color w:val="000000" w:themeColor="text1"/>
        </w:rPr>
        <w:t>:</w:t>
      </w:r>
      <w:r w:rsidRPr="51D5B40D">
        <w:rPr>
          <w:rFonts w:eastAsia="Verdana" w:cs="Verdana"/>
          <w:color w:val="000000" w:themeColor="text1"/>
        </w:rPr>
        <w:t xml:space="preserve"> Actor is ingelogd.</w:t>
      </w:r>
    </w:p>
    <w:p w14:paraId="337F7EFC" w14:textId="1737FD4D" w:rsidR="3C33729C" w:rsidRDefault="562EF8C1" w:rsidP="517150BF">
      <w:proofErr w:type="spellStart"/>
      <w:r w:rsidRPr="517150BF">
        <w:rPr>
          <w:rFonts w:eastAsia="Verdana" w:cs="Verdana"/>
          <w:i/>
          <w:iCs/>
          <w:color w:val="000000" w:themeColor="text1"/>
        </w:rPr>
        <w:t>Normal</w:t>
      </w:r>
      <w:proofErr w:type="spellEnd"/>
      <w:r w:rsidRPr="517150BF">
        <w:rPr>
          <w:rFonts w:eastAsia="Verdana" w:cs="Verdana"/>
          <w:i/>
          <w:iCs/>
          <w:color w:val="000000" w:themeColor="text1"/>
        </w:rPr>
        <w:t xml:space="preserve"> flow:</w:t>
      </w:r>
      <w:r w:rsidRPr="517150BF">
        <w:rPr>
          <w:rFonts w:eastAsia="Verdana" w:cs="Verdana"/>
          <w:color w:val="000000" w:themeColor="text1"/>
        </w:rPr>
        <w:t xml:space="preserve"> </w:t>
      </w:r>
      <w:r w:rsidR="7DC99FB1" w:rsidRPr="517150BF">
        <w:rPr>
          <w:rFonts w:eastAsia="Verdana" w:cs="Verdana"/>
          <w:color w:val="000000" w:themeColor="text1"/>
        </w:rPr>
        <w:t>Deze UC is analoog met UC “Ploegen beheren”.</w:t>
      </w:r>
    </w:p>
    <w:p w14:paraId="0AD58151" w14:textId="1A4E9A38" w:rsidR="3C33729C" w:rsidRDefault="536E3079" w:rsidP="15793683">
      <w:proofErr w:type="spellStart"/>
      <w:r w:rsidRPr="51D5B40D">
        <w:rPr>
          <w:i/>
          <w:iCs/>
        </w:rPr>
        <w:t>Screens</w:t>
      </w:r>
      <w:proofErr w:type="spellEnd"/>
      <w:r w:rsidRPr="51D5B40D">
        <w:rPr>
          <w:i/>
          <w:iCs/>
        </w:rPr>
        <w:t xml:space="preserve">: </w:t>
      </w:r>
    </w:p>
    <w:p w14:paraId="21A85AF2" w14:textId="77C7ACFE" w:rsidR="6C5F82F2" w:rsidRDefault="6BEEAD64" w:rsidP="15793683">
      <w:r w:rsidRPr="51D5B40D">
        <w:rPr>
          <w:i/>
          <w:iCs/>
        </w:rPr>
        <w:t>18. Kledingmaten beheren</w:t>
      </w:r>
      <w:r w:rsidR="6C5F82F2">
        <w:br/>
      </w:r>
      <w:r w:rsidR="21B52C6F">
        <w:rPr>
          <w:noProof/>
        </w:rPr>
        <w:drawing>
          <wp:inline distT="0" distB="0" distL="0" distR="0" wp14:anchorId="4368ED02" wp14:editId="07270FE0">
            <wp:extent cx="4562475" cy="3952875"/>
            <wp:effectExtent l="0" t="0" r="0" b="0"/>
            <wp:docPr id="1413441820" name="Picture 141344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62475" cy="395287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292"/>
        <w:gridCol w:w="6609"/>
      </w:tblGrid>
      <w:tr w:rsidR="15793683" w14:paraId="69250431" w14:textId="77777777" w:rsidTr="15793683">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292" w:type="dxa"/>
          </w:tcPr>
          <w:p w14:paraId="2BA072CE" w14:textId="77777777" w:rsidR="15793683" w:rsidRDefault="15793683" w:rsidP="15793683">
            <w:pPr>
              <w:spacing w:line="259" w:lineRule="auto"/>
              <w:rPr>
                <w:rFonts w:eastAsia="Verdana"/>
              </w:rPr>
            </w:pPr>
            <w:r w:rsidRPr="15793683">
              <w:rPr>
                <w:rFonts w:eastAsia="Verdana"/>
              </w:rPr>
              <w:t xml:space="preserve">Action </w:t>
            </w:r>
          </w:p>
        </w:tc>
        <w:tc>
          <w:tcPr>
            <w:tcW w:w="6609" w:type="dxa"/>
          </w:tcPr>
          <w:p w14:paraId="3FE2C815" w14:textId="77777777" w:rsidR="15793683" w:rsidRDefault="15793683" w:rsidP="15793683">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15793683">
              <w:rPr>
                <w:rFonts w:eastAsia="Verdana"/>
              </w:rPr>
              <w:t>Explanation</w:t>
            </w:r>
            <w:proofErr w:type="spellEnd"/>
          </w:p>
        </w:tc>
      </w:tr>
      <w:tr w:rsidR="15793683" w14:paraId="01EBEAD2"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689936CA" w14:textId="6A6DB3ED" w:rsidR="3591DCA9" w:rsidRDefault="3591DCA9" w:rsidP="15793683">
            <w:pPr>
              <w:spacing w:line="259" w:lineRule="auto"/>
            </w:pPr>
            <w:r w:rsidRPr="15793683">
              <w:rPr>
                <w:rFonts w:eastAsia="Verdana"/>
                <w:b w:val="0"/>
                <w:bCs w:val="0"/>
              </w:rPr>
              <w:t xml:space="preserve">Maat </w:t>
            </w:r>
            <w:r w:rsidR="15793683" w:rsidRPr="15793683">
              <w:rPr>
                <w:rFonts w:eastAsia="Verdana"/>
                <w:b w:val="0"/>
                <w:bCs w:val="0"/>
              </w:rPr>
              <w:t>toevoegen</w:t>
            </w:r>
          </w:p>
        </w:tc>
        <w:tc>
          <w:tcPr>
            <w:tcW w:w="6609" w:type="dxa"/>
          </w:tcPr>
          <w:p w14:paraId="0B6F50E4" w14:textId="4F2C6EF6" w:rsidR="15793683" w:rsidRDefault="15793683" w:rsidP="1579368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15793683">
              <w:rPr>
                <w:rFonts w:eastAsia="Verdana"/>
              </w:rPr>
              <w:t xml:space="preserve">Actor kan </w:t>
            </w:r>
            <w:r w:rsidR="508C5F5E" w:rsidRPr="15793683">
              <w:rPr>
                <w:rFonts w:eastAsia="Verdana"/>
              </w:rPr>
              <w:t>een</w:t>
            </w:r>
            <w:r w:rsidRPr="15793683">
              <w:rPr>
                <w:rFonts w:eastAsia="Verdana"/>
              </w:rPr>
              <w:t xml:space="preserve"> </w:t>
            </w:r>
            <w:r w:rsidR="508C5F5E" w:rsidRPr="15793683">
              <w:rPr>
                <w:rFonts w:eastAsia="Verdana"/>
              </w:rPr>
              <w:t>maat toevoegen</w:t>
            </w:r>
          </w:p>
        </w:tc>
      </w:tr>
      <w:tr w:rsidR="15793683" w14:paraId="112511C4" w14:textId="77777777" w:rsidTr="15793683">
        <w:trPr>
          <w:trHeight w:val="501"/>
        </w:trPr>
        <w:tc>
          <w:tcPr>
            <w:cnfStyle w:val="001000000000" w:firstRow="0" w:lastRow="0" w:firstColumn="1" w:lastColumn="0" w:oddVBand="0" w:evenVBand="0" w:oddHBand="0" w:evenHBand="0" w:firstRowFirstColumn="0" w:firstRowLastColumn="0" w:lastRowFirstColumn="0" w:lastRowLastColumn="0"/>
            <w:tcW w:w="2292" w:type="dxa"/>
          </w:tcPr>
          <w:p w14:paraId="6176F0AB" w14:textId="7E8A26ED" w:rsidR="39EFA57B" w:rsidRDefault="39EFA57B" w:rsidP="15793683">
            <w:pPr>
              <w:spacing w:line="259" w:lineRule="auto"/>
              <w:rPr>
                <w:rFonts w:eastAsia="Verdana"/>
                <w:b w:val="0"/>
                <w:bCs w:val="0"/>
              </w:rPr>
            </w:pPr>
            <w:r w:rsidRPr="15793683">
              <w:rPr>
                <w:rFonts w:eastAsia="Verdana"/>
                <w:b w:val="0"/>
                <w:bCs w:val="0"/>
              </w:rPr>
              <w:t xml:space="preserve">Maat </w:t>
            </w:r>
            <w:r w:rsidR="15793683" w:rsidRPr="15793683">
              <w:rPr>
                <w:rFonts w:eastAsia="Verdana"/>
                <w:b w:val="0"/>
                <w:bCs w:val="0"/>
              </w:rPr>
              <w:t>aanpassen</w:t>
            </w:r>
          </w:p>
        </w:tc>
        <w:tc>
          <w:tcPr>
            <w:tcW w:w="6609" w:type="dxa"/>
          </w:tcPr>
          <w:p w14:paraId="3049C503" w14:textId="13ED5A4A" w:rsidR="15793683" w:rsidRDefault="15793683" w:rsidP="1579368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15793683">
              <w:rPr>
                <w:rFonts w:eastAsia="Verdana"/>
              </w:rPr>
              <w:t>Actor kan een bestaand</w:t>
            </w:r>
            <w:r w:rsidR="39F9E4AB" w:rsidRPr="15793683">
              <w:rPr>
                <w:rFonts w:eastAsia="Verdana"/>
              </w:rPr>
              <w:t xml:space="preserve">e maat </w:t>
            </w:r>
            <w:r w:rsidRPr="15793683">
              <w:rPr>
                <w:rFonts w:eastAsia="Verdana"/>
              </w:rPr>
              <w:t>aanpassen</w:t>
            </w:r>
          </w:p>
        </w:tc>
      </w:tr>
      <w:tr w:rsidR="15793683" w14:paraId="6163BAA0" w14:textId="77777777" w:rsidTr="1579368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5AD4BB0D" w14:textId="22FE348A" w:rsidR="2C9F6614" w:rsidRDefault="2C9F6614" w:rsidP="15793683">
            <w:pPr>
              <w:spacing w:line="259" w:lineRule="auto"/>
              <w:rPr>
                <w:rFonts w:eastAsia="Verdana"/>
                <w:b w:val="0"/>
                <w:bCs w:val="0"/>
              </w:rPr>
            </w:pPr>
            <w:r w:rsidRPr="15793683">
              <w:rPr>
                <w:rFonts w:eastAsia="Verdana"/>
                <w:b w:val="0"/>
                <w:bCs w:val="0"/>
              </w:rPr>
              <w:t>Maat</w:t>
            </w:r>
            <w:r w:rsidR="15793683" w:rsidRPr="15793683">
              <w:rPr>
                <w:rFonts w:eastAsia="Verdana"/>
                <w:b w:val="0"/>
                <w:bCs w:val="0"/>
              </w:rPr>
              <w:t xml:space="preserve"> verwijderen</w:t>
            </w:r>
          </w:p>
        </w:tc>
        <w:tc>
          <w:tcPr>
            <w:tcW w:w="6609" w:type="dxa"/>
          </w:tcPr>
          <w:p w14:paraId="738B3883" w14:textId="69350A7D" w:rsidR="15793683" w:rsidRDefault="15793683" w:rsidP="15793683">
            <w:pPr>
              <w:spacing w:line="259" w:lineRule="auto"/>
              <w:cnfStyle w:val="000000100000" w:firstRow="0" w:lastRow="0" w:firstColumn="0" w:lastColumn="0" w:oddVBand="0" w:evenVBand="0" w:oddHBand="1" w:evenHBand="0" w:firstRowFirstColumn="0" w:firstRowLastColumn="0" w:lastRowFirstColumn="0" w:lastRowLastColumn="0"/>
            </w:pPr>
            <w:r w:rsidRPr="15793683">
              <w:rPr>
                <w:rFonts w:eastAsia="Verdana"/>
              </w:rPr>
              <w:t>Actor kan een bestaand</w:t>
            </w:r>
            <w:r w:rsidR="6163A1CD" w:rsidRPr="15793683">
              <w:rPr>
                <w:rFonts w:eastAsia="Verdana"/>
              </w:rPr>
              <w:t>e</w:t>
            </w:r>
            <w:r w:rsidRPr="15793683">
              <w:rPr>
                <w:rFonts w:eastAsia="Verdana"/>
              </w:rPr>
              <w:t xml:space="preserve"> </w:t>
            </w:r>
            <w:r w:rsidR="0A626F75" w:rsidRPr="15793683">
              <w:rPr>
                <w:rFonts w:eastAsia="Verdana"/>
              </w:rPr>
              <w:t xml:space="preserve">maat </w:t>
            </w:r>
            <w:r w:rsidRPr="15793683">
              <w:rPr>
                <w:rFonts w:eastAsia="Verdana"/>
              </w:rPr>
              <w:t>verwijderen</w:t>
            </w:r>
          </w:p>
        </w:tc>
      </w:tr>
    </w:tbl>
    <w:p w14:paraId="52500640" w14:textId="768AE785" w:rsidR="15793683" w:rsidRDefault="15793683" w:rsidP="15793683"/>
    <w:p w14:paraId="152C9616" w14:textId="1A6E3FFE" w:rsidR="4912F4BE" w:rsidRDefault="4842AAC3" w:rsidP="44415C3B">
      <w:pPr>
        <w:pStyle w:val="Heading4"/>
        <w:rPr>
          <w:b/>
          <w:bCs/>
        </w:rPr>
      </w:pPr>
      <w:bookmarkStart w:id="40" w:name="_Toc1803727842"/>
      <w:r w:rsidRPr="7B616DAD">
        <w:rPr>
          <w:b/>
          <w:bCs/>
        </w:rPr>
        <w:t>Ondergrond beheren</w:t>
      </w:r>
      <w:bookmarkEnd w:id="40"/>
    </w:p>
    <w:p w14:paraId="07221A4C" w14:textId="62F931BB" w:rsidR="4912F4BE" w:rsidRDefault="254DD4E7" w:rsidP="44415C3B">
      <w:proofErr w:type="spellStart"/>
      <w:r w:rsidRPr="51D5B40D">
        <w:rPr>
          <w:rFonts w:eastAsia="Verdana" w:cs="Verdana"/>
          <w:i/>
          <w:iCs/>
          <w:color w:val="000000" w:themeColor="text1"/>
        </w:rPr>
        <w:t>Functionality</w:t>
      </w:r>
      <w:proofErr w:type="spellEnd"/>
      <w:r w:rsidRPr="51D5B40D">
        <w:rPr>
          <w:rFonts w:eastAsia="Verdana" w:cs="Verdana"/>
          <w:i/>
          <w:iCs/>
          <w:color w:val="000000" w:themeColor="text1"/>
        </w:rPr>
        <w:t>:</w:t>
      </w:r>
      <w:r w:rsidRPr="51D5B40D">
        <w:rPr>
          <w:rFonts w:eastAsia="Verdana" w:cs="Verdana"/>
          <w:color w:val="000000" w:themeColor="text1"/>
        </w:rPr>
        <w:t xml:space="preserve"> Als ritverkenner of bestuur kan ik de ondergrond aanpassen.</w:t>
      </w:r>
    </w:p>
    <w:p w14:paraId="6A49A2CA" w14:textId="7E88A815" w:rsidR="4912F4BE" w:rsidRDefault="254DD4E7" w:rsidP="4912F4BE">
      <w:proofErr w:type="spellStart"/>
      <w:r w:rsidRPr="51D5B40D">
        <w:rPr>
          <w:rFonts w:eastAsia="Verdana" w:cs="Verdana"/>
          <w:i/>
          <w:iCs/>
          <w:color w:val="000000" w:themeColor="text1"/>
        </w:rPr>
        <w:t>Precondition</w:t>
      </w:r>
      <w:proofErr w:type="spellEnd"/>
      <w:r w:rsidRPr="51D5B40D">
        <w:rPr>
          <w:rFonts w:eastAsia="Verdana" w:cs="Verdana"/>
          <w:i/>
          <w:iCs/>
          <w:color w:val="000000" w:themeColor="text1"/>
        </w:rPr>
        <w:t>:</w:t>
      </w:r>
      <w:r w:rsidRPr="51D5B40D">
        <w:rPr>
          <w:rFonts w:eastAsia="Verdana" w:cs="Verdana"/>
          <w:color w:val="000000" w:themeColor="text1"/>
        </w:rPr>
        <w:t xml:space="preserve"> Actor is ingelogd.</w:t>
      </w:r>
    </w:p>
    <w:p w14:paraId="1122B4D6" w14:textId="46C38BD9" w:rsidR="6B1FE3BA" w:rsidRDefault="762239AA" w:rsidP="517150BF">
      <w:proofErr w:type="spellStart"/>
      <w:r w:rsidRPr="51D5B40D">
        <w:rPr>
          <w:rFonts w:eastAsia="Verdana" w:cs="Verdana"/>
          <w:i/>
          <w:iCs/>
          <w:color w:val="000000" w:themeColor="text1"/>
        </w:rPr>
        <w:lastRenderedPageBreak/>
        <w:t>Normal</w:t>
      </w:r>
      <w:proofErr w:type="spellEnd"/>
      <w:r w:rsidRPr="51D5B40D">
        <w:rPr>
          <w:rFonts w:eastAsia="Verdana" w:cs="Verdana"/>
          <w:i/>
          <w:iCs/>
          <w:color w:val="000000" w:themeColor="text1"/>
        </w:rPr>
        <w:t xml:space="preserve"> flow:</w:t>
      </w:r>
      <w:r w:rsidRPr="51D5B40D">
        <w:rPr>
          <w:rFonts w:eastAsia="Verdana" w:cs="Verdana"/>
          <w:color w:val="000000" w:themeColor="text1"/>
        </w:rPr>
        <w:t xml:space="preserve"> </w:t>
      </w:r>
      <w:r w:rsidR="74988AEC" w:rsidRPr="51D5B40D">
        <w:rPr>
          <w:rFonts w:eastAsia="Verdana" w:cs="Verdana"/>
          <w:color w:val="000000" w:themeColor="text1"/>
        </w:rPr>
        <w:t>Deze UC is analoog met UC “Ploegen beheren”.</w:t>
      </w:r>
    </w:p>
    <w:p w14:paraId="712CF5D7" w14:textId="42F72987" w:rsidR="0B032A57" w:rsidRDefault="0B032A57" w:rsidP="517150BF">
      <w:pPr>
        <w:rPr>
          <w:rFonts w:eastAsia="Verdana" w:cs="Verdana"/>
          <w:i/>
          <w:iCs/>
          <w:color w:val="000000" w:themeColor="text1"/>
        </w:rPr>
      </w:pPr>
      <w:proofErr w:type="spellStart"/>
      <w:r w:rsidRPr="517150BF">
        <w:rPr>
          <w:rFonts w:eastAsia="Verdana" w:cs="Verdana"/>
          <w:i/>
          <w:iCs/>
          <w:color w:val="000000" w:themeColor="text1"/>
        </w:rPr>
        <w:t>Screens</w:t>
      </w:r>
      <w:proofErr w:type="spellEnd"/>
      <w:r w:rsidRPr="517150BF">
        <w:rPr>
          <w:rFonts w:eastAsia="Verdana" w:cs="Verdana"/>
          <w:i/>
          <w:iCs/>
          <w:color w:val="000000" w:themeColor="text1"/>
        </w:rPr>
        <w:t>:</w:t>
      </w:r>
    </w:p>
    <w:p w14:paraId="68A32F26" w14:textId="2B9F7625" w:rsidR="0B032A57" w:rsidRDefault="05F97AC3" w:rsidP="51D5B40D">
      <w:pPr>
        <w:rPr>
          <w:rFonts w:eastAsia="Verdana" w:cs="Verdana"/>
          <w:i/>
          <w:iCs/>
          <w:color w:val="000000" w:themeColor="text1"/>
        </w:rPr>
      </w:pPr>
      <w:r w:rsidRPr="51D5B40D">
        <w:rPr>
          <w:rFonts w:eastAsia="Verdana" w:cs="Verdana"/>
          <w:i/>
          <w:iCs/>
          <w:color w:val="000000" w:themeColor="text1"/>
        </w:rPr>
        <w:t>1</w:t>
      </w:r>
      <w:r w:rsidR="35B0C474" w:rsidRPr="51D5B40D">
        <w:rPr>
          <w:rFonts w:eastAsia="Verdana" w:cs="Verdana"/>
          <w:i/>
          <w:iCs/>
          <w:color w:val="000000" w:themeColor="text1"/>
        </w:rPr>
        <w:t>9</w:t>
      </w:r>
      <w:r w:rsidRPr="51D5B40D">
        <w:rPr>
          <w:rFonts w:eastAsia="Verdana" w:cs="Verdana"/>
          <w:i/>
          <w:iCs/>
          <w:color w:val="000000" w:themeColor="text1"/>
        </w:rPr>
        <w:t>. Ondergrond beheren</w:t>
      </w:r>
    </w:p>
    <w:p w14:paraId="62C21208" w14:textId="368698D6" w:rsidR="0F484BDD" w:rsidRDefault="0F484BDD" w:rsidP="517150BF">
      <w:r>
        <w:rPr>
          <w:noProof/>
        </w:rPr>
        <w:drawing>
          <wp:inline distT="0" distB="0" distL="0" distR="0" wp14:anchorId="202E9DD8" wp14:editId="71DE32B3">
            <wp:extent cx="5772150" cy="2405063"/>
            <wp:effectExtent l="0" t="0" r="0" b="0"/>
            <wp:docPr id="1885097875" name="Picture 188509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72150" cy="2405063"/>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292"/>
        <w:gridCol w:w="6609"/>
      </w:tblGrid>
      <w:tr w:rsidR="517150BF" w14:paraId="5163BED4" w14:textId="77777777" w:rsidTr="517150BF">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292" w:type="dxa"/>
          </w:tcPr>
          <w:p w14:paraId="4D8CA02B" w14:textId="77777777" w:rsidR="517150BF" w:rsidRDefault="517150BF" w:rsidP="517150BF">
            <w:pPr>
              <w:spacing w:line="259" w:lineRule="auto"/>
              <w:rPr>
                <w:rFonts w:eastAsia="Verdana"/>
              </w:rPr>
            </w:pPr>
            <w:r w:rsidRPr="517150BF">
              <w:rPr>
                <w:rFonts w:eastAsia="Verdana"/>
              </w:rPr>
              <w:t xml:space="preserve">Action </w:t>
            </w:r>
          </w:p>
        </w:tc>
        <w:tc>
          <w:tcPr>
            <w:tcW w:w="6609" w:type="dxa"/>
          </w:tcPr>
          <w:p w14:paraId="7D18EA70" w14:textId="77777777" w:rsidR="517150BF" w:rsidRDefault="517150BF" w:rsidP="517150BF">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517150BF">
              <w:rPr>
                <w:rFonts w:eastAsia="Verdana"/>
              </w:rPr>
              <w:t>Explanation</w:t>
            </w:r>
            <w:proofErr w:type="spellEnd"/>
          </w:p>
        </w:tc>
      </w:tr>
      <w:tr w:rsidR="517150BF" w14:paraId="4B9A3F14"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2CB259A9" w14:textId="2FA937F5" w:rsidR="70A61814" w:rsidRDefault="70A61814" w:rsidP="517150BF">
            <w:pPr>
              <w:spacing w:line="259" w:lineRule="auto"/>
              <w:rPr>
                <w:rFonts w:eastAsia="Verdana"/>
                <w:b w:val="0"/>
                <w:bCs w:val="0"/>
              </w:rPr>
            </w:pPr>
            <w:r w:rsidRPr="517150BF">
              <w:rPr>
                <w:rFonts w:eastAsia="Verdana"/>
                <w:b w:val="0"/>
                <w:bCs w:val="0"/>
              </w:rPr>
              <w:t xml:space="preserve">Ondergrond </w:t>
            </w:r>
            <w:r w:rsidR="517150BF" w:rsidRPr="517150BF">
              <w:rPr>
                <w:rFonts w:eastAsia="Verdana"/>
                <w:b w:val="0"/>
                <w:bCs w:val="0"/>
              </w:rPr>
              <w:t>toevoegen</w:t>
            </w:r>
          </w:p>
        </w:tc>
        <w:tc>
          <w:tcPr>
            <w:tcW w:w="6609" w:type="dxa"/>
          </w:tcPr>
          <w:p w14:paraId="231ABFFB" w14:textId="5884D37F" w:rsidR="517150BF" w:rsidRDefault="517150BF"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 xml:space="preserve">Actor kan een </w:t>
            </w:r>
            <w:r w:rsidR="5FC28D16" w:rsidRPr="517150BF">
              <w:rPr>
                <w:rFonts w:eastAsia="Verdana"/>
              </w:rPr>
              <w:t xml:space="preserve">ondergrond </w:t>
            </w:r>
            <w:r w:rsidRPr="517150BF">
              <w:rPr>
                <w:rFonts w:eastAsia="Verdana"/>
              </w:rPr>
              <w:t>toevoegen</w:t>
            </w:r>
          </w:p>
        </w:tc>
      </w:tr>
      <w:tr w:rsidR="517150BF" w14:paraId="36CD4445" w14:textId="77777777" w:rsidTr="517150BF">
        <w:trPr>
          <w:trHeight w:val="501"/>
        </w:trPr>
        <w:tc>
          <w:tcPr>
            <w:cnfStyle w:val="001000000000" w:firstRow="0" w:lastRow="0" w:firstColumn="1" w:lastColumn="0" w:oddVBand="0" w:evenVBand="0" w:oddHBand="0" w:evenHBand="0" w:firstRowFirstColumn="0" w:firstRowLastColumn="0" w:lastRowFirstColumn="0" w:lastRowLastColumn="0"/>
            <w:tcW w:w="2292" w:type="dxa"/>
          </w:tcPr>
          <w:p w14:paraId="1FB43E33" w14:textId="6AF4E8D3" w:rsidR="3A75EA33" w:rsidRDefault="3A75EA33" w:rsidP="517150BF">
            <w:pPr>
              <w:spacing w:line="259" w:lineRule="auto"/>
              <w:rPr>
                <w:rFonts w:eastAsia="Verdana"/>
                <w:b w:val="0"/>
                <w:bCs w:val="0"/>
              </w:rPr>
            </w:pPr>
            <w:r w:rsidRPr="517150BF">
              <w:rPr>
                <w:rFonts w:eastAsia="Verdana"/>
                <w:b w:val="0"/>
                <w:bCs w:val="0"/>
              </w:rPr>
              <w:t xml:space="preserve">Ondergrond </w:t>
            </w:r>
            <w:r w:rsidR="517150BF" w:rsidRPr="517150BF">
              <w:rPr>
                <w:rFonts w:eastAsia="Verdana"/>
                <w:b w:val="0"/>
                <w:bCs w:val="0"/>
              </w:rPr>
              <w:t>aanpassen</w:t>
            </w:r>
          </w:p>
        </w:tc>
        <w:tc>
          <w:tcPr>
            <w:tcW w:w="6609" w:type="dxa"/>
          </w:tcPr>
          <w:p w14:paraId="2707A123" w14:textId="6069BFDE" w:rsidR="517150BF" w:rsidRDefault="517150BF" w:rsidP="517150BF">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7150BF">
              <w:rPr>
                <w:rFonts w:eastAsia="Verdana"/>
              </w:rPr>
              <w:t xml:space="preserve">Actor kan een bestaande </w:t>
            </w:r>
            <w:r w:rsidR="5D78D04E" w:rsidRPr="517150BF">
              <w:rPr>
                <w:rFonts w:eastAsia="Verdana"/>
              </w:rPr>
              <w:t xml:space="preserve">ondergrond </w:t>
            </w:r>
            <w:r w:rsidRPr="517150BF">
              <w:rPr>
                <w:rFonts w:eastAsia="Verdana"/>
              </w:rPr>
              <w:t>aanpassen</w:t>
            </w:r>
          </w:p>
        </w:tc>
      </w:tr>
      <w:tr w:rsidR="517150BF" w14:paraId="38FA70AD"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2475E6EC" w14:textId="5BB8FFE4" w:rsidR="3EB7929A" w:rsidRDefault="3EB7929A" w:rsidP="517150BF">
            <w:pPr>
              <w:spacing w:line="259" w:lineRule="auto"/>
              <w:rPr>
                <w:rFonts w:eastAsia="Verdana"/>
                <w:b w:val="0"/>
                <w:bCs w:val="0"/>
              </w:rPr>
            </w:pPr>
            <w:r w:rsidRPr="517150BF">
              <w:rPr>
                <w:rFonts w:eastAsia="Verdana"/>
                <w:b w:val="0"/>
                <w:bCs w:val="0"/>
              </w:rPr>
              <w:t xml:space="preserve">Ondergrond </w:t>
            </w:r>
            <w:r w:rsidR="517150BF" w:rsidRPr="517150BF">
              <w:rPr>
                <w:rFonts w:eastAsia="Verdana"/>
                <w:b w:val="0"/>
                <w:bCs w:val="0"/>
              </w:rPr>
              <w:t>verwijderen</w:t>
            </w:r>
          </w:p>
        </w:tc>
        <w:tc>
          <w:tcPr>
            <w:tcW w:w="6609" w:type="dxa"/>
          </w:tcPr>
          <w:p w14:paraId="0B8F4A56" w14:textId="07179648" w:rsidR="517150BF" w:rsidRDefault="517150BF" w:rsidP="517150BF">
            <w:pPr>
              <w:spacing w:line="259" w:lineRule="auto"/>
              <w:cnfStyle w:val="000000100000" w:firstRow="0" w:lastRow="0" w:firstColumn="0" w:lastColumn="0" w:oddVBand="0" w:evenVBand="0" w:oddHBand="1" w:evenHBand="0" w:firstRowFirstColumn="0" w:firstRowLastColumn="0" w:lastRowFirstColumn="0" w:lastRowLastColumn="0"/>
            </w:pPr>
            <w:r w:rsidRPr="517150BF">
              <w:rPr>
                <w:rFonts w:eastAsia="Verdana"/>
              </w:rPr>
              <w:t xml:space="preserve">Actor kan een bestaande </w:t>
            </w:r>
            <w:r w:rsidR="364B9356" w:rsidRPr="517150BF">
              <w:rPr>
                <w:rFonts w:eastAsia="Verdana"/>
              </w:rPr>
              <w:t xml:space="preserve">ondergrond </w:t>
            </w:r>
            <w:r w:rsidRPr="517150BF">
              <w:rPr>
                <w:rFonts w:eastAsia="Verdana"/>
              </w:rPr>
              <w:t>verwijderen</w:t>
            </w:r>
          </w:p>
        </w:tc>
      </w:tr>
    </w:tbl>
    <w:p w14:paraId="3F5F9ACC" w14:textId="3EFFBDE8" w:rsidR="517150BF" w:rsidRDefault="517150BF" w:rsidP="517150BF"/>
    <w:p w14:paraId="6413E9A3" w14:textId="1A1500A9" w:rsidR="4912F4BE" w:rsidRDefault="4842AAC3" w:rsidP="44415C3B">
      <w:pPr>
        <w:pStyle w:val="Heading4"/>
        <w:rPr>
          <w:b/>
          <w:bCs/>
        </w:rPr>
      </w:pPr>
      <w:bookmarkStart w:id="41" w:name="_Toc781095830"/>
      <w:r w:rsidRPr="7B616DAD">
        <w:rPr>
          <w:b/>
          <w:bCs/>
        </w:rPr>
        <w:t>Prijs lidmaatschap beheren</w:t>
      </w:r>
      <w:bookmarkEnd w:id="41"/>
    </w:p>
    <w:p w14:paraId="3AE479EB" w14:textId="2E97E3F9" w:rsidR="4912F4BE" w:rsidRDefault="71361DDA" w:rsidP="7B616DAD">
      <w:pPr>
        <w:spacing w:line="257" w:lineRule="auto"/>
        <w:rPr>
          <w:rFonts w:eastAsia="Verdana" w:cs="Verdana"/>
          <w:lang w:val="nl-BE"/>
        </w:rPr>
      </w:pPr>
      <w:proofErr w:type="spellStart"/>
      <w:r w:rsidRPr="7B616DAD">
        <w:rPr>
          <w:rFonts w:eastAsia="Verdana" w:cs="Verdana"/>
          <w:i/>
          <w:iCs/>
          <w:lang w:val="nl-BE"/>
        </w:rPr>
        <w:t>Fuctionality</w:t>
      </w:r>
      <w:proofErr w:type="spellEnd"/>
      <w:r w:rsidRPr="7B616DAD">
        <w:rPr>
          <w:rFonts w:eastAsia="Verdana" w:cs="Verdana"/>
          <w:lang w:val="nl-BE"/>
        </w:rPr>
        <w:t>: Als het bestuur kan ik de prijzen van de lidmaatschappen beheren</w:t>
      </w:r>
    </w:p>
    <w:p w14:paraId="4857ED01" w14:textId="7403C54F" w:rsidR="4912F4BE" w:rsidRDefault="71361DDA" w:rsidP="7B616DAD">
      <w:pPr>
        <w:spacing w:line="257" w:lineRule="auto"/>
        <w:rPr>
          <w:rFonts w:eastAsia="Verdana" w:cs="Verdana"/>
          <w:lang w:val="nl-BE"/>
        </w:rPr>
      </w:pPr>
      <w:proofErr w:type="spellStart"/>
      <w:r w:rsidRPr="7B616DAD">
        <w:rPr>
          <w:rFonts w:eastAsia="Verdana" w:cs="Verdana"/>
          <w:i/>
          <w:iCs/>
          <w:lang w:val="nl-BE"/>
        </w:rPr>
        <w:t>Preconditions</w:t>
      </w:r>
      <w:proofErr w:type="spellEnd"/>
      <w:r w:rsidRPr="7B616DAD">
        <w:rPr>
          <w:rFonts w:eastAsia="Verdana" w:cs="Verdana"/>
          <w:lang w:val="nl-BE"/>
        </w:rPr>
        <w:t>: Bestuur is ingelogd</w:t>
      </w:r>
    </w:p>
    <w:p w14:paraId="3A3CC3DD" w14:textId="59488F81" w:rsidR="4912F4BE" w:rsidRDefault="14BA4070" w:rsidP="7B616DAD">
      <w:pPr>
        <w:spacing w:line="257" w:lineRule="auto"/>
        <w:rPr>
          <w:rFonts w:eastAsia="Verdana" w:cs="Verdana"/>
          <w:lang w:val="nl-BE"/>
        </w:rPr>
      </w:pPr>
      <w:proofErr w:type="spellStart"/>
      <w:r w:rsidRPr="7B616DAD">
        <w:rPr>
          <w:rFonts w:eastAsia="Verdana" w:cs="Verdana"/>
          <w:i/>
          <w:iCs/>
          <w:lang w:val="nl-BE"/>
        </w:rPr>
        <w:t>Normal</w:t>
      </w:r>
      <w:proofErr w:type="spellEnd"/>
      <w:r w:rsidRPr="7B616DAD">
        <w:rPr>
          <w:rFonts w:eastAsia="Verdana" w:cs="Verdana"/>
          <w:i/>
          <w:iCs/>
          <w:lang w:val="nl-BE"/>
        </w:rPr>
        <w:t xml:space="preserve"> flow:</w:t>
      </w:r>
      <w:r w:rsidRPr="7B616DAD">
        <w:rPr>
          <w:rFonts w:eastAsia="Verdana" w:cs="Verdana"/>
          <w:lang w:val="nl-BE"/>
        </w:rPr>
        <w:t xml:space="preserve"> </w:t>
      </w:r>
      <w:r w:rsidR="5AEF892E" w:rsidRPr="7B616DAD">
        <w:rPr>
          <w:rFonts w:eastAsia="Verdana" w:cs="Verdana"/>
          <w:lang w:val="nl-BE"/>
        </w:rPr>
        <w:t>Deze UC is analo</w:t>
      </w:r>
      <w:r w:rsidR="290110EC" w:rsidRPr="7B616DAD">
        <w:rPr>
          <w:rFonts w:eastAsia="Verdana" w:cs="Verdana"/>
          <w:lang w:val="nl-BE"/>
        </w:rPr>
        <w:t>og met</w:t>
      </w:r>
      <w:r w:rsidR="5AEF892E" w:rsidRPr="7B616DAD">
        <w:rPr>
          <w:rFonts w:eastAsia="Verdana" w:cs="Verdana"/>
          <w:lang w:val="nl-BE"/>
        </w:rPr>
        <w:t xml:space="preserve"> UC </w:t>
      </w:r>
      <w:r w:rsidR="197089C7" w:rsidRPr="7B616DAD">
        <w:rPr>
          <w:rFonts w:eastAsia="Verdana" w:cs="Verdana"/>
          <w:lang w:val="nl-BE"/>
        </w:rPr>
        <w:t>“</w:t>
      </w:r>
      <w:r w:rsidR="5AEF892E" w:rsidRPr="7B616DAD">
        <w:rPr>
          <w:rFonts w:eastAsia="Verdana" w:cs="Verdana"/>
          <w:lang w:val="nl-BE"/>
        </w:rPr>
        <w:t>Ploegen beheren</w:t>
      </w:r>
      <w:r w:rsidR="197089C7" w:rsidRPr="7B616DAD">
        <w:rPr>
          <w:rFonts w:eastAsia="Verdana" w:cs="Verdana"/>
          <w:lang w:val="nl-BE"/>
        </w:rPr>
        <w:t>”</w:t>
      </w:r>
      <w:r w:rsidR="5AEF892E" w:rsidRPr="7B616DAD">
        <w:rPr>
          <w:rFonts w:eastAsia="Verdana" w:cs="Verdana"/>
          <w:lang w:val="nl-BE"/>
        </w:rPr>
        <w:t>.</w:t>
      </w:r>
    </w:p>
    <w:p w14:paraId="30B848C4" w14:textId="5D4AFDAA" w:rsidR="00E22AE5" w:rsidRDefault="78CA5553" w:rsidP="7B616DAD">
      <w:pPr>
        <w:spacing w:line="257" w:lineRule="auto"/>
        <w:rPr>
          <w:rFonts w:eastAsia="Verdana" w:cs="Verdana"/>
          <w:lang w:val="nl-BE"/>
        </w:rPr>
      </w:pPr>
      <w:proofErr w:type="spellStart"/>
      <w:r w:rsidRPr="7B616DAD">
        <w:rPr>
          <w:rFonts w:eastAsia="Verdana" w:cs="Verdana"/>
          <w:i/>
          <w:iCs/>
          <w:lang w:val="nl-BE"/>
        </w:rPr>
        <w:t>Screens</w:t>
      </w:r>
      <w:proofErr w:type="spellEnd"/>
      <w:r w:rsidRPr="7B616DAD">
        <w:rPr>
          <w:rFonts w:eastAsia="Verdana" w:cs="Verdana"/>
          <w:lang w:val="nl-BE"/>
        </w:rPr>
        <w:t>:</w:t>
      </w:r>
    </w:p>
    <w:p w14:paraId="0AC41D66" w14:textId="51485544" w:rsidR="140B6F89" w:rsidRDefault="1BCA017F" w:rsidP="7B616DAD">
      <w:pPr>
        <w:spacing w:line="257" w:lineRule="auto"/>
        <w:rPr>
          <w:rFonts w:eastAsia="Verdana" w:cs="Verdana"/>
          <w:i/>
          <w:iCs/>
          <w:lang w:val="nl-BE"/>
        </w:rPr>
      </w:pPr>
      <w:r w:rsidRPr="7B616DAD">
        <w:rPr>
          <w:rFonts w:eastAsia="Verdana" w:cs="Verdana"/>
          <w:i/>
          <w:iCs/>
          <w:lang w:val="nl-BE"/>
        </w:rPr>
        <w:t xml:space="preserve">20. </w:t>
      </w:r>
      <w:r w:rsidR="7A830BB0" w:rsidRPr="7B616DAD">
        <w:rPr>
          <w:rFonts w:eastAsia="Verdana" w:cs="Verdana"/>
          <w:i/>
          <w:iCs/>
          <w:lang w:val="nl-BE"/>
        </w:rPr>
        <w:t>Prijs lidmaatschap beheren</w:t>
      </w:r>
    </w:p>
    <w:p w14:paraId="5C41F116" w14:textId="57EEB037" w:rsidR="657F4592" w:rsidRDefault="657F4592" w:rsidP="020E9022">
      <w:pPr>
        <w:spacing w:line="257" w:lineRule="auto"/>
      </w:pPr>
      <w:r>
        <w:rPr>
          <w:noProof/>
        </w:rPr>
        <w:lastRenderedPageBreak/>
        <w:drawing>
          <wp:inline distT="0" distB="0" distL="0" distR="0" wp14:anchorId="3E0F2100" wp14:editId="6419F1A5">
            <wp:extent cx="4572000" cy="2571750"/>
            <wp:effectExtent l="0" t="0" r="0" b="0"/>
            <wp:docPr id="883916458" name="Picture 883916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292"/>
        <w:gridCol w:w="6609"/>
      </w:tblGrid>
      <w:tr w:rsidR="2411EC13" w14:paraId="13D76ABE" w14:textId="77777777" w:rsidTr="2411EC13">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292" w:type="dxa"/>
          </w:tcPr>
          <w:p w14:paraId="2F5A2003" w14:textId="77777777" w:rsidR="2411EC13" w:rsidRDefault="2411EC13" w:rsidP="2411EC13">
            <w:pPr>
              <w:spacing w:line="259" w:lineRule="auto"/>
              <w:rPr>
                <w:rFonts w:eastAsia="Verdana"/>
              </w:rPr>
            </w:pPr>
            <w:r w:rsidRPr="2411EC13">
              <w:rPr>
                <w:rFonts w:eastAsia="Verdana"/>
              </w:rPr>
              <w:t xml:space="preserve">Action </w:t>
            </w:r>
          </w:p>
        </w:tc>
        <w:tc>
          <w:tcPr>
            <w:tcW w:w="6609" w:type="dxa"/>
          </w:tcPr>
          <w:p w14:paraId="6587D252" w14:textId="77777777" w:rsidR="2411EC13" w:rsidRDefault="2411EC13" w:rsidP="2411EC13">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2411EC13">
              <w:rPr>
                <w:rFonts w:eastAsia="Verdana"/>
              </w:rPr>
              <w:t>Explanation</w:t>
            </w:r>
            <w:proofErr w:type="spellEnd"/>
          </w:p>
        </w:tc>
      </w:tr>
      <w:tr w:rsidR="2411EC13" w14:paraId="27057EF2" w14:textId="77777777" w:rsidTr="2411EC1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3A2E308E" w14:textId="75661F72" w:rsidR="2411EC13" w:rsidRDefault="13548429" w:rsidP="2411EC13">
            <w:pPr>
              <w:spacing w:line="259" w:lineRule="auto"/>
              <w:rPr>
                <w:rFonts w:eastAsia="Verdana"/>
                <w:b w:val="0"/>
                <w:bCs w:val="0"/>
              </w:rPr>
            </w:pPr>
            <w:r w:rsidRPr="13548429">
              <w:rPr>
                <w:rFonts w:eastAsia="Verdana"/>
                <w:b w:val="0"/>
                <w:bCs w:val="0"/>
              </w:rPr>
              <w:t>P</w:t>
            </w:r>
            <w:r w:rsidR="6C0942EB" w:rsidRPr="13548429">
              <w:rPr>
                <w:rFonts w:eastAsia="Verdana"/>
                <w:b w:val="0"/>
                <w:bCs w:val="0"/>
              </w:rPr>
              <w:t>rijs</w:t>
            </w:r>
            <w:r w:rsidR="1856CC5E" w:rsidRPr="13548429">
              <w:rPr>
                <w:rFonts w:eastAsia="Verdana"/>
                <w:b w:val="0"/>
                <w:bCs w:val="0"/>
              </w:rPr>
              <w:t xml:space="preserve"> </w:t>
            </w:r>
            <w:r w:rsidRPr="13548429">
              <w:rPr>
                <w:rFonts w:eastAsia="Verdana"/>
                <w:b w:val="0"/>
                <w:bCs w:val="0"/>
              </w:rPr>
              <w:t>Toevoegen</w:t>
            </w:r>
          </w:p>
        </w:tc>
        <w:tc>
          <w:tcPr>
            <w:tcW w:w="6609" w:type="dxa"/>
          </w:tcPr>
          <w:p w14:paraId="43A719F4" w14:textId="042D8154" w:rsidR="2411EC13" w:rsidRDefault="2411EC13" w:rsidP="2411EC1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2411EC13">
              <w:rPr>
                <w:rFonts w:eastAsia="Verdana"/>
              </w:rPr>
              <w:t xml:space="preserve">Je geeft de nieuwe </w:t>
            </w:r>
            <w:r w:rsidR="4F84AF8C" w:rsidRPr="4F84AF8C">
              <w:rPr>
                <w:rFonts w:eastAsia="Verdana"/>
              </w:rPr>
              <w:t>p</w:t>
            </w:r>
            <w:r w:rsidR="38593C50" w:rsidRPr="4F84AF8C">
              <w:rPr>
                <w:rFonts w:eastAsia="Verdana"/>
              </w:rPr>
              <w:t xml:space="preserve">rijs </w:t>
            </w:r>
            <w:r w:rsidR="4F84AF8C" w:rsidRPr="4F84AF8C">
              <w:rPr>
                <w:rFonts w:eastAsia="Verdana"/>
              </w:rPr>
              <w:t>in</w:t>
            </w:r>
            <w:r w:rsidR="79D9DCED" w:rsidRPr="4F84AF8C">
              <w:rPr>
                <w:rFonts w:eastAsia="Verdana"/>
              </w:rPr>
              <w:t xml:space="preserve"> </w:t>
            </w:r>
            <w:r w:rsidR="79D9DCED" w:rsidRPr="270D7F8B">
              <w:rPr>
                <w:rFonts w:eastAsia="Verdana"/>
              </w:rPr>
              <w:t>en voor wat</w:t>
            </w:r>
            <w:r w:rsidR="10F44F35" w:rsidRPr="1A17FF35">
              <w:rPr>
                <w:rFonts w:eastAsia="Verdana"/>
              </w:rPr>
              <w:t xml:space="preserve"> de prijs is</w:t>
            </w:r>
          </w:p>
        </w:tc>
      </w:tr>
      <w:tr w:rsidR="2411EC13" w14:paraId="0A4C9DD6" w14:textId="77777777" w:rsidTr="2411EC13">
        <w:trPr>
          <w:trHeight w:val="501"/>
        </w:trPr>
        <w:tc>
          <w:tcPr>
            <w:cnfStyle w:val="001000000000" w:firstRow="0" w:lastRow="0" w:firstColumn="1" w:lastColumn="0" w:oddVBand="0" w:evenVBand="0" w:oddHBand="0" w:evenHBand="0" w:firstRowFirstColumn="0" w:firstRowLastColumn="0" w:lastRowFirstColumn="0" w:lastRowLastColumn="0"/>
            <w:tcW w:w="2292" w:type="dxa"/>
          </w:tcPr>
          <w:p w14:paraId="376D61F7" w14:textId="4936D50B" w:rsidR="2411EC13" w:rsidRDefault="13548429" w:rsidP="2411EC13">
            <w:pPr>
              <w:spacing w:line="259" w:lineRule="auto"/>
              <w:rPr>
                <w:rFonts w:eastAsia="Verdana"/>
                <w:b w:val="0"/>
                <w:bCs w:val="0"/>
              </w:rPr>
            </w:pPr>
            <w:r w:rsidRPr="13548429">
              <w:rPr>
                <w:rFonts w:eastAsia="Verdana"/>
                <w:b w:val="0"/>
                <w:bCs w:val="0"/>
              </w:rPr>
              <w:t>P</w:t>
            </w:r>
            <w:r w:rsidR="7A5F52EE" w:rsidRPr="13548429">
              <w:rPr>
                <w:rFonts w:eastAsia="Verdana"/>
                <w:b w:val="0"/>
                <w:bCs w:val="0"/>
              </w:rPr>
              <w:t xml:space="preserve">rijst </w:t>
            </w:r>
            <w:r w:rsidRPr="13548429">
              <w:rPr>
                <w:rFonts w:eastAsia="Verdana"/>
                <w:b w:val="0"/>
                <w:bCs w:val="0"/>
              </w:rPr>
              <w:t>Aanpassen</w:t>
            </w:r>
          </w:p>
        </w:tc>
        <w:tc>
          <w:tcPr>
            <w:tcW w:w="6609" w:type="dxa"/>
          </w:tcPr>
          <w:p w14:paraId="6FC8A1A2" w14:textId="3BACEF58" w:rsidR="2411EC13" w:rsidRDefault="2411EC13" w:rsidP="2411EC13">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2411EC13">
              <w:rPr>
                <w:rFonts w:eastAsia="Verdana"/>
              </w:rPr>
              <w:t xml:space="preserve">Je past een </w:t>
            </w:r>
            <w:r w:rsidR="6A35AB60" w:rsidRPr="6A35AB60">
              <w:rPr>
                <w:rFonts w:eastAsia="Verdana"/>
              </w:rPr>
              <w:t>p</w:t>
            </w:r>
            <w:r w:rsidR="2501BC18" w:rsidRPr="6A35AB60">
              <w:rPr>
                <w:rFonts w:eastAsia="Verdana"/>
              </w:rPr>
              <w:t xml:space="preserve">rijs </w:t>
            </w:r>
            <w:r w:rsidR="6A35AB60" w:rsidRPr="6A35AB60">
              <w:rPr>
                <w:rFonts w:eastAsia="Verdana"/>
              </w:rPr>
              <w:t>aan</w:t>
            </w:r>
            <w:r w:rsidR="086F560B" w:rsidRPr="6153F9F9">
              <w:rPr>
                <w:rFonts w:eastAsia="Verdana"/>
              </w:rPr>
              <w:t xml:space="preserve"> en voor wat de prijs is</w:t>
            </w:r>
          </w:p>
        </w:tc>
      </w:tr>
      <w:tr w:rsidR="2411EC13" w14:paraId="17EAFE7D" w14:textId="77777777" w:rsidTr="2411EC13">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78CCE114" w14:textId="37E17084" w:rsidR="2411EC13" w:rsidRDefault="13548429" w:rsidP="2411EC13">
            <w:pPr>
              <w:spacing w:line="259" w:lineRule="auto"/>
              <w:rPr>
                <w:rFonts w:eastAsia="Verdana"/>
                <w:b w:val="0"/>
                <w:bCs w:val="0"/>
              </w:rPr>
            </w:pPr>
            <w:r w:rsidRPr="13548429">
              <w:rPr>
                <w:rFonts w:eastAsia="Verdana"/>
                <w:b w:val="0"/>
                <w:bCs w:val="0"/>
              </w:rPr>
              <w:t>P</w:t>
            </w:r>
            <w:r w:rsidR="3737CFBC" w:rsidRPr="13548429">
              <w:rPr>
                <w:rFonts w:eastAsia="Verdana"/>
                <w:b w:val="0"/>
                <w:bCs w:val="0"/>
              </w:rPr>
              <w:t>rijs</w:t>
            </w:r>
            <w:r w:rsidR="2411EC13" w:rsidRPr="2411EC13">
              <w:rPr>
                <w:rFonts w:eastAsia="Verdana"/>
                <w:b w:val="0"/>
                <w:bCs w:val="0"/>
              </w:rPr>
              <w:t xml:space="preserve"> Verwijderen</w:t>
            </w:r>
          </w:p>
        </w:tc>
        <w:tc>
          <w:tcPr>
            <w:tcW w:w="6609" w:type="dxa"/>
          </w:tcPr>
          <w:p w14:paraId="5A509C4E" w14:textId="03E6CC0E" w:rsidR="2411EC13" w:rsidRDefault="2411EC13" w:rsidP="2411EC13">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2411EC13">
              <w:rPr>
                <w:rFonts w:eastAsia="Verdana"/>
              </w:rPr>
              <w:t xml:space="preserve">Je verwijdert een </w:t>
            </w:r>
            <w:r w:rsidR="31B1F8F3" w:rsidRPr="6153F9F9">
              <w:rPr>
                <w:rFonts w:eastAsia="Verdana"/>
              </w:rPr>
              <w:t>prijs en voor wat de prijs is</w:t>
            </w:r>
          </w:p>
        </w:tc>
      </w:tr>
    </w:tbl>
    <w:p w14:paraId="1A043B05" w14:textId="6A41657C" w:rsidR="2411EC13" w:rsidRDefault="2411EC13" w:rsidP="2411EC13">
      <w:pPr>
        <w:spacing w:line="257" w:lineRule="auto"/>
      </w:pPr>
    </w:p>
    <w:p w14:paraId="62E8733F" w14:textId="5CD1088F" w:rsidR="3ABB1A64" w:rsidRDefault="4842AAC3" w:rsidP="517150BF">
      <w:pPr>
        <w:pStyle w:val="Heading4"/>
        <w:rPr>
          <w:b/>
          <w:bCs/>
        </w:rPr>
      </w:pPr>
      <w:bookmarkStart w:id="42" w:name="_Toc1635147478"/>
      <w:r w:rsidRPr="7B616DAD">
        <w:rPr>
          <w:b/>
          <w:bCs/>
        </w:rPr>
        <w:t>Kortingen beheren</w:t>
      </w:r>
      <w:r w:rsidR="3ABB1A64">
        <w:tab/>
      </w:r>
      <w:bookmarkEnd w:id="42"/>
    </w:p>
    <w:p w14:paraId="4E90EDF5" w14:textId="49E51939" w:rsidR="4912F4BE" w:rsidRDefault="762239AA" w:rsidP="44415C3B">
      <w:proofErr w:type="spellStart"/>
      <w:r w:rsidRPr="51D5B40D">
        <w:rPr>
          <w:rFonts w:eastAsia="Verdana" w:cs="Verdana"/>
          <w:i/>
          <w:iCs/>
          <w:color w:val="000000" w:themeColor="text1"/>
        </w:rPr>
        <w:t>Functionality</w:t>
      </w:r>
      <w:proofErr w:type="spellEnd"/>
      <w:r w:rsidRPr="51D5B40D">
        <w:rPr>
          <w:rFonts w:eastAsia="Verdana" w:cs="Verdana"/>
          <w:i/>
          <w:iCs/>
          <w:color w:val="000000" w:themeColor="text1"/>
        </w:rPr>
        <w:t>:</w:t>
      </w:r>
      <w:r w:rsidRPr="51D5B40D">
        <w:rPr>
          <w:rFonts w:eastAsia="Verdana" w:cs="Verdana"/>
          <w:color w:val="000000" w:themeColor="text1"/>
        </w:rPr>
        <w:t xml:space="preserve"> </w:t>
      </w:r>
      <w:r w:rsidR="58082A87" w:rsidRPr="51D5B40D">
        <w:rPr>
          <w:rFonts w:eastAsia="Verdana" w:cs="Verdana"/>
          <w:color w:val="000000" w:themeColor="text1"/>
        </w:rPr>
        <w:t>Als bestuur kan ik kortingen beheren</w:t>
      </w:r>
    </w:p>
    <w:p w14:paraId="00033EE2" w14:textId="3EE3C027" w:rsidR="4912F4BE" w:rsidRDefault="762239AA" w:rsidP="4912F4BE">
      <w:proofErr w:type="spellStart"/>
      <w:r w:rsidRPr="51D5B40D">
        <w:rPr>
          <w:rFonts w:eastAsia="Verdana" w:cs="Verdana"/>
          <w:i/>
          <w:iCs/>
          <w:color w:val="000000" w:themeColor="text1"/>
        </w:rPr>
        <w:t>Precondition</w:t>
      </w:r>
      <w:proofErr w:type="spellEnd"/>
      <w:r w:rsidRPr="51D5B40D">
        <w:rPr>
          <w:rFonts w:eastAsia="Verdana" w:cs="Verdana"/>
          <w:i/>
          <w:iCs/>
          <w:color w:val="000000" w:themeColor="text1"/>
        </w:rPr>
        <w:t>:</w:t>
      </w:r>
      <w:r w:rsidRPr="51D5B40D">
        <w:rPr>
          <w:rFonts w:eastAsia="Verdana" w:cs="Verdana"/>
          <w:color w:val="000000" w:themeColor="text1"/>
        </w:rPr>
        <w:t xml:space="preserve"> </w:t>
      </w:r>
      <w:r w:rsidR="253DE71C" w:rsidRPr="51D5B40D">
        <w:rPr>
          <w:rFonts w:eastAsia="Verdana" w:cs="Verdana"/>
          <w:color w:val="000000" w:themeColor="text1"/>
        </w:rPr>
        <w:t>Actor is ingelogd</w:t>
      </w:r>
    </w:p>
    <w:p w14:paraId="5D6B65A8" w14:textId="07CFFF59" w:rsidR="4912F4BE" w:rsidRDefault="762239AA" w:rsidP="517150BF">
      <w:proofErr w:type="spellStart"/>
      <w:r w:rsidRPr="51D5B40D">
        <w:rPr>
          <w:rFonts w:eastAsia="Verdana" w:cs="Verdana"/>
          <w:i/>
          <w:iCs/>
          <w:color w:val="000000" w:themeColor="text1"/>
        </w:rPr>
        <w:t>Normal</w:t>
      </w:r>
      <w:proofErr w:type="spellEnd"/>
      <w:r w:rsidRPr="51D5B40D">
        <w:rPr>
          <w:rFonts w:eastAsia="Verdana" w:cs="Verdana"/>
          <w:i/>
          <w:iCs/>
          <w:color w:val="000000" w:themeColor="text1"/>
        </w:rPr>
        <w:t xml:space="preserve"> flow:</w:t>
      </w:r>
      <w:r w:rsidRPr="51D5B40D">
        <w:rPr>
          <w:rFonts w:eastAsia="Verdana" w:cs="Verdana"/>
          <w:color w:val="000000" w:themeColor="text1"/>
        </w:rPr>
        <w:t xml:space="preserve"> </w:t>
      </w:r>
      <w:r w:rsidR="649B31C1" w:rsidRPr="51D5B40D">
        <w:rPr>
          <w:rFonts w:eastAsia="Verdana" w:cs="Verdana"/>
          <w:color w:val="000000" w:themeColor="text1"/>
        </w:rPr>
        <w:t>Deze UC is analoog met UC “Ploegen beheren”.</w:t>
      </w:r>
    </w:p>
    <w:p w14:paraId="6ACCD74A" w14:textId="6FFFB776" w:rsidR="4912F4BE" w:rsidRDefault="079C6456" w:rsidP="517150BF">
      <w:pPr>
        <w:rPr>
          <w:rFonts w:eastAsia="Verdana" w:cs="Verdana"/>
          <w:color w:val="000000" w:themeColor="text1"/>
        </w:rPr>
      </w:pPr>
      <w:proofErr w:type="spellStart"/>
      <w:r w:rsidRPr="51D5B40D">
        <w:rPr>
          <w:i/>
          <w:iCs/>
        </w:rPr>
        <w:t>Screens</w:t>
      </w:r>
      <w:proofErr w:type="spellEnd"/>
      <w:r w:rsidRPr="51D5B40D">
        <w:rPr>
          <w:i/>
          <w:iCs/>
        </w:rPr>
        <w:t>:</w:t>
      </w:r>
      <w:r w:rsidR="4912F4BE">
        <w:br/>
      </w:r>
      <w:r w:rsidR="53ADDF55" w:rsidRPr="51D5B40D">
        <w:rPr>
          <w:i/>
          <w:iCs/>
        </w:rPr>
        <w:t>21. Kortingen beheren</w:t>
      </w:r>
    </w:p>
    <w:p w14:paraId="05877A17" w14:textId="77EB2155" w:rsidR="09894861" w:rsidRDefault="09894861" w:rsidP="517150BF">
      <w:r>
        <w:rPr>
          <w:noProof/>
        </w:rPr>
        <w:drawing>
          <wp:inline distT="0" distB="0" distL="0" distR="0" wp14:anchorId="4B8EF54F" wp14:editId="30A894D0">
            <wp:extent cx="5659244" cy="1933575"/>
            <wp:effectExtent l="0" t="0" r="0" b="0"/>
            <wp:docPr id="448680073" name="Picture 44868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659244" cy="1933575"/>
                    </a:xfrm>
                    <a:prstGeom prst="rect">
                      <a:avLst/>
                    </a:prstGeom>
                  </pic:spPr>
                </pic:pic>
              </a:graphicData>
            </a:graphic>
          </wp:inline>
        </w:drawing>
      </w:r>
    </w:p>
    <w:tbl>
      <w:tblPr>
        <w:tblStyle w:val="ListTable6Colorful"/>
        <w:tblW w:w="0" w:type="auto"/>
        <w:tblLook w:val="04A0" w:firstRow="1" w:lastRow="0" w:firstColumn="1" w:lastColumn="0" w:noHBand="0" w:noVBand="1"/>
      </w:tblPr>
      <w:tblGrid>
        <w:gridCol w:w="2292"/>
        <w:gridCol w:w="6609"/>
      </w:tblGrid>
      <w:tr w:rsidR="517150BF" w14:paraId="2214F9E7" w14:textId="77777777" w:rsidTr="517150BF">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292" w:type="dxa"/>
          </w:tcPr>
          <w:p w14:paraId="0E7F9603" w14:textId="77777777" w:rsidR="517150BF" w:rsidRDefault="517150BF" w:rsidP="517150BF">
            <w:pPr>
              <w:spacing w:line="259" w:lineRule="auto"/>
              <w:rPr>
                <w:rFonts w:eastAsia="Verdana"/>
              </w:rPr>
            </w:pPr>
            <w:r w:rsidRPr="517150BF">
              <w:rPr>
                <w:rFonts w:eastAsia="Verdana"/>
              </w:rPr>
              <w:t xml:space="preserve">Action </w:t>
            </w:r>
          </w:p>
        </w:tc>
        <w:tc>
          <w:tcPr>
            <w:tcW w:w="6609" w:type="dxa"/>
          </w:tcPr>
          <w:p w14:paraId="152F7EA2" w14:textId="77777777" w:rsidR="517150BF" w:rsidRDefault="517150BF" w:rsidP="517150BF">
            <w:pPr>
              <w:spacing w:line="259" w:lineRule="auto"/>
              <w:cnfStyle w:val="100000000000" w:firstRow="1" w:lastRow="0" w:firstColumn="0" w:lastColumn="0" w:oddVBand="0" w:evenVBand="0" w:oddHBand="0" w:evenHBand="0" w:firstRowFirstColumn="0" w:firstRowLastColumn="0" w:lastRowFirstColumn="0" w:lastRowLastColumn="0"/>
              <w:rPr>
                <w:rFonts w:eastAsia="Verdana"/>
              </w:rPr>
            </w:pPr>
            <w:proofErr w:type="spellStart"/>
            <w:r w:rsidRPr="517150BF">
              <w:rPr>
                <w:rFonts w:eastAsia="Verdana"/>
              </w:rPr>
              <w:t>Explanation</w:t>
            </w:r>
            <w:proofErr w:type="spellEnd"/>
          </w:p>
        </w:tc>
      </w:tr>
      <w:tr w:rsidR="517150BF" w14:paraId="12B650F9"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4D7D2C52" w14:textId="27712CF1" w:rsidR="7BF51745" w:rsidRDefault="7BF51745" w:rsidP="517150BF">
            <w:pPr>
              <w:spacing w:line="259" w:lineRule="auto"/>
              <w:rPr>
                <w:rFonts w:eastAsia="Verdana"/>
                <w:b w:val="0"/>
                <w:bCs w:val="0"/>
              </w:rPr>
            </w:pPr>
            <w:r w:rsidRPr="517150BF">
              <w:rPr>
                <w:rFonts w:eastAsia="Verdana"/>
                <w:b w:val="0"/>
                <w:bCs w:val="0"/>
              </w:rPr>
              <w:t xml:space="preserve">Korting </w:t>
            </w:r>
            <w:r w:rsidR="517150BF" w:rsidRPr="517150BF">
              <w:rPr>
                <w:rFonts w:eastAsia="Verdana"/>
                <w:b w:val="0"/>
                <w:bCs w:val="0"/>
              </w:rPr>
              <w:t>Toevoegen</w:t>
            </w:r>
          </w:p>
        </w:tc>
        <w:tc>
          <w:tcPr>
            <w:tcW w:w="6609" w:type="dxa"/>
          </w:tcPr>
          <w:p w14:paraId="2276F1AB" w14:textId="63FA7B2F" w:rsidR="517150BF" w:rsidRDefault="517150BF"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 xml:space="preserve">Je geeft de nieuwe </w:t>
            </w:r>
            <w:r w:rsidR="12BFB5E4" w:rsidRPr="517150BF">
              <w:rPr>
                <w:rFonts w:eastAsia="Verdana"/>
              </w:rPr>
              <w:t xml:space="preserve">korting </w:t>
            </w:r>
            <w:r w:rsidRPr="517150BF">
              <w:rPr>
                <w:rFonts w:eastAsia="Verdana"/>
              </w:rPr>
              <w:t>in</w:t>
            </w:r>
          </w:p>
        </w:tc>
      </w:tr>
      <w:tr w:rsidR="517150BF" w14:paraId="4D5EF472" w14:textId="77777777" w:rsidTr="517150BF">
        <w:trPr>
          <w:trHeight w:val="501"/>
        </w:trPr>
        <w:tc>
          <w:tcPr>
            <w:cnfStyle w:val="001000000000" w:firstRow="0" w:lastRow="0" w:firstColumn="1" w:lastColumn="0" w:oddVBand="0" w:evenVBand="0" w:oddHBand="0" w:evenHBand="0" w:firstRowFirstColumn="0" w:firstRowLastColumn="0" w:lastRowFirstColumn="0" w:lastRowLastColumn="0"/>
            <w:tcW w:w="2292" w:type="dxa"/>
          </w:tcPr>
          <w:p w14:paraId="1DEC1A50" w14:textId="020BDDC7" w:rsidR="66658302" w:rsidRDefault="66658302" w:rsidP="517150BF">
            <w:pPr>
              <w:spacing w:line="259" w:lineRule="auto"/>
              <w:rPr>
                <w:rFonts w:eastAsia="Verdana"/>
                <w:b w:val="0"/>
                <w:bCs w:val="0"/>
              </w:rPr>
            </w:pPr>
            <w:r w:rsidRPr="517150BF">
              <w:rPr>
                <w:rFonts w:eastAsia="Verdana"/>
                <w:b w:val="0"/>
                <w:bCs w:val="0"/>
              </w:rPr>
              <w:lastRenderedPageBreak/>
              <w:t xml:space="preserve">Korting </w:t>
            </w:r>
            <w:r w:rsidR="517150BF" w:rsidRPr="517150BF">
              <w:rPr>
                <w:rFonts w:eastAsia="Verdana"/>
                <w:b w:val="0"/>
                <w:bCs w:val="0"/>
              </w:rPr>
              <w:t>Aanpassen</w:t>
            </w:r>
          </w:p>
        </w:tc>
        <w:tc>
          <w:tcPr>
            <w:tcW w:w="6609" w:type="dxa"/>
          </w:tcPr>
          <w:p w14:paraId="63964B93" w14:textId="4994201E" w:rsidR="517150BF" w:rsidRDefault="517150BF" w:rsidP="517150BF">
            <w:pPr>
              <w:spacing w:line="259" w:lineRule="auto"/>
              <w:cnfStyle w:val="000000000000" w:firstRow="0" w:lastRow="0" w:firstColumn="0" w:lastColumn="0" w:oddVBand="0" w:evenVBand="0" w:oddHBand="0" w:evenHBand="0" w:firstRowFirstColumn="0" w:firstRowLastColumn="0" w:lastRowFirstColumn="0" w:lastRowLastColumn="0"/>
              <w:rPr>
                <w:rFonts w:eastAsia="Verdana"/>
              </w:rPr>
            </w:pPr>
            <w:r w:rsidRPr="517150BF">
              <w:rPr>
                <w:rFonts w:eastAsia="Verdana"/>
              </w:rPr>
              <w:t xml:space="preserve">Je past een </w:t>
            </w:r>
            <w:r w:rsidR="24971D35" w:rsidRPr="517150BF">
              <w:rPr>
                <w:rFonts w:eastAsia="Verdana"/>
              </w:rPr>
              <w:t xml:space="preserve">korting </w:t>
            </w:r>
            <w:r w:rsidRPr="517150BF">
              <w:rPr>
                <w:rFonts w:eastAsia="Verdana"/>
              </w:rPr>
              <w:t>aan</w:t>
            </w:r>
          </w:p>
        </w:tc>
      </w:tr>
      <w:tr w:rsidR="517150BF" w14:paraId="02DA3425" w14:textId="77777777" w:rsidTr="517150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92" w:type="dxa"/>
          </w:tcPr>
          <w:p w14:paraId="04C2BF21" w14:textId="34C3C268" w:rsidR="56586710" w:rsidRDefault="56586710" w:rsidP="517150BF">
            <w:pPr>
              <w:spacing w:line="259" w:lineRule="auto"/>
              <w:rPr>
                <w:rFonts w:eastAsia="Verdana"/>
                <w:b w:val="0"/>
                <w:bCs w:val="0"/>
              </w:rPr>
            </w:pPr>
            <w:r w:rsidRPr="517150BF">
              <w:rPr>
                <w:rFonts w:eastAsia="Verdana"/>
                <w:b w:val="0"/>
                <w:bCs w:val="0"/>
              </w:rPr>
              <w:t xml:space="preserve">Korting </w:t>
            </w:r>
            <w:r w:rsidR="517150BF" w:rsidRPr="517150BF">
              <w:rPr>
                <w:rFonts w:eastAsia="Verdana"/>
                <w:b w:val="0"/>
                <w:bCs w:val="0"/>
              </w:rPr>
              <w:t>Verwijderen</w:t>
            </w:r>
          </w:p>
        </w:tc>
        <w:tc>
          <w:tcPr>
            <w:tcW w:w="6609" w:type="dxa"/>
          </w:tcPr>
          <w:p w14:paraId="1EF78FED" w14:textId="332BF4ED" w:rsidR="517150BF" w:rsidRDefault="517150BF" w:rsidP="517150BF">
            <w:pPr>
              <w:spacing w:line="259" w:lineRule="auto"/>
              <w:cnfStyle w:val="000000100000" w:firstRow="0" w:lastRow="0" w:firstColumn="0" w:lastColumn="0" w:oddVBand="0" w:evenVBand="0" w:oddHBand="1" w:evenHBand="0" w:firstRowFirstColumn="0" w:firstRowLastColumn="0" w:lastRowFirstColumn="0" w:lastRowLastColumn="0"/>
              <w:rPr>
                <w:rFonts w:eastAsia="Verdana"/>
              </w:rPr>
            </w:pPr>
            <w:r w:rsidRPr="517150BF">
              <w:rPr>
                <w:rFonts w:eastAsia="Verdana"/>
              </w:rPr>
              <w:t xml:space="preserve">Je verwijdert een </w:t>
            </w:r>
            <w:r w:rsidR="07C13BA2" w:rsidRPr="517150BF">
              <w:rPr>
                <w:rFonts w:eastAsia="Verdana"/>
              </w:rPr>
              <w:t>korting</w:t>
            </w:r>
          </w:p>
        </w:tc>
      </w:tr>
    </w:tbl>
    <w:p w14:paraId="72F92284" w14:textId="58F1736B" w:rsidR="517150BF" w:rsidRDefault="517150BF" w:rsidP="517150BF"/>
    <w:p w14:paraId="3AFADA95" w14:textId="77777777" w:rsidR="00102124" w:rsidRDefault="00102124">
      <w:pPr>
        <w:spacing w:after="0"/>
        <w:rPr>
          <w:b/>
          <w:bCs/>
          <w:iCs/>
          <w:sz w:val="24"/>
          <w:szCs w:val="28"/>
        </w:rPr>
      </w:pPr>
      <w:r>
        <w:br w:type="page"/>
      </w:r>
    </w:p>
    <w:p w14:paraId="0B7A967B" w14:textId="0CBC9DB5" w:rsidR="00276897" w:rsidRDefault="4FDA6349" w:rsidP="00276897">
      <w:pPr>
        <w:pStyle w:val="Heading2"/>
      </w:pPr>
      <w:bookmarkStart w:id="43" w:name="_Toc1916755663"/>
      <w:r>
        <w:lastRenderedPageBreak/>
        <w:t xml:space="preserve">Niet-functionele eisen </w:t>
      </w:r>
      <w:bookmarkEnd w:id="43"/>
    </w:p>
    <w:p w14:paraId="301897E7" w14:textId="39F4E7BB" w:rsidR="00365DB6" w:rsidRDefault="00D1516A" w:rsidP="005622E1">
      <w:pPr>
        <w:numPr>
          <w:ilvl w:val="0"/>
          <w:numId w:val="15"/>
        </w:numPr>
        <w:spacing w:after="60"/>
      </w:pPr>
      <w:r w:rsidRPr="00571BD8">
        <w:t>Standaardhoofdingen van de niet-functionele eisen voorzien</w:t>
      </w:r>
      <w:r w:rsidR="00365DB6">
        <w:t xml:space="preserve"> die van belang zijn voor dit project. N</w:t>
      </w:r>
      <w:r w:rsidR="00365DB6" w:rsidRPr="00571BD8">
        <w:t>iet-functionele eisen die niet belangrijk zijn voor het project, niet vermelden</w:t>
      </w:r>
      <w:r w:rsidR="00365DB6">
        <w:t>.</w:t>
      </w:r>
    </w:p>
    <w:p w14:paraId="5A52BA95" w14:textId="68156706" w:rsidR="00D1516A" w:rsidRPr="00571BD8" w:rsidRDefault="00D1516A" w:rsidP="005622E1">
      <w:pPr>
        <w:numPr>
          <w:ilvl w:val="0"/>
          <w:numId w:val="15"/>
        </w:numPr>
        <w:spacing w:after="60"/>
        <w:rPr>
          <w:lang w:val="nl-BE"/>
        </w:rPr>
      </w:pPr>
      <w:r w:rsidRPr="00571BD8">
        <w:t>Doorlopende tekst</w:t>
      </w:r>
      <w:r>
        <w:t xml:space="preserve"> (volzinnen) gebruiken</w:t>
      </w:r>
    </w:p>
    <w:p w14:paraId="2773DEAD" w14:textId="32B8E242" w:rsidR="00ED6984" w:rsidRPr="006B5DCE" w:rsidRDefault="00571BD8" w:rsidP="005622E1">
      <w:pPr>
        <w:numPr>
          <w:ilvl w:val="0"/>
          <w:numId w:val="15"/>
        </w:numPr>
        <w:spacing w:after="60"/>
      </w:pPr>
      <w:r>
        <w:t>Implementatie zeker beschrijven</w:t>
      </w:r>
    </w:p>
    <w:p w14:paraId="3E3C6FB3" w14:textId="535A5E9D" w:rsidR="00360963" w:rsidRPr="00360963" w:rsidRDefault="29000D51" w:rsidP="7F8F39C4">
      <w:pPr>
        <w:spacing w:after="60"/>
      </w:pPr>
      <w:r>
        <w:t>+/- 1/2</w:t>
      </w:r>
      <w:r w:rsidRPr="7F8F39C4">
        <w:rPr>
          <w:vertAlign w:val="superscript"/>
        </w:rPr>
        <w:t>de</w:t>
      </w:r>
      <w:r>
        <w:t xml:space="preserve"> pagin</w:t>
      </w:r>
      <w:r w:rsidR="27E38753">
        <w:t>a</w:t>
      </w:r>
    </w:p>
    <w:p w14:paraId="150D0B25" w14:textId="1A0F9CB4" w:rsidR="7CAA33E7" w:rsidRDefault="5E5166D8" w:rsidP="7F8F39C4">
      <w:r>
        <w:t>Voor de webapplicatie dient a</w:t>
      </w:r>
      <w:r w:rsidR="7CAA33E7">
        <w:t>ls programmeertaa</w:t>
      </w:r>
      <w:r w:rsidR="50896F3F">
        <w:t>l</w:t>
      </w:r>
      <w:r w:rsidR="7CAA33E7">
        <w:t xml:space="preserve"> PHP gebruikt te worden, samen met het </w:t>
      </w:r>
      <w:proofErr w:type="spellStart"/>
      <w:r w:rsidR="7CAA33E7">
        <w:t>framework</w:t>
      </w:r>
      <w:proofErr w:type="spellEnd"/>
      <w:r w:rsidR="7CAA33E7">
        <w:t xml:space="preserve"> </w:t>
      </w:r>
      <w:proofErr w:type="spellStart"/>
      <w:r w:rsidR="7CAA33E7">
        <w:t>Laravel</w:t>
      </w:r>
      <w:proofErr w:type="spellEnd"/>
      <w:r w:rsidR="7CAA33E7">
        <w:t xml:space="preserve">. </w:t>
      </w:r>
      <w:r w:rsidR="1ED39A7F">
        <w:t>Het opslaan van data zal gebeuren in een</w:t>
      </w:r>
      <w:r w:rsidR="7CAA33E7">
        <w:t xml:space="preserve"> relationele </w:t>
      </w:r>
      <w:proofErr w:type="spellStart"/>
      <w:r w:rsidR="6F4A7765">
        <w:t>MySQL</w:t>
      </w:r>
      <w:proofErr w:type="spellEnd"/>
      <w:r w:rsidR="6F4A7765">
        <w:t xml:space="preserve"> </w:t>
      </w:r>
      <w:r w:rsidR="7CAA33E7">
        <w:t>database.</w:t>
      </w:r>
    </w:p>
    <w:p w14:paraId="31929B15" w14:textId="1D1BF7B9" w:rsidR="7A6AEDBA" w:rsidRDefault="7A6AEDBA" w:rsidP="1834FD99">
      <w:r>
        <w:t>Het enige extern systeem dat verbinding maakt met de webapplicatie is de bank</w:t>
      </w:r>
      <w:r w:rsidR="699A21EA">
        <w:t xml:space="preserve">ingwebsite. De betalingsinfo moet doorgegeven worden aan de hand van de </w:t>
      </w:r>
      <w:proofErr w:type="spellStart"/>
      <w:r w:rsidR="699A21EA">
        <w:t>OmniPay</w:t>
      </w:r>
      <w:proofErr w:type="spellEnd"/>
      <w:r w:rsidR="699A21EA">
        <w:t xml:space="preserve"> API.</w:t>
      </w:r>
    </w:p>
    <w:p w14:paraId="7950F29B" w14:textId="36E7D7E2" w:rsidR="742E231F" w:rsidRDefault="742E231F" w:rsidP="7B616DAD">
      <w:pPr>
        <w:spacing w:after="60"/>
      </w:pPr>
      <w:r>
        <w:t xml:space="preserve">Elke pagina moet natuurlijk liefst zo snel mogelijk inladen, wij stellen een </w:t>
      </w:r>
      <w:r w:rsidR="469DAC9A">
        <w:t>maximum</w:t>
      </w:r>
      <w:r w:rsidR="4AD02717">
        <w:t xml:space="preserve"> </w:t>
      </w:r>
      <w:r w:rsidR="469DAC9A">
        <w:t xml:space="preserve">laadtijd op van 2 seconden. </w:t>
      </w:r>
      <w:r w:rsidR="67DBD5AF">
        <w:t xml:space="preserve">Het </w:t>
      </w:r>
      <w:r w:rsidR="67C88906">
        <w:t>maximumaantal</w:t>
      </w:r>
      <w:r w:rsidR="67DBD5AF">
        <w:t xml:space="preserve"> gebruikers die gelijktijdig een functie van de webapplicatie</w:t>
      </w:r>
      <w:r w:rsidR="4E555F97">
        <w:t xml:space="preserve"> zouden kunnen</w:t>
      </w:r>
      <w:r w:rsidR="67DBD5AF">
        <w:t xml:space="preserve"> gebruiken, wordt geschat op 200.</w:t>
      </w:r>
      <w:r w:rsidR="2076CB3A">
        <w:t xml:space="preserve"> </w:t>
      </w:r>
      <w:r w:rsidR="52D3ED42">
        <w:t>Denk hiervoor bijvoorbeeld aan de planning of het gelijktijdig bestellen van een nieuw beschikbaar kledingstuk.</w:t>
      </w:r>
    </w:p>
    <w:p w14:paraId="5EA79796" w14:textId="2ADB1A3E" w:rsidR="7F8F39C4" w:rsidRDefault="7F8F39C4" w:rsidP="7F8F39C4">
      <w:pPr>
        <w:spacing w:after="60"/>
      </w:pPr>
    </w:p>
    <w:p w14:paraId="64E25954" w14:textId="45C67738" w:rsidR="001047AB" w:rsidRPr="001047AB" w:rsidRDefault="530BC905" w:rsidP="7F8F39C4">
      <w:pPr>
        <w:pStyle w:val="ListParagraph"/>
        <w:numPr>
          <w:ilvl w:val="0"/>
          <w:numId w:val="2"/>
        </w:numPr>
      </w:pPr>
      <w:r>
        <w:t>Implementatie</w:t>
      </w:r>
    </w:p>
    <w:p w14:paraId="4ED700DC" w14:textId="6272A46F" w:rsidR="001047AB" w:rsidRPr="001047AB" w:rsidRDefault="1E923581" w:rsidP="7F8F39C4">
      <w:pPr>
        <w:pStyle w:val="ListParagraph"/>
        <w:numPr>
          <w:ilvl w:val="0"/>
          <w:numId w:val="1"/>
        </w:numPr>
      </w:pPr>
      <w:r>
        <w:t>Hardware / system software</w:t>
      </w:r>
    </w:p>
    <w:p w14:paraId="459C4310" w14:textId="41568A5B" w:rsidR="1E923581" w:rsidRDefault="1E923581" w:rsidP="7F8F39C4">
      <w:pPr>
        <w:pStyle w:val="ListParagraph"/>
        <w:numPr>
          <w:ilvl w:val="1"/>
          <w:numId w:val="1"/>
        </w:numPr>
      </w:pPr>
      <w:r>
        <w:t xml:space="preserve">Programming </w:t>
      </w:r>
      <w:proofErr w:type="spellStart"/>
      <w:r>
        <w:t>language</w:t>
      </w:r>
      <w:proofErr w:type="spellEnd"/>
      <w:r w:rsidR="647E3D8E">
        <w:t xml:space="preserve"> (PHP)</w:t>
      </w:r>
    </w:p>
    <w:p w14:paraId="6F4DC06B" w14:textId="61CD17E2" w:rsidR="1E923581" w:rsidRDefault="1E923581" w:rsidP="7F8F39C4">
      <w:pPr>
        <w:pStyle w:val="ListParagraph"/>
        <w:numPr>
          <w:ilvl w:val="0"/>
          <w:numId w:val="1"/>
        </w:numPr>
      </w:pPr>
      <w:r>
        <w:t>Framework</w:t>
      </w:r>
      <w:r w:rsidR="7F4A556E">
        <w:t xml:space="preserve"> (</w:t>
      </w:r>
      <w:proofErr w:type="spellStart"/>
      <w:r w:rsidR="7F4A556E">
        <w:t>Laravel</w:t>
      </w:r>
      <w:proofErr w:type="spellEnd"/>
      <w:r w:rsidR="7F4A556E">
        <w:t>)</w:t>
      </w:r>
    </w:p>
    <w:p w14:paraId="7740E622" w14:textId="0465ACDA" w:rsidR="1E923581" w:rsidRDefault="1E923581" w:rsidP="7F8F39C4">
      <w:pPr>
        <w:pStyle w:val="ListParagraph"/>
        <w:numPr>
          <w:ilvl w:val="0"/>
          <w:numId w:val="1"/>
        </w:numPr>
      </w:pPr>
      <w:r>
        <w:t>Database</w:t>
      </w:r>
    </w:p>
    <w:p w14:paraId="5802FDBF" w14:textId="4FDF4344" w:rsidR="1E923581" w:rsidRDefault="1E923581" w:rsidP="7F8F39C4">
      <w:pPr>
        <w:pStyle w:val="ListParagraph"/>
        <w:numPr>
          <w:ilvl w:val="1"/>
          <w:numId w:val="1"/>
        </w:numPr>
      </w:pPr>
      <w:r>
        <w:t>Type (relationeel)</w:t>
      </w:r>
    </w:p>
    <w:p w14:paraId="0581C3B9" w14:textId="626CE39D" w:rsidR="7F8F39C4" w:rsidRDefault="2B665878" w:rsidP="7B616DAD">
      <w:pPr>
        <w:pStyle w:val="ListParagraph"/>
        <w:numPr>
          <w:ilvl w:val="1"/>
          <w:numId w:val="1"/>
        </w:numPr>
      </w:pPr>
      <w:proofErr w:type="spellStart"/>
      <w:r>
        <w:t>Specific</w:t>
      </w:r>
      <w:proofErr w:type="spellEnd"/>
      <w:r>
        <w:t xml:space="preserve"> DBMS (</w:t>
      </w:r>
      <w:proofErr w:type="spellStart"/>
      <w:r>
        <w:t>MySql</w:t>
      </w:r>
      <w:proofErr w:type="spellEnd"/>
      <w:r>
        <w:t>)</w:t>
      </w:r>
    </w:p>
    <w:p w14:paraId="758F453F" w14:textId="266D94E3" w:rsidR="00EE0E4E" w:rsidRPr="00EE0E4E" w:rsidRDefault="1B42F66F" w:rsidP="7F8F39C4">
      <w:pPr>
        <w:pStyle w:val="ListParagraph"/>
        <w:numPr>
          <w:ilvl w:val="0"/>
          <w:numId w:val="2"/>
        </w:numPr>
      </w:pPr>
      <w:proofErr w:type="spellStart"/>
      <w:r>
        <w:t>External</w:t>
      </w:r>
      <w:proofErr w:type="spellEnd"/>
      <w:r>
        <w:t xml:space="preserve"> Interface</w:t>
      </w:r>
    </w:p>
    <w:p w14:paraId="361B16C2" w14:textId="7347EFBE" w:rsidR="620997B6" w:rsidRDefault="620997B6" w:rsidP="7F8F39C4">
      <w:pPr>
        <w:pStyle w:val="ListParagraph"/>
        <w:numPr>
          <w:ilvl w:val="1"/>
          <w:numId w:val="2"/>
        </w:numPr>
      </w:pPr>
      <w:r>
        <w:t xml:space="preserve">Input hardware -&gt; Card Reader -&gt; </w:t>
      </w:r>
      <w:proofErr w:type="spellStart"/>
      <w:r>
        <w:t>belfius</w:t>
      </w:r>
      <w:proofErr w:type="spellEnd"/>
    </w:p>
    <w:p w14:paraId="6446F05F" w14:textId="6F2EC08F" w:rsidR="208546CB" w:rsidRDefault="208546CB" w:rsidP="7F8F39C4">
      <w:pPr>
        <w:pStyle w:val="ListParagraph"/>
        <w:numPr>
          <w:ilvl w:val="1"/>
          <w:numId w:val="2"/>
        </w:numPr>
      </w:pPr>
      <w:r>
        <w:t>Betalingsinfo</w:t>
      </w:r>
    </w:p>
    <w:p w14:paraId="6F8352A2" w14:textId="6B2E3FCC" w:rsidR="7A91E285" w:rsidRDefault="7A91E285" w:rsidP="7F8F39C4">
      <w:pPr>
        <w:pStyle w:val="ListParagraph"/>
        <w:numPr>
          <w:ilvl w:val="1"/>
          <w:numId w:val="2"/>
        </w:numPr>
      </w:pPr>
      <w:r>
        <w:t xml:space="preserve">Input output format -&gt; </w:t>
      </w:r>
      <w:proofErr w:type="spellStart"/>
      <w:r>
        <w:t>OmniPay</w:t>
      </w:r>
      <w:proofErr w:type="spellEnd"/>
      <w:r>
        <w:t xml:space="preserve"> API</w:t>
      </w:r>
    </w:p>
    <w:p w14:paraId="6442BC35" w14:textId="33C55631" w:rsidR="0D795907" w:rsidRDefault="0D795907" w:rsidP="7F8F39C4">
      <w:pPr>
        <w:pStyle w:val="ListParagraph"/>
        <w:numPr>
          <w:ilvl w:val="1"/>
          <w:numId w:val="2"/>
        </w:numPr>
      </w:pPr>
      <w:r>
        <w:t>Medium -&gt; internet</w:t>
      </w:r>
    </w:p>
    <w:p w14:paraId="423E58B7" w14:textId="22DFA995" w:rsidR="79EE6570" w:rsidRDefault="79EE6570" w:rsidP="7F8F39C4">
      <w:pPr>
        <w:pStyle w:val="ListParagraph"/>
        <w:numPr>
          <w:ilvl w:val="0"/>
          <w:numId w:val="2"/>
        </w:numPr>
      </w:pPr>
      <w:r>
        <w:t>Performance</w:t>
      </w:r>
    </w:p>
    <w:p w14:paraId="6FCF3FD9" w14:textId="4AA6AE7A" w:rsidR="5C075710" w:rsidRDefault="5C075710" w:rsidP="7F8F39C4">
      <w:pPr>
        <w:pStyle w:val="ListParagraph"/>
        <w:numPr>
          <w:ilvl w:val="1"/>
          <w:numId w:val="2"/>
        </w:numPr>
      </w:pPr>
      <w:r>
        <w:t xml:space="preserve">Response </w:t>
      </w:r>
      <w:proofErr w:type="spellStart"/>
      <w:r>
        <w:t>times</w:t>
      </w:r>
      <w:proofErr w:type="spellEnd"/>
      <w:r w:rsidR="77BAB015">
        <w:t xml:space="preserve">: </w:t>
      </w:r>
    </w:p>
    <w:p w14:paraId="3FED8052" w14:textId="0FAA79F3" w:rsidR="77BAB015" w:rsidRDefault="77BAB015" w:rsidP="7F8F39C4">
      <w:pPr>
        <w:pStyle w:val="ListParagraph"/>
        <w:numPr>
          <w:ilvl w:val="2"/>
          <w:numId w:val="2"/>
        </w:numPr>
      </w:pPr>
      <w:r>
        <w:t xml:space="preserve">Planning -&gt; meerdere </w:t>
      </w:r>
      <w:proofErr w:type="spellStart"/>
      <w:r>
        <w:t>requests</w:t>
      </w:r>
      <w:proofErr w:type="spellEnd"/>
      <w:r>
        <w:t xml:space="preserve"> tegelijkertijd.</w:t>
      </w:r>
    </w:p>
    <w:p w14:paraId="5867FF72" w14:textId="6317FFBB" w:rsidR="3714B8ED" w:rsidRDefault="3714B8ED" w:rsidP="7F8F39C4">
      <w:pPr>
        <w:pStyle w:val="ListParagraph"/>
        <w:numPr>
          <w:ilvl w:val="1"/>
          <w:numId w:val="2"/>
        </w:numPr>
      </w:pPr>
      <w:proofErr w:type="spellStart"/>
      <w:r>
        <w:t>Scalability</w:t>
      </w:r>
      <w:proofErr w:type="spellEnd"/>
    </w:p>
    <w:p w14:paraId="1C2A6B18" w14:textId="7DB94FC9" w:rsidR="3714B8ED" w:rsidRDefault="3714B8ED" w:rsidP="7F8F39C4">
      <w:pPr>
        <w:pStyle w:val="ListParagraph"/>
        <w:numPr>
          <w:ilvl w:val="2"/>
          <w:numId w:val="2"/>
        </w:numPr>
      </w:pPr>
      <w:r>
        <w:t>200 gebruikers -&gt; tegelijkertijd op app</w:t>
      </w:r>
    </w:p>
    <w:p w14:paraId="21CD1A39" w14:textId="78402C86" w:rsidR="226B7EE9" w:rsidRDefault="226B7EE9" w:rsidP="7F8F39C4">
      <w:pPr>
        <w:pStyle w:val="ListParagraph"/>
        <w:numPr>
          <w:ilvl w:val="2"/>
          <w:numId w:val="2"/>
        </w:numPr>
      </w:pPr>
      <w:proofErr w:type="spellStart"/>
      <w:r>
        <w:t>Vertical</w:t>
      </w:r>
      <w:proofErr w:type="spellEnd"/>
      <w:r>
        <w:t xml:space="preserve"> </w:t>
      </w:r>
      <w:proofErr w:type="spellStart"/>
      <w:r>
        <w:t>scaling</w:t>
      </w:r>
      <w:proofErr w:type="spellEnd"/>
      <w:r>
        <w:t xml:space="preserve"> -&gt; </w:t>
      </w:r>
      <w:proofErr w:type="spellStart"/>
      <w:r w:rsidR="3F4C962F">
        <w:t>Kubernetes</w:t>
      </w:r>
      <w:proofErr w:type="spellEnd"/>
      <w:r w:rsidR="3F4C962F">
        <w:t>. RAM, CPU</w:t>
      </w:r>
    </w:p>
    <w:p w14:paraId="2111A1BA" w14:textId="41C3F989" w:rsidR="620B97CF" w:rsidRDefault="14C115E9" w:rsidP="7F8F39C4">
      <w:pPr>
        <w:pStyle w:val="ListParagraph"/>
        <w:numPr>
          <w:ilvl w:val="2"/>
          <w:numId w:val="2"/>
        </w:numPr>
      </w:pPr>
      <w:proofErr w:type="spellStart"/>
      <w:r>
        <w:t>Kubernetes</w:t>
      </w:r>
      <w:proofErr w:type="spellEnd"/>
      <w:r>
        <w:t xml:space="preserve">-&gt; </w:t>
      </w:r>
      <w:proofErr w:type="spellStart"/>
      <w:r>
        <w:t>creates</w:t>
      </w:r>
      <w:proofErr w:type="spellEnd"/>
      <w:r>
        <w:t xml:space="preserve"> containers </w:t>
      </w:r>
      <w:proofErr w:type="spellStart"/>
      <w:r>
        <w:t>automatically</w:t>
      </w:r>
      <w:proofErr w:type="spellEnd"/>
      <w:r>
        <w:t xml:space="preserve"> </w:t>
      </w:r>
      <w:proofErr w:type="spellStart"/>
      <w:r>
        <w:t>and</w:t>
      </w:r>
      <w:proofErr w:type="spellEnd"/>
      <w:r>
        <w:t xml:space="preserve"> </w:t>
      </w:r>
      <w:proofErr w:type="spellStart"/>
      <w:r>
        <w:t>uses</w:t>
      </w:r>
      <w:proofErr w:type="spellEnd"/>
      <w:r>
        <w:t xml:space="preserve"> </w:t>
      </w:r>
      <w:proofErr w:type="spellStart"/>
      <w:r>
        <w:t>replicas</w:t>
      </w:r>
      <w:proofErr w:type="spellEnd"/>
      <w:r>
        <w:t xml:space="preserve"> -&gt; </w:t>
      </w:r>
      <w:proofErr w:type="spellStart"/>
      <w:r>
        <w:t>which</w:t>
      </w:r>
      <w:proofErr w:type="spellEnd"/>
      <w:r>
        <w:t xml:space="preserve"> </w:t>
      </w:r>
      <w:proofErr w:type="spellStart"/>
      <w:r>
        <w:t>guarant</w:t>
      </w:r>
      <w:r w:rsidR="4CD10362">
        <w:t>e</w:t>
      </w:r>
      <w:r>
        <w:t>es</w:t>
      </w:r>
      <w:proofErr w:type="spellEnd"/>
      <w:r>
        <w:t xml:space="preserve"> u</w:t>
      </w:r>
      <w:r w:rsidR="250FD8A1">
        <w:t xml:space="preserve">ptime </w:t>
      </w:r>
      <w:proofErr w:type="spellStart"/>
      <w:r w:rsidR="250FD8A1">
        <w:t>and</w:t>
      </w:r>
      <w:proofErr w:type="spellEnd"/>
      <w:r w:rsidR="250FD8A1">
        <w:t xml:space="preserve"> speed.</w:t>
      </w:r>
    </w:p>
    <w:p w14:paraId="2E687766" w14:textId="5F6B8719" w:rsidR="65F4CF6D" w:rsidRDefault="65F4CF6D" w:rsidP="7F8F39C4">
      <w:pPr>
        <w:pStyle w:val="ListParagraph"/>
        <w:numPr>
          <w:ilvl w:val="0"/>
          <w:numId w:val="2"/>
        </w:numPr>
      </w:pPr>
      <w:proofErr w:type="spellStart"/>
      <w:r>
        <w:t>Quality</w:t>
      </w:r>
      <w:proofErr w:type="spellEnd"/>
      <w:r>
        <w:t xml:space="preserve"> </w:t>
      </w:r>
      <w:proofErr w:type="spellStart"/>
      <w:r>
        <w:t>Requirements</w:t>
      </w:r>
      <w:proofErr w:type="spellEnd"/>
    </w:p>
    <w:p w14:paraId="5B8D6CEE" w14:textId="12ACB32E" w:rsidR="65F4CF6D" w:rsidRDefault="65F4CF6D" w:rsidP="7F8F39C4">
      <w:pPr>
        <w:pStyle w:val="ListParagraph"/>
        <w:numPr>
          <w:ilvl w:val="1"/>
          <w:numId w:val="2"/>
        </w:numPr>
      </w:pPr>
      <w:r>
        <w:t>Software</w:t>
      </w:r>
    </w:p>
    <w:p w14:paraId="3974FA23" w14:textId="4EB62F01" w:rsidR="65F4CF6D" w:rsidRDefault="65F4CF6D" w:rsidP="7F8F39C4">
      <w:pPr>
        <w:pStyle w:val="ListParagraph"/>
        <w:numPr>
          <w:ilvl w:val="2"/>
          <w:numId w:val="2"/>
        </w:numPr>
      </w:pPr>
      <w:r>
        <w:t xml:space="preserve">Security: </w:t>
      </w:r>
      <w:proofErr w:type="spellStart"/>
      <w:r>
        <w:t>securing</w:t>
      </w:r>
      <w:proofErr w:type="spellEnd"/>
      <w:r>
        <w:t xml:space="preserve"> transfer of user </w:t>
      </w:r>
      <w:proofErr w:type="spellStart"/>
      <w:r>
        <w:t>credentails</w:t>
      </w:r>
      <w:proofErr w:type="spellEnd"/>
      <w:r>
        <w:t xml:space="preserve">. Using a </w:t>
      </w:r>
      <w:proofErr w:type="spellStart"/>
      <w:r w:rsidR="68F438AF">
        <w:t>an</w:t>
      </w:r>
      <w:proofErr w:type="spellEnd"/>
      <w:r w:rsidR="68F438AF">
        <w:t xml:space="preserve"> </w:t>
      </w:r>
      <w:proofErr w:type="spellStart"/>
      <w:r w:rsidR="68F438AF">
        <w:t>e</w:t>
      </w:r>
      <w:r w:rsidR="0FCC877B">
        <w:t>n</w:t>
      </w:r>
      <w:r w:rsidR="68F438AF">
        <w:t>cryption</w:t>
      </w:r>
      <w:proofErr w:type="spellEnd"/>
      <w:r w:rsidR="68F438AF">
        <w:t xml:space="preserve"> system. </w:t>
      </w:r>
      <w:r w:rsidR="49AA5CBD">
        <w:t xml:space="preserve">No SSL </w:t>
      </w:r>
      <w:proofErr w:type="spellStart"/>
      <w:r w:rsidR="49AA5CBD">
        <w:t>encryption</w:t>
      </w:r>
      <w:proofErr w:type="spellEnd"/>
      <w:r w:rsidR="49AA5CBD">
        <w:t xml:space="preserve"> </w:t>
      </w:r>
      <w:proofErr w:type="spellStart"/>
      <w:r w:rsidR="49AA5CBD">
        <w:t>for</w:t>
      </w:r>
      <w:proofErr w:type="spellEnd"/>
      <w:r w:rsidR="49AA5CBD">
        <w:t xml:space="preserve"> </w:t>
      </w:r>
      <w:proofErr w:type="spellStart"/>
      <w:r w:rsidR="49AA5CBD">
        <w:t>payment</w:t>
      </w:r>
      <w:proofErr w:type="spellEnd"/>
      <w:r w:rsidR="49AA5CBD">
        <w:t xml:space="preserve"> </w:t>
      </w:r>
      <w:proofErr w:type="spellStart"/>
      <w:r w:rsidR="49AA5CBD">
        <w:t>session</w:t>
      </w:r>
      <w:proofErr w:type="spellEnd"/>
      <w:r w:rsidR="49AA5CBD">
        <w:t xml:space="preserve">, </w:t>
      </w:r>
      <w:proofErr w:type="spellStart"/>
      <w:r w:rsidR="49AA5CBD">
        <w:t>this</w:t>
      </w:r>
      <w:proofErr w:type="spellEnd"/>
      <w:r w:rsidR="49AA5CBD">
        <w:t xml:space="preserve"> </w:t>
      </w:r>
      <w:proofErr w:type="spellStart"/>
      <w:r w:rsidR="49AA5CBD">
        <w:t>process</w:t>
      </w:r>
      <w:proofErr w:type="spellEnd"/>
      <w:r w:rsidR="49AA5CBD">
        <w:t xml:space="preserve"> is </w:t>
      </w:r>
      <w:proofErr w:type="spellStart"/>
      <w:r w:rsidR="49AA5CBD">
        <w:t>external</w:t>
      </w:r>
      <w:proofErr w:type="spellEnd"/>
      <w:r w:rsidR="49AA5CBD">
        <w:t>.</w:t>
      </w:r>
    </w:p>
    <w:p w14:paraId="46987DFA" w14:textId="339DEAE9" w:rsidR="7ABA4361" w:rsidRDefault="7ABA4361" w:rsidP="7F8F39C4">
      <w:pPr>
        <w:pStyle w:val="ListParagraph"/>
        <w:numPr>
          <w:ilvl w:val="2"/>
          <w:numId w:val="2"/>
        </w:numPr>
      </w:pPr>
      <w:proofErr w:type="spellStart"/>
      <w:r>
        <w:t>Backup</w:t>
      </w:r>
      <w:proofErr w:type="spellEnd"/>
      <w:r>
        <w:t xml:space="preserve"> of data </w:t>
      </w:r>
      <w:proofErr w:type="spellStart"/>
      <w:r>
        <w:t>needed</w:t>
      </w:r>
      <w:proofErr w:type="spellEnd"/>
      <w:r>
        <w:t xml:space="preserve"> </w:t>
      </w:r>
      <w:proofErr w:type="spellStart"/>
      <w:r>
        <w:t>for</w:t>
      </w:r>
      <w:proofErr w:type="spellEnd"/>
      <w:r>
        <w:t xml:space="preserve"> data </w:t>
      </w:r>
      <w:proofErr w:type="spellStart"/>
      <w:r>
        <w:t>integrity</w:t>
      </w:r>
      <w:proofErr w:type="spellEnd"/>
      <w:r w:rsidR="77B291F1">
        <w:t>.</w:t>
      </w:r>
    </w:p>
    <w:p w14:paraId="580B0278" w14:textId="6219D45F" w:rsidR="77B291F1" w:rsidRDefault="77B291F1" w:rsidP="7F8F39C4">
      <w:pPr>
        <w:pStyle w:val="ListParagraph"/>
        <w:numPr>
          <w:ilvl w:val="1"/>
          <w:numId w:val="2"/>
        </w:numPr>
      </w:pPr>
      <w:r>
        <w:t>Hardware</w:t>
      </w:r>
    </w:p>
    <w:p w14:paraId="78B1812B" w14:textId="7B55B08F" w:rsidR="77B291F1" w:rsidRDefault="77B291F1" w:rsidP="7F8F39C4">
      <w:pPr>
        <w:pStyle w:val="ListParagraph"/>
        <w:numPr>
          <w:ilvl w:val="2"/>
          <w:numId w:val="2"/>
        </w:numPr>
      </w:pPr>
      <w:r>
        <w:t xml:space="preserve">Access </w:t>
      </w:r>
      <w:proofErr w:type="spellStart"/>
      <w:r>
        <w:t>to</w:t>
      </w:r>
      <w:proofErr w:type="spellEnd"/>
      <w:r>
        <w:t xml:space="preserve"> a smartphone, tablets or a computer.</w:t>
      </w:r>
    </w:p>
    <w:p w14:paraId="57F576BC" w14:textId="77777777" w:rsidR="00EE0E4E" w:rsidRPr="00EE0E4E" w:rsidRDefault="00EE0E4E" w:rsidP="00EE0E4E"/>
    <w:p w14:paraId="026DA917" w14:textId="77777777" w:rsidR="00AC7BF6" w:rsidRPr="00AC7BF6" w:rsidRDefault="00AC7BF6" w:rsidP="00AC7BF6"/>
    <w:p w14:paraId="0C36C25E" w14:textId="77777777" w:rsidR="0055514C" w:rsidRPr="0055514C" w:rsidRDefault="0055514C" w:rsidP="0055514C"/>
    <w:p w14:paraId="2A0F26D7" w14:textId="1F4EDF2A" w:rsidR="007B5058" w:rsidRPr="007B5058" w:rsidRDefault="007B5058" w:rsidP="007B5058"/>
    <w:p w14:paraId="723276A6" w14:textId="75527838" w:rsidR="00ED6984" w:rsidRPr="006B5DCE" w:rsidRDefault="00ED6984" w:rsidP="4912F4BE"/>
    <w:p w14:paraId="7D5DF57A" w14:textId="60909F45" w:rsidR="00ED6984" w:rsidRPr="006B5DCE" w:rsidRDefault="00ED6984" w:rsidP="4912F4BE">
      <w:pPr>
        <w:spacing w:after="60"/>
        <w:rPr>
          <w:lang w:val="nl-BE"/>
        </w:rPr>
      </w:pPr>
    </w:p>
    <w:p w14:paraId="18626E46" w14:textId="1C6C4A12" w:rsidR="00ED6984" w:rsidRPr="006B5DCE" w:rsidRDefault="00ED6984" w:rsidP="4912F4BE">
      <w:pPr>
        <w:spacing w:after="60"/>
        <w:rPr>
          <w:lang w:val="nl-BE"/>
        </w:rPr>
      </w:pPr>
    </w:p>
    <w:p w14:paraId="0AA885EF" w14:textId="015A156B" w:rsidR="00ED6984" w:rsidRPr="006B5DCE" w:rsidRDefault="00ED6984" w:rsidP="4912F4BE">
      <w:pPr>
        <w:spacing w:after="60"/>
        <w:rPr>
          <w:lang w:val="nl-BE"/>
        </w:rPr>
      </w:pPr>
    </w:p>
    <w:p w14:paraId="103F58C3" w14:textId="71DAEFBC" w:rsidR="00ED6984" w:rsidRPr="006B5DCE" w:rsidRDefault="00571BD8" w:rsidP="4912F4BE">
      <w:pPr>
        <w:spacing w:after="60"/>
        <w:ind w:firstLine="708"/>
      </w:pPr>
      <w:r w:rsidRPr="4912F4BE">
        <w:rPr>
          <w:lang w:val="nl-BE"/>
        </w:rPr>
        <w:br w:type="page"/>
      </w:r>
    </w:p>
    <w:p w14:paraId="693CE669" w14:textId="11F42C0F" w:rsidR="00ED6984" w:rsidRPr="00566055" w:rsidRDefault="7183BF0B" w:rsidP="005622E1">
      <w:pPr>
        <w:pStyle w:val="Heading1"/>
        <w:numPr>
          <w:ilvl w:val="0"/>
          <w:numId w:val="12"/>
        </w:numPr>
        <w:rPr>
          <w:lang w:val="nl-BE"/>
        </w:rPr>
      </w:pPr>
      <w:bookmarkStart w:id="44" w:name="_Toc1392469760"/>
      <w:r w:rsidRPr="7B616DAD">
        <w:rPr>
          <w:lang w:val="nl-BE"/>
        </w:rPr>
        <w:lastRenderedPageBreak/>
        <w:t>Prioriteit</w:t>
      </w:r>
      <w:r w:rsidR="58F01114" w:rsidRPr="7B616DAD">
        <w:rPr>
          <w:lang w:val="nl-BE"/>
        </w:rPr>
        <w:t xml:space="preserve"> per functionaliteit</w:t>
      </w:r>
      <w:bookmarkEnd w:id="44"/>
    </w:p>
    <w:p w14:paraId="04E7855C" w14:textId="316628EA" w:rsidR="2458E09B" w:rsidRDefault="2458E09B" w:rsidP="51D5B40D">
      <w:pPr>
        <w:spacing w:line="259" w:lineRule="auto"/>
        <w:rPr>
          <w:lang w:val="nl-BE"/>
        </w:rPr>
      </w:pPr>
      <w:r w:rsidRPr="51D5B40D">
        <w:rPr>
          <w:lang w:val="nl-BE"/>
        </w:rPr>
        <w:t xml:space="preserve">In dit onderdeel wordt er een </w:t>
      </w:r>
      <w:proofErr w:type="spellStart"/>
      <w:r w:rsidRPr="51D5B40D">
        <w:rPr>
          <w:lang w:val="nl-BE"/>
        </w:rPr>
        <w:t>MoSCoW</w:t>
      </w:r>
      <w:proofErr w:type="spellEnd"/>
      <w:r w:rsidRPr="51D5B40D">
        <w:rPr>
          <w:lang w:val="nl-BE"/>
        </w:rPr>
        <w:t xml:space="preserve"> prioriteit toegekend aan elke </w:t>
      </w:r>
      <w:proofErr w:type="spellStart"/>
      <w:r w:rsidRPr="51D5B40D">
        <w:rPr>
          <w:lang w:val="nl-BE"/>
        </w:rPr>
        <w:t>use</w:t>
      </w:r>
      <w:proofErr w:type="spellEnd"/>
      <w:r w:rsidRPr="51D5B40D">
        <w:rPr>
          <w:lang w:val="nl-BE"/>
        </w:rPr>
        <w:t xml:space="preserve"> case</w:t>
      </w:r>
      <w:r w:rsidR="089E5AC1" w:rsidRPr="51D5B40D">
        <w:rPr>
          <w:lang w:val="nl-BE"/>
        </w:rPr>
        <w:t>.</w:t>
      </w:r>
    </w:p>
    <w:tbl>
      <w:tblPr>
        <w:tblStyle w:val="TableGrid"/>
        <w:tblW w:w="0" w:type="auto"/>
        <w:tblLayout w:type="fixed"/>
        <w:tblLook w:val="06A0" w:firstRow="1" w:lastRow="0" w:firstColumn="1" w:lastColumn="0" w:noHBand="1" w:noVBand="1"/>
      </w:tblPr>
      <w:tblGrid>
        <w:gridCol w:w="2224"/>
        <w:gridCol w:w="2224"/>
        <w:gridCol w:w="2224"/>
        <w:gridCol w:w="2224"/>
      </w:tblGrid>
      <w:tr w:rsidR="51D5B40D" w14:paraId="48A7C31E" w14:textId="77777777" w:rsidTr="51D5B40D">
        <w:tc>
          <w:tcPr>
            <w:tcW w:w="2224" w:type="dxa"/>
          </w:tcPr>
          <w:p w14:paraId="44B46DB0" w14:textId="015AC6CF" w:rsidR="5D04A4D5" w:rsidRDefault="5D04A4D5" w:rsidP="51D5B40D">
            <w:pPr>
              <w:rPr>
                <w:lang w:val="nl-BE"/>
              </w:rPr>
            </w:pPr>
            <w:r w:rsidRPr="51D5B40D">
              <w:rPr>
                <w:lang w:val="nl-BE"/>
              </w:rPr>
              <w:t>M</w:t>
            </w:r>
            <w:r w:rsidR="5E359316" w:rsidRPr="51D5B40D">
              <w:rPr>
                <w:lang w:val="nl-BE"/>
              </w:rPr>
              <w:t>ust have</w:t>
            </w:r>
          </w:p>
        </w:tc>
        <w:tc>
          <w:tcPr>
            <w:tcW w:w="2224" w:type="dxa"/>
          </w:tcPr>
          <w:p w14:paraId="7FB44FF2" w14:textId="360325AC" w:rsidR="5E359316" w:rsidRDefault="5E359316" w:rsidP="51D5B40D">
            <w:pPr>
              <w:rPr>
                <w:lang w:val="nl-BE"/>
              </w:rPr>
            </w:pPr>
            <w:proofErr w:type="spellStart"/>
            <w:r w:rsidRPr="51D5B40D">
              <w:rPr>
                <w:lang w:val="nl-BE"/>
              </w:rPr>
              <w:t>Should</w:t>
            </w:r>
            <w:proofErr w:type="spellEnd"/>
            <w:r w:rsidRPr="51D5B40D">
              <w:rPr>
                <w:lang w:val="nl-BE"/>
              </w:rPr>
              <w:t xml:space="preserve"> have</w:t>
            </w:r>
          </w:p>
        </w:tc>
        <w:tc>
          <w:tcPr>
            <w:tcW w:w="2224" w:type="dxa"/>
          </w:tcPr>
          <w:p w14:paraId="0D2C1AB8" w14:textId="6692F6A6" w:rsidR="5E359316" w:rsidRDefault="5E359316" w:rsidP="51D5B40D">
            <w:pPr>
              <w:spacing w:line="259" w:lineRule="auto"/>
            </w:pPr>
            <w:proofErr w:type="spellStart"/>
            <w:r w:rsidRPr="51D5B40D">
              <w:rPr>
                <w:lang w:val="nl-BE"/>
              </w:rPr>
              <w:t>Could</w:t>
            </w:r>
            <w:proofErr w:type="spellEnd"/>
            <w:r w:rsidRPr="51D5B40D">
              <w:rPr>
                <w:lang w:val="nl-BE"/>
              </w:rPr>
              <w:t xml:space="preserve"> have</w:t>
            </w:r>
          </w:p>
        </w:tc>
        <w:tc>
          <w:tcPr>
            <w:tcW w:w="2224" w:type="dxa"/>
          </w:tcPr>
          <w:p w14:paraId="73585892" w14:textId="67ECFD95" w:rsidR="5E359316" w:rsidRDefault="5E359316" w:rsidP="51D5B40D">
            <w:pPr>
              <w:spacing w:line="259" w:lineRule="auto"/>
            </w:pPr>
            <w:proofErr w:type="spellStart"/>
            <w:r w:rsidRPr="51D5B40D">
              <w:rPr>
                <w:lang w:val="nl-BE"/>
              </w:rPr>
              <w:t>Won’t</w:t>
            </w:r>
            <w:proofErr w:type="spellEnd"/>
            <w:r w:rsidRPr="51D5B40D">
              <w:rPr>
                <w:lang w:val="nl-BE"/>
              </w:rPr>
              <w:t xml:space="preserve"> have</w:t>
            </w:r>
          </w:p>
        </w:tc>
      </w:tr>
      <w:tr w:rsidR="51D5B40D" w14:paraId="492F57A2" w14:textId="77777777" w:rsidTr="51D5B40D">
        <w:tc>
          <w:tcPr>
            <w:tcW w:w="2224" w:type="dxa"/>
          </w:tcPr>
          <w:p w14:paraId="63944D3B" w14:textId="4DB991B3" w:rsidR="5BD489AC" w:rsidRDefault="5BD489AC" w:rsidP="51D5B40D">
            <w:pPr>
              <w:rPr>
                <w:lang w:val="nl-BE"/>
              </w:rPr>
            </w:pPr>
            <w:r w:rsidRPr="51D5B40D">
              <w:rPr>
                <w:lang w:val="nl-BE"/>
              </w:rPr>
              <w:t>Lidmaatschap aanmaken</w:t>
            </w:r>
          </w:p>
        </w:tc>
        <w:tc>
          <w:tcPr>
            <w:tcW w:w="2224" w:type="dxa"/>
          </w:tcPr>
          <w:p w14:paraId="7A08D5D5" w14:textId="77C9E9D7" w:rsidR="5BD489AC" w:rsidRDefault="5BD489AC" w:rsidP="51D5B40D">
            <w:pPr>
              <w:rPr>
                <w:lang w:val="nl-BE"/>
              </w:rPr>
            </w:pPr>
            <w:r w:rsidRPr="51D5B40D">
              <w:rPr>
                <w:lang w:val="nl-BE"/>
              </w:rPr>
              <w:t>Lidmaatschap vernieuwen</w:t>
            </w:r>
          </w:p>
        </w:tc>
        <w:tc>
          <w:tcPr>
            <w:tcW w:w="2224" w:type="dxa"/>
          </w:tcPr>
          <w:p w14:paraId="0443B4BA" w14:textId="3D404012" w:rsidR="5BD489AC" w:rsidRDefault="5BD489AC" w:rsidP="51D5B40D">
            <w:pPr>
              <w:rPr>
                <w:lang w:val="nl-BE"/>
              </w:rPr>
            </w:pPr>
            <w:r w:rsidRPr="51D5B40D">
              <w:rPr>
                <w:lang w:val="nl-BE"/>
              </w:rPr>
              <w:t>Eigen gegevens raadplegen</w:t>
            </w:r>
          </w:p>
        </w:tc>
        <w:tc>
          <w:tcPr>
            <w:tcW w:w="2224" w:type="dxa"/>
          </w:tcPr>
          <w:p w14:paraId="01DAB41F" w14:textId="6679D53A" w:rsidR="51D5B40D" w:rsidRDefault="51D5B40D" w:rsidP="51D5B40D">
            <w:pPr>
              <w:rPr>
                <w:lang w:val="nl-BE"/>
              </w:rPr>
            </w:pPr>
          </w:p>
        </w:tc>
      </w:tr>
      <w:tr w:rsidR="51D5B40D" w14:paraId="766252EF" w14:textId="77777777" w:rsidTr="51D5B40D">
        <w:tc>
          <w:tcPr>
            <w:tcW w:w="2224" w:type="dxa"/>
          </w:tcPr>
          <w:p w14:paraId="5A0499BF" w14:textId="22C3CA07" w:rsidR="32AFF820" w:rsidRDefault="32AFF820" w:rsidP="51D5B40D">
            <w:pPr>
              <w:rPr>
                <w:lang w:val="nl-BE"/>
              </w:rPr>
            </w:pPr>
            <w:r w:rsidRPr="51D5B40D">
              <w:rPr>
                <w:lang w:val="nl-BE"/>
              </w:rPr>
              <w:t>Ritplanning maken</w:t>
            </w:r>
          </w:p>
        </w:tc>
        <w:tc>
          <w:tcPr>
            <w:tcW w:w="2224" w:type="dxa"/>
          </w:tcPr>
          <w:p w14:paraId="0C80BEAF" w14:textId="4788573B" w:rsidR="32AFF820" w:rsidRDefault="32AFF820" w:rsidP="51D5B40D">
            <w:pPr>
              <w:rPr>
                <w:lang w:val="nl-BE"/>
              </w:rPr>
            </w:pPr>
            <w:r w:rsidRPr="51D5B40D">
              <w:rPr>
                <w:lang w:val="nl-BE"/>
              </w:rPr>
              <w:t>C</w:t>
            </w:r>
            <w:r w:rsidR="67D1CE5E" w:rsidRPr="51D5B40D">
              <w:rPr>
                <w:lang w:val="nl-BE"/>
              </w:rPr>
              <w:t>l</w:t>
            </w:r>
            <w:r w:rsidRPr="51D5B40D">
              <w:rPr>
                <w:lang w:val="nl-BE"/>
              </w:rPr>
              <w:t>ubkledij aanvragen</w:t>
            </w:r>
          </w:p>
        </w:tc>
        <w:tc>
          <w:tcPr>
            <w:tcW w:w="2224" w:type="dxa"/>
          </w:tcPr>
          <w:p w14:paraId="10D1EA8D" w14:textId="77F5E30C" w:rsidR="12A205AD" w:rsidRDefault="12A205AD" w:rsidP="51D5B40D">
            <w:pPr>
              <w:rPr>
                <w:lang w:val="nl-BE"/>
              </w:rPr>
            </w:pPr>
            <w:r w:rsidRPr="51D5B40D">
              <w:rPr>
                <w:lang w:val="nl-BE"/>
              </w:rPr>
              <w:t>Puntenpolitiek beheren</w:t>
            </w:r>
          </w:p>
        </w:tc>
        <w:tc>
          <w:tcPr>
            <w:tcW w:w="2224" w:type="dxa"/>
          </w:tcPr>
          <w:p w14:paraId="772DFCD7" w14:textId="6679D53A" w:rsidR="51D5B40D" w:rsidRDefault="51D5B40D" w:rsidP="51D5B40D">
            <w:pPr>
              <w:rPr>
                <w:lang w:val="nl-BE"/>
              </w:rPr>
            </w:pPr>
          </w:p>
        </w:tc>
      </w:tr>
      <w:tr w:rsidR="51D5B40D" w14:paraId="471CC7F1" w14:textId="77777777" w:rsidTr="51D5B40D">
        <w:trPr>
          <w:trHeight w:val="1035"/>
        </w:trPr>
        <w:tc>
          <w:tcPr>
            <w:tcW w:w="2224" w:type="dxa"/>
          </w:tcPr>
          <w:p w14:paraId="450CD446" w14:textId="79B3C793" w:rsidR="12A205AD" w:rsidRDefault="12A205AD" w:rsidP="51D5B40D">
            <w:pPr>
              <w:rPr>
                <w:lang w:val="nl-BE"/>
              </w:rPr>
            </w:pPr>
            <w:r w:rsidRPr="51D5B40D">
              <w:rPr>
                <w:lang w:val="nl-BE"/>
              </w:rPr>
              <w:t>Ritdetails ingeven</w:t>
            </w:r>
          </w:p>
        </w:tc>
        <w:tc>
          <w:tcPr>
            <w:tcW w:w="2224" w:type="dxa"/>
          </w:tcPr>
          <w:p w14:paraId="757AF88E" w14:textId="48F478C9" w:rsidR="7E729FE3" w:rsidRDefault="7E729FE3" w:rsidP="51D5B40D">
            <w:pPr>
              <w:rPr>
                <w:lang w:val="nl-BE"/>
              </w:rPr>
            </w:pPr>
            <w:r w:rsidRPr="51D5B40D">
              <w:rPr>
                <w:lang w:val="nl-BE"/>
              </w:rPr>
              <w:t>Aanmelden als ritverkenner</w:t>
            </w:r>
          </w:p>
        </w:tc>
        <w:tc>
          <w:tcPr>
            <w:tcW w:w="2224" w:type="dxa"/>
          </w:tcPr>
          <w:p w14:paraId="1C4C2859" w14:textId="3D187F5D" w:rsidR="12A205AD" w:rsidRDefault="12A205AD" w:rsidP="51D5B40D">
            <w:pPr>
              <w:rPr>
                <w:lang w:val="nl-BE"/>
              </w:rPr>
            </w:pPr>
            <w:r w:rsidRPr="51D5B40D">
              <w:rPr>
                <w:lang w:val="nl-BE"/>
              </w:rPr>
              <w:t>Wekelijkse planning doorsturen</w:t>
            </w:r>
          </w:p>
        </w:tc>
        <w:tc>
          <w:tcPr>
            <w:tcW w:w="2224" w:type="dxa"/>
          </w:tcPr>
          <w:p w14:paraId="49394640" w14:textId="6679D53A" w:rsidR="51D5B40D" w:rsidRDefault="51D5B40D" w:rsidP="51D5B40D">
            <w:pPr>
              <w:rPr>
                <w:lang w:val="nl-BE"/>
              </w:rPr>
            </w:pPr>
          </w:p>
        </w:tc>
      </w:tr>
      <w:tr w:rsidR="51D5B40D" w14:paraId="69A9E2B1" w14:textId="77777777" w:rsidTr="51D5B40D">
        <w:tc>
          <w:tcPr>
            <w:tcW w:w="2224" w:type="dxa"/>
          </w:tcPr>
          <w:p w14:paraId="26343EE7" w14:textId="549AF9B2" w:rsidR="3DBF2503" w:rsidRDefault="3DBF2503" w:rsidP="51D5B40D">
            <w:pPr>
              <w:rPr>
                <w:lang w:val="nl-BE"/>
              </w:rPr>
            </w:pPr>
            <w:r w:rsidRPr="51D5B40D">
              <w:rPr>
                <w:lang w:val="nl-BE"/>
              </w:rPr>
              <w:t>Aanwezigheden bijhouden</w:t>
            </w:r>
          </w:p>
        </w:tc>
        <w:tc>
          <w:tcPr>
            <w:tcW w:w="2224" w:type="dxa"/>
          </w:tcPr>
          <w:p w14:paraId="22CC1D00" w14:textId="249EBEAD" w:rsidR="4D16C609" w:rsidRDefault="4D16C609" w:rsidP="51D5B40D">
            <w:pPr>
              <w:rPr>
                <w:lang w:val="nl-BE"/>
              </w:rPr>
            </w:pPr>
            <w:r w:rsidRPr="51D5B40D">
              <w:rPr>
                <w:lang w:val="nl-BE"/>
              </w:rPr>
              <w:t>Planning bekijken</w:t>
            </w:r>
          </w:p>
        </w:tc>
        <w:tc>
          <w:tcPr>
            <w:tcW w:w="2224" w:type="dxa"/>
          </w:tcPr>
          <w:p w14:paraId="056BC75D" w14:textId="6679D53A" w:rsidR="51D5B40D" w:rsidRDefault="51D5B40D" w:rsidP="51D5B40D">
            <w:pPr>
              <w:rPr>
                <w:lang w:val="nl-BE"/>
              </w:rPr>
            </w:pPr>
          </w:p>
        </w:tc>
        <w:tc>
          <w:tcPr>
            <w:tcW w:w="2224" w:type="dxa"/>
          </w:tcPr>
          <w:p w14:paraId="56ACE9BD" w14:textId="6679D53A" w:rsidR="51D5B40D" w:rsidRDefault="51D5B40D" w:rsidP="51D5B40D">
            <w:pPr>
              <w:rPr>
                <w:lang w:val="nl-BE"/>
              </w:rPr>
            </w:pPr>
          </w:p>
        </w:tc>
      </w:tr>
      <w:tr w:rsidR="51D5B40D" w14:paraId="38657C2E" w14:textId="77777777" w:rsidTr="51D5B40D">
        <w:tc>
          <w:tcPr>
            <w:tcW w:w="2224" w:type="dxa"/>
          </w:tcPr>
          <w:p w14:paraId="5BC27910" w14:textId="3384DDE3" w:rsidR="51D5B40D" w:rsidRDefault="51D5B40D" w:rsidP="51D5B40D">
            <w:pPr>
              <w:rPr>
                <w:lang w:val="nl-BE"/>
              </w:rPr>
            </w:pPr>
          </w:p>
        </w:tc>
        <w:tc>
          <w:tcPr>
            <w:tcW w:w="2224" w:type="dxa"/>
          </w:tcPr>
          <w:p w14:paraId="58CD3F4C" w14:textId="1B121BA3" w:rsidR="51D5B40D" w:rsidRDefault="51D5B40D" w:rsidP="51D5B40D">
            <w:pPr>
              <w:rPr>
                <w:lang w:val="nl-BE"/>
              </w:rPr>
            </w:pPr>
            <w:r w:rsidRPr="51D5B40D">
              <w:rPr>
                <w:lang w:val="nl-BE"/>
              </w:rPr>
              <w:t>Evenementen plannen</w:t>
            </w:r>
          </w:p>
        </w:tc>
        <w:tc>
          <w:tcPr>
            <w:tcW w:w="2224" w:type="dxa"/>
          </w:tcPr>
          <w:p w14:paraId="5D48B720" w14:textId="3F61B1D5" w:rsidR="51D5B40D" w:rsidRDefault="51D5B40D" w:rsidP="51D5B40D">
            <w:pPr>
              <w:rPr>
                <w:lang w:val="nl-BE"/>
              </w:rPr>
            </w:pPr>
          </w:p>
        </w:tc>
        <w:tc>
          <w:tcPr>
            <w:tcW w:w="2224" w:type="dxa"/>
          </w:tcPr>
          <w:p w14:paraId="78C6BD66" w14:textId="6679D53A" w:rsidR="51D5B40D" w:rsidRDefault="51D5B40D" w:rsidP="51D5B40D">
            <w:pPr>
              <w:rPr>
                <w:lang w:val="nl-BE"/>
              </w:rPr>
            </w:pPr>
          </w:p>
        </w:tc>
      </w:tr>
    </w:tbl>
    <w:p w14:paraId="16C28E92" w14:textId="5163D4D4" w:rsidR="51D5B40D" w:rsidRDefault="51D5B40D" w:rsidP="51D5B40D">
      <w:pPr>
        <w:rPr>
          <w:lang w:val="nl-BE"/>
        </w:rPr>
      </w:pPr>
    </w:p>
    <w:p w14:paraId="7E946066" w14:textId="4371C857" w:rsidR="51D5B40D" w:rsidRDefault="51D5B40D" w:rsidP="51D5B40D">
      <w:pPr>
        <w:rPr>
          <w:lang w:val="nl-BE"/>
        </w:rPr>
      </w:pPr>
    </w:p>
    <w:sectPr w:rsidR="51D5B40D" w:rsidSect="00FD738E">
      <w:headerReference w:type="default" r:id="rId65"/>
      <w:headerReference w:type="first" r:id="rId66"/>
      <w:pgSz w:w="11906" w:h="16838" w:code="9"/>
      <w:pgMar w:top="1134" w:right="1134" w:bottom="1134" w:left="1871" w:header="709" w:footer="709"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Halim Haidari" w:date="2022-12-15T15:15:00Z" w:initials="HH">
    <w:p w14:paraId="4A6F3684" w14:textId="3FB44B8B" w:rsidR="7B616DAD" w:rsidRDefault="7B616DAD">
      <w:pPr>
        <w:pStyle w:val="CommentText"/>
      </w:pPr>
      <w:r>
        <w:t>oke. action 2 beschrijft nieuw record ipv groen markering</w:t>
      </w:r>
      <w:r>
        <w:rPr>
          <w:rStyle w:val="CommentReference"/>
        </w:rPr>
        <w:annotationRef/>
      </w:r>
    </w:p>
  </w:comment>
  <w:comment w:id="28" w:author="Eva Burghoorn" w:date="2022-12-12T14:09:00Z" w:initials="EB">
    <w:p w14:paraId="56F3478E" w14:textId="6E962D44" w:rsidR="51D5B40D" w:rsidRDefault="51D5B40D">
      <w:pPr>
        <w:pStyle w:val="CommentText"/>
      </w:pPr>
      <w:r>
        <w:t xml:space="preserve">Naar welke pagina verwijst dit? </w:t>
      </w:r>
      <w:r>
        <w:rPr>
          <w:rStyle w:val="CommentReference"/>
        </w:rPr>
        <w:annotationRef/>
      </w:r>
      <w:r>
        <w:rPr>
          <w:rStyle w:val="CommentReference"/>
        </w:rPr>
        <w:annotationRef/>
      </w:r>
    </w:p>
    <w:p w14:paraId="1A5B6CC6" w14:textId="058744E3" w:rsidR="51D5B40D" w:rsidRDefault="51D5B40D">
      <w:pPr>
        <w:pStyle w:val="CommentText"/>
      </w:pPr>
    </w:p>
  </w:comment>
  <w:comment w:id="31" w:author="Xander Put" w:date="2022-12-15T14:24:00Z" w:initials="XP">
    <w:p w14:paraId="2B09B473" w14:textId="0CB15F6D" w:rsidR="7B616DAD" w:rsidRDefault="7B616DAD">
      <w:pPr>
        <w:pStyle w:val="CommentText"/>
      </w:pPr>
      <w:r>
        <w:t>Moet dit een titel zijn?</w:t>
      </w:r>
      <w:r>
        <w:rPr>
          <w:rStyle w:val="CommentReference"/>
        </w:rPr>
        <w:annotationRef/>
      </w:r>
    </w:p>
  </w:comment>
  <w:comment w:id="33" w:author="Halim Haidari" w:date="2022-11-30T17:45:00Z" w:initials="HH">
    <w:p w14:paraId="3F8F941A" w14:textId="57141DCD" w:rsidR="44415C3B" w:rsidRDefault="44415C3B" w:rsidP="44415C3B">
      <w:pPr>
        <w:pStyle w:val="CommentText"/>
      </w:pPr>
      <w:r>
        <w:t>Actor is externe led: Het systeem geeft de externe versie van de ledenpagina/homepagina.</w:t>
      </w:r>
      <w:r>
        <w:rPr>
          <w:rStyle w:val="CommentReference"/>
        </w:rPr>
        <w:annotationRef/>
      </w:r>
      <w:r>
        <w:rPr>
          <w:rStyle w:val="CommentReference"/>
        </w:rPr>
        <w:annotationRef/>
      </w:r>
    </w:p>
  </w:comment>
  <w:comment w:id="37" w:author="Halim Haidari" w:date="2022-11-30T17:50:00Z" w:initials="HH">
    <w:p w14:paraId="1938566F" w14:textId="2E1931DC" w:rsidR="44415C3B" w:rsidRDefault="44415C3B" w:rsidP="44415C3B">
      <w:pPr>
        <w:pStyle w:val="CommentText"/>
      </w:pPr>
      <w:r>
        <w:t>Wijzigen: actor kiest om een geslacht aan te passen.</w:t>
      </w:r>
      <w:r>
        <w:rPr>
          <w:rStyle w:val="CommentReference"/>
        </w:rPr>
        <w:annotationRef/>
      </w:r>
      <w:r>
        <w:rPr>
          <w:rStyle w:val="CommentReference"/>
        </w:rPr>
        <w:annotationRef/>
      </w:r>
    </w:p>
    <w:p w14:paraId="1E2F124F" w14:textId="1C75D8E4" w:rsidR="44415C3B" w:rsidRDefault="44415C3B" w:rsidP="44415C3B">
      <w:pPr>
        <w:pStyle w:val="CommentText"/>
      </w:pPr>
    </w:p>
    <w:p w14:paraId="52DB94F2" w14:textId="6DD95ABF" w:rsidR="44415C3B" w:rsidRDefault="44415C3B" w:rsidP="44415C3B">
      <w:pPr>
        <w:pStyle w:val="CommentText"/>
      </w:pPr>
      <w:r>
        <w:t>Verwijderen: actor kiest om een geslacht verwijden.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6F3684" w15:done="0"/>
  <w15:commentEx w15:paraId="1A5B6CC6" w15:done="1"/>
  <w15:commentEx w15:paraId="2B09B473" w15:done="1"/>
  <w15:commentEx w15:paraId="3F8F941A" w15:done="1"/>
  <w15:commentEx w15:paraId="52DB94F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0403F2B" w16cex:dateUtc="2022-12-15T14:15:00Z"/>
  <w16cex:commentExtensible w16cex:durableId="2E0232C2" w16cex:dateUtc="2022-12-12T13:09:00Z"/>
  <w16cex:commentExtensible w16cex:durableId="11DB5AF9" w16cex:dateUtc="2022-12-15T13:24:00Z"/>
  <w16cex:commentExtensible w16cex:durableId="40A18B1A" w16cex:dateUtc="2022-11-30T16:45:00Z"/>
  <w16cex:commentExtensible w16cex:durableId="5791F466" w16cex:dateUtc="2022-11-30T16: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6F3684" w16cid:durableId="30403F2B"/>
  <w16cid:commentId w16cid:paraId="1A5B6CC6" w16cid:durableId="2E0232C2"/>
  <w16cid:commentId w16cid:paraId="2B09B473" w16cid:durableId="11DB5AF9"/>
  <w16cid:commentId w16cid:paraId="3F8F941A" w16cid:durableId="40A18B1A"/>
  <w16cid:commentId w16cid:paraId="52DB94F2" w16cid:durableId="5791F4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6E1E8" w14:textId="77777777" w:rsidR="00DC144B" w:rsidRDefault="00DC144B">
      <w:r>
        <w:separator/>
      </w:r>
    </w:p>
  </w:endnote>
  <w:endnote w:type="continuationSeparator" w:id="0">
    <w:p w14:paraId="01843002" w14:textId="77777777" w:rsidR="00DC144B" w:rsidRDefault="00DC144B">
      <w:r>
        <w:continuationSeparator/>
      </w:r>
    </w:p>
  </w:endnote>
  <w:endnote w:type="continuationNotice" w:id="1">
    <w:p w14:paraId="7623EB41" w14:textId="77777777" w:rsidR="00DC144B" w:rsidRDefault="00DC144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echnic">
    <w:panose1 w:val="00000000000000000000"/>
    <w:charset w:val="02"/>
    <w:family w:val="auto"/>
    <w:notTrueType/>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8523F" w14:textId="77777777" w:rsidR="00015B4F" w:rsidRDefault="00015B4F" w:rsidP="005461C4">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63420" w14:textId="77777777" w:rsidR="00015B4F" w:rsidRDefault="00015B4F" w:rsidP="001C01E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4D83B" w14:textId="77777777" w:rsidR="00DC144B" w:rsidRDefault="00DC144B">
      <w:r>
        <w:separator/>
      </w:r>
    </w:p>
  </w:footnote>
  <w:footnote w:type="continuationSeparator" w:id="0">
    <w:p w14:paraId="0C23B7BA" w14:textId="77777777" w:rsidR="00DC144B" w:rsidRDefault="00DC144B">
      <w:r>
        <w:continuationSeparator/>
      </w:r>
    </w:p>
  </w:footnote>
  <w:footnote w:type="continuationNotice" w:id="1">
    <w:p w14:paraId="6DC3B407" w14:textId="77777777" w:rsidR="00DC144B" w:rsidRDefault="00DC144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7B345" w14:textId="77777777" w:rsidR="00015B4F" w:rsidRDefault="00015B4F">
    <w:pPr>
      <w:pStyle w:val="Header"/>
      <w:rPr>
        <w:b w:val="0"/>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w:t>
    </w:r>
    <w:r>
      <w:rPr>
        <w:rStyle w:val="PageNumber"/>
        <w:b/>
      </w:rPr>
      <w:fldChar w:fldCharType="end"/>
    </w:r>
    <w:r>
      <w:rPr>
        <w:rStyle w:val="PageNumber"/>
      </w:rPr>
      <w:t xml:space="preserve"> </w:t>
    </w:r>
    <w:r>
      <w:rPr>
        <w:rStyle w:val="PageNumber"/>
        <w:rFonts w:ascii="Symbol" w:eastAsia="Symbol" w:hAnsi="Symbol" w:cs="Symbol"/>
        <w:szCs w:val="18"/>
      </w:rPr>
      <w:t></w:t>
    </w:r>
    <w:r>
      <w:rPr>
        <w:rStyle w:val="PageNumber"/>
      </w:rPr>
      <w:tab/>
    </w:r>
    <w:r>
      <w:rPr>
        <w:rStyle w:val="PageNumber"/>
      </w:rPr>
      <w:tab/>
    </w:r>
    <w:r>
      <w:rPr>
        <w:rStyle w:val="PageNumb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8B1D5" w14:textId="255044FA" w:rsidR="00FD738E" w:rsidRDefault="00FD738E" w:rsidP="00FD738E">
    <w:pPr>
      <w:pStyle w:val="Header"/>
      <w:pBdr>
        <w:bottom w:val="none" w:sz="0" w:space="0" w:color="auto"/>
      </w:pBd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B74B9" w14:textId="77777777" w:rsidR="00015B4F" w:rsidRDefault="00015B4F" w:rsidP="00153653">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6FDB7" w14:textId="77777777" w:rsidR="00FD738E" w:rsidRDefault="00FD738E" w:rsidP="00FD738E">
    <w:pPr>
      <w:pStyle w:val="Header"/>
      <w:pBdr>
        <w:bottom w:val="none" w:sz="0" w:space="0" w:color="auto"/>
      </w:pBdr>
      <w:jc w:val="right"/>
    </w:pPr>
    <w:r>
      <w:fldChar w:fldCharType="begin"/>
    </w:r>
    <w:r>
      <w:instrText xml:space="preserve"> PAGE   \* MERGEFORMAT </w:instrText>
    </w:r>
    <w:r>
      <w:fldChar w:fldCharType="separate"/>
    </w:r>
    <w:r w:rsidR="000F3A91">
      <w:rPr>
        <w:noProof/>
      </w:rPr>
      <w:t>6</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B32B8" w14:textId="77777777" w:rsidR="00015B4F" w:rsidRDefault="00015B4F" w:rsidP="005461C4">
    <w:pPr>
      <w:pStyle w:val="Header"/>
      <w:pBdr>
        <w:bottom w:val="none" w:sz="0" w:space="0" w:color="auto"/>
      </w:pBdr>
      <w:jc w:val="right"/>
    </w:pPr>
    <w:r>
      <w:fldChar w:fldCharType="begin"/>
    </w:r>
    <w:r>
      <w:instrText xml:space="preserve"> PAGE   \* MERGEFORMAT </w:instrText>
    </w:r>
    <w:r>
      <w:fldChar w:fldCharType="separate"/>
    </w:r>
    <w:r w:rsidR="00FD738E">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A01E4"/>
    <w:multiLevelType w:val="hybridMultilevel"/>
    <w:tmpl w:val="4A342084"/>
    <w:lvl w:ilvl="0" w:tplc="D49C24AA">
      <w:start w:val="1"/>
      <w:numFmt w:val="decimal"/>
      <w:lvlText w:val="%1."/>
      <w:lvlJc w:val="left"/>
      <w:pPr>
        <w:ind w:left="720" w:hanging="360"/>
      </w:pPr>
    </w:lvl>
    <w:lvl w:ilvl="1" w:tplc="F49ED9DC">
      <w:start w:val="1"/>
      <w:numFmt w:val="lowerLetter"/>
      <w:lvlText w:val="%2."/>
      <w:lvlJc w:val="left"/>
      <w:pPr>
        <w:ind w:left="1440" w:hanging="360"/>
      </w:pPr>
    </w:lvl>
    <w:lvl w:ilvl="2" w:tplc="688AF9E0">
      <w:start w:val="1"/>
      <w:numFmt w:val="lowerRoman"/>
      <w:lvlText w:val="%3."/>
      <w:lvlJc w:val="right"/>
      <w:pPr>
        <w:ind w:left="2160" w:hanging="180"/>
      </w:pPr>
    </w:lvl>
    <w:lvl w:ilvl="3" w:tplc="9EEE8FF2">
      <w:start w:val="1"/>
      <w:numFmt w:val="decimal"/>
      <w:lvlText w:val="%4."/>
      <w:lvlJc w:val="left"/>
      <w:pPr>
        <w:ind w:left="2880" w:hanging="360"/>
      </w:pPr>
    </w:lvl>
    <w:lvl w:ilvl="4" w:tplc="C0FC28E0">
      <w:start w:val="1"/>
      <w:numFmt w:val="lowerLetter"/>
      <w:lvlText w:val="%5."/>
      <w:lvlJc w:val="left"/>
      <w:pPr>
        <w:ind w:left="3600" w:hanging="360"/>
      </w:pPr>
    </w:lvl>
    <w:lvl w:ilvl="5" w:tplc="88188ABC">
      <w:start w:val="1"/>
      <w:numFmt w:val="lowerRoman"/>
      <w:lvlText w:val="%6."/>
      <w:lvlJc w:val="right"/>
      <w:pPr>
        <w:ind w:left="4320" w:hanging="180"/>
      </w:pPr>
    </w:lvl>
    <w:lvl w:ilvl="6" w:tplc="C2B299CE">
      <w:start w:val="1"/>
      <w:numFmt w:val="decimal"/>
      <w:lvlText w:val="%7."/>
      <w:lvlJc w:val="left"/>
      <w:pPr>
        <w:ind w:left="5040" w:hanging="360"/>
      </w:pPr>
    </w:lvl>
    <w:lvl w:ilvl="7" w:tplc="0BFC1B9E">
      <w:start w:val="1"/>
      <w:numFmt w:val="lowerLetter"/>
      <w:lvlText w:val="%8."/>
      <w:lvlJc w:val="left"/>
      <w:pPr>
        <w:ind w:left="5760" w:hanging="360"/>
      </w:pPr>
    </w:lvl>
    <w:lvl w:ilvl="8" w:tplc="D5C8F0BA">
      <w:start w:val="1"/>
      <w:numFmt w:val="lowerRoman"/>
      <w:lvlText w:val="%9."/>
      <w:lvlJc w:val="right"/>
      <w:pPr>
        <w:ind w:left="6480" w:hanging="180"/>
      </w:pPr>
    </w:lvl>
  </w:abstractNum>
  <w:abstractNum w:abstractNumId="1" w15:restartNumberingAfterBreak="0">
    <w:nsid w:val="13298731"/>
    <w:multiLevelType w:val="hybridMultilevel"/>
    <w:tmpl w:val="C7C2F9C4"/>
    <w:lvl w:ilvl="0" w:tplc="8BA60372">
      <w:start w:val="1"/>
      <w:numFmt w:val="bullet"/>
      <w:lvlText w:val="-"/>
      <w:lvlJc w:val="left"/>
      <w:pPr>
        <w:ind w:left="720" w:hanging="360"/>
      </w:pPr>
      <w:rPr>
        <w:rFonts w:ascii="Verdana" w:hAnsi="Verdana" w:hint="default"/>
      </w:rPr>
    </w:lvl>
    <w:lvl w:ilvl="1" w:tplc="AA2A851A">
      <w:start w:val="1"/>
      <w:numFmt w:val="bullet"/>
      <w:lvlText w:val="o"/>
      <w:lvlJc w:val="left"/>
      <w:pPr>
        <w:ind w:left="1440" w:hanging="360"/>
      </w:pPr>
      <w:rPr>
        <w:rFonts w:ascii="Courier New" w:hAnsi="Courier New" w:hint="default"/>
      </w:rPr>
    </w:lvl>
    <w:lvl w:ilvl="2" w:tplc="C53661B6">
      <w:start w:val="1"/>
      <w:numFmt w:val="bullet"/>
      <w:lvlText w:val=""/>
      <w:lvlJc w:val="left"/>
      <w:pPr>
        <w:ind w:left="2160" w:hanging="360"/>
      </w:pPr>
      <w:rPr>
        <w:rFonts w:ascii="Wingdings" w:hAnsi="Wingdings" w:hint="default"/>
      </w:rPr>
    </w:lvl>
    <w:lvl w:ilvl="3" w:tplc="FA0E9578">
      <w:start w:val="1"/>
      <w:numFmt w:val="bullet"/>
      <w:lvlText w:val=""/>
      <w:lvlJc w:val="left"/>
      <w:pPr>
        <w:ind w:left="2880" w:hanging="360"/>
      </w:pPr>
      <w:rPr>
        <w:rFonts w:ascii="Symbol" w:hAnsi="Symbol" w:hint="default"/>
      </w:rPr>
    </w:lvl>
    <w:lvl w:ilvl="4" w:tplc="AFA87730">
      <w:start w:val="1"/>
      <w:numFmt w:val="bullet"/>
      <w:lvlText w:val="o"/>
      <w:lvlJc w:val="left"/>
      <w:pPr>
        <w:ind w:left="3600" w:hanging="360"/>
      </w:pPr>
      <w:rPr>
        <w:rFonts w:ascii="Courier New" w:hAnsi="Courier New" w:hint="default"/>
      </w:rPr>
    </w:lvl>
    <w:lvl w:ilvl="5" w:tplc="F642F5B8">
      <w:start w:val="1"/>
      <w:numFmt w:val="bullet"/>
      <w:lvlText w:val=""/>
      <w:lvlJc w:val="left"/>
      <w:pPr>
        <w:ind w:left="4320" w:hanging="360"/>
      </w:pPr>
      <w:rPr>
        <w:rFonts w:ascii="Wingdings" w:hAnsi="Wingdings" w:hint="default"/>
      </w:rPr>
    </w:lvl>
    <w:lvl w:ilvl="6" w:tplc="51C8C03A">
      <w:start w:val="1"/>
      <w:numFmt w:val="bullet"/>
      <w:lvlText w:val=""/>
      <w:lvlJc w:val="left"/>
      <w:pPr>
        <w:ind w:left="5040" w:hanging="360"/>
      </w:pPr>
      <w:rPr>
        <w:rFonts w:ascii="Symbol" w:hAnsi="Symbol" w:hint="default"/>
      </w:rPr>
    </w:lvl>
    <w:lvl w:ilvl="7" w:tplc="1382A9F0">
      <w:start w:val="1"/>
      <w:numFmt w:val="bullet"/>
      <w:lvlText w:val="o"/>
      <w:lvlJc w:val="left"/>
      <w:pPr>
        <w:ind w:left="5760" w:hanging="360"/>
      </w:pPr>
      <w:rPr>
        <w:rFonts w:ascii="Courier New" w:hAnsi="Courier New" w:hint="default"/>
      </w:rPr>
    </w:lvl>
    <w:lvl w:ilvl="8" w:tplc="02A6F24C">
      <w:start w:val="1"/>
      <w:numFmt w:val="bullet"/>
      <w:lvlText w:val=""/>
      <w:lvlJc w:val="left"/>
      <w:pPr>
        <w:ind w:left="6480" w:hanging="360"/>
      </w:pPr>
      <w:rPr>
        <w:rFonts w:ascii="Wingdings" w:hAnsi="Wingdings" w:hint="default"/>
      </w:rPr>
    </w:lvl>
  </w:abstractNum>
  <w:abstractNum w:abstractNumId="2" w15:restartNumberingAfterBreak="0">
    <w:nsid w:val="1380B911"/>
    <w:multiLevelType w:val="hybridMultilevel"/>
    <w:tmpl w:val="43243254"/>
    <w:lvl w:ilvl="0" w:tplc="33D015D2">
      <w:start w:val="1"/>
      <w:numFmt w:val="bullet"/>
      <w:lvlText w:val="-"/>
      <w:lvlJc w:val="left"/>
      <w:pPr>
        <w:ind w:left="720" w:hanging="360"/>
      </w:pPr>
      <w:rPr>
        <w:rFonts w:ascii="Calibri" w:hAnsi="Calibri" w:hint="default"/>
      </w:rPr>
    </w:lvl>
    <w:lvl w:ilvl="1" w:tplc="9C282460">
      <w:start w:val="1"/>
      <w:numFmt w:val="bullet"/>
      <w:lvlText w:val="o"/>
      <w:lvlJc w:val="left"/>
      <w:pPr>
        <w:ind w:left="1440" w:hanging="360"/>
      </w:pPr>
      <w:rPr>
        <w:rFonts w:ascii="Courier New" w:hAnsi="Courier New" w:hint="default"/>
      </w:rPr>
    </w:lvl>
    <w:lvl w:ilvl="2" w:tplc="C69832C0">
      <w:start w:val="1"/>
      <w:numFmt w:val="bullet"/>
      <w:lvlText w:val=""/>
      <w:lvlJc w:val="left"/>
      <w:pPr>
        <w:ind w:left="2160" w:hanging="360"/>
      </w:pPr>
      <w:rPr>
        <w:rFonts w:ascii="Wingdings" w:hAnsi="Wingdings" w:hint="default"/>
      </w:rPr>
    </w:lvl>
    <w:lvl w:ilvl="3" w:tplc="79A6414E">
      <w:start w:val="1"/>
      <w:numFmt w:val="bullet"/>
      <w:lvlText w:val=""/>
      <w:lvlJc w:val="left"/>
      <w:pPr>
        <w:ind w:left="2880" w:hanging="360"/>
      </w:pPr>
      <w:rPr>
        <w:rFonts w:ascii="Symbol" w:hAnsi="Symbol" w:hint="default"/>
      </w:rPr>
    </w:lvl>
    <w:lvl w:ilvl="4" w:tplc="BCF0D3A0">
      <w:start w:val="1"/>
      <w:numFmt w:val="bullet"/>
      <w:lvlText w:val="o"/>
      <w:lvlJc w:val="left"/>
      <w:pPr>
        <w:ind w:left="3600" w:hanging="360"/>
      </w:pPr>
      <w:rPr>
        <w:rFonts w:ascii="Courier New" w:hAnsi="Courier New" w:hint="default"/>
      </w:rPr>
    </w:lvl>
    <w:lvl w:ilvl="5" w:tplc="411AF5B4">
      <w:start w:val="1"/>
      <w:numFmt w:val="bullet"/>
      <w:lvlText w:val=""/>
      <w:lvlJc w:val="left"/>
      <w:pPr>
        <w:ind w:left="4320" w:hanging="360"/>
      </w:pPr>
      <w:rPr>
        <w:rFonts w:ascii="Wingdings" w:hAnsi="Wingdings" w:hint="default"/>
      </w:rPr>
    </w:lvl>
    <w:lvl w:ilvl="6" w:tplc="9DB23D76">
      <w:start w:val="1"/>
      <w:numFmt w:val="bullet"/>
      <w:lvlText w:val=""/>
      <w:lvlJc w:val="left"/>
      <w:pPr>
        <w:ind w:left="5040" w:hanging="360"/>
      </w:pPr>
      <w:rPr>
        <w:rFonts w:ascii="Symbol" w:hAnsi="Symbol" w:hint="default"/>
      </w:rPr>
    </w:lvl>
    <w:lvl w:ilvl="7" w:tplc="2F94A6B6">
      <w:start w:val="1"/>
      <w:numFmt w:val="bullet"/>
      <w:lvlText w:val="o"/>
      <w:lvlJc w:val="left"/>
      <w:pPr>
        <w:ind w:left="5760" w:hanging="360"/>
      </w:pPr>
      <w:rPr>
        <w:rFonts w:ascii="Courier New" w:hAnsi="Courier New" w:hint="default"/>
      </w:rPr>
    </w:lvl>
    <w:lvl w:ilvl="8" w:tplc="37E6C75A">
      <w:start w:val="1"/>
      <w:numFmt w:val="bullet"/>
      <w:lvlText w:val=""/>
      <w:lvlJc w:val="left"/>
      <w:pPr>
        <w:ind w:left="6480" w:hanging="360"/>
      </w:pPr>
      <w:rPr>
        <w:rFonts w:ascii="Wingdings" w:hAnsi="Wingdings" w:hint="default"/>
      </w:rPr>
    </w:lvl>
  </w:abstractNum>
  <w:abstractNum w:abstractNumId="3" w15:restartNumberingAfterBreak="0">
    <w:nsid w:val="152C9F5D"/>
    <w:multiLevelType w:val="hybridMultilevel"/>
    <w:tmpl w:val="8AA2FF72"/>
    <w:lvl w:ilvl="0" w:tplc="74D207F8">
      <w:start w:val="1"/>
      <w:numFmt w:val="bullet"/>
      <w:lvlText w:val="-"/>
      <w:lvlJc w:val="left"/>
      <w:pPr>
        <w:ind w:left="720" w:hanging="360"/>
      </w:pPr>
      <w:rPr>
        <w:rFonts w:ascii="Calibri" w:hAnsi="Calibri" w:hint="default"/>
      </w:rPr>
    </w:lvl>
    <w:lvl w:ilvl="1" w:tplc="2A4880FE">
      <w:start w:val="1"/>
      <w:numFmt w:val="bullet"/>
      <w:lvlText w:val="o"/>
      <w:lvlJc w:val="left"/>
      <w:pPr>
        <w:ind w:left="1440" w:hanging="360"/>
      </w:pPr>
      <w:rPr>
        <w:rFonts w:ascii="Courier New" w:hAnsi="Courier New" w:hint="default"/>
      </w:rPr>
    </w:lvl>
    <w:lvl w:ilvl="2" w:tplc="0C86D064">
      <w:start w:val="1"/>
      <w:numFmt w:val="bullet"/>
      <w:lvlText w:val=""/>
      <w:lvlJc w:val="left"/>
      <w:pPr>
        <w:ind w:left="2160" w:hanging="360"/>
      </w:pPr>
      <w:rPr>
        <w:rFonts w:ascii="Wingdings" w:hAnsi="Wingdings" w:hint="default"/>
      </w:rPr>
    </w:lvl>
    <w:lvl w:ilvl="3" w:tplc="02DC0F56">
      <w:start w:val="1"/>
      <w:numFmt w:val="bullet"/>
      <w:lvlText w:val=""/>
      <w:lvlJc w:val="left"/>
      <w:pPr>
        <w:ind w:left="2880" w:hanging="360"/>
      </w:pPr>
      <w:rPr>
        <w:rFonts w:ascii="Symbol" w:hAnsi="Symbol" w:hint="default"/>
      </w:rPr>
    </w:lvl>
    <w:lvl w:ilvl="4" w:tplc="91B8C538">
      <w:start w:val="1"/>
      <w:numFmt w:val="bullet"/>
      <w:lvlText w:val="o"/>
      <w:lvlJc w:val="left"/>
      <w:pPr>
        <w:ind w:left="3600" w:hanging="360"/>
      </w:pPr>
      <w:rPr>
        <w:rFonts w:ascii="Courier New" w:hAnsi="Courier New" w:hint="default"/>
      </w:rPr>
    </w:lvl>
    <w:lvl w:ilvl="5" w:tplc="B2D28E86">
      <w:start w:val="1"/>
      <w:numFmt w:val="bullet"/>
      <w:lvlText w:val=""/>
      <w:lvlJc w:val="left"/>
      <w:pPr>
        <w:ind w:left="4320" w:hanging="360"/>
      </w:pPr>
      <w:rPr>
        <w:rFonts w:ascii="Wingdings" w:hAnsi="Wingdings" w:hint="default"/>
      </w:rPr>
    </w:lvl>
    <w:lvl w:ilvl="6" w:tplc="2B72FE96">
      <w:start w:val="1"/>
      <w:numFmt w:val="bullet"/>
      <w:lvlText w:val=""/>
      <w:lvlJc w:val="left"/>
      <w:pPr>
        <w:ind w:left="5040" w:hanging="360"/>
      </w:pPr>
      <w:rPr>
        <w:rFonts w:ascii="Symbol" w:hAnsi="Symbol" w:hint="default"/>
      </w:rPr>
    </w:lvl>
    <w:lvl w:ilvl="7" w:tplc="529477A2">
      <w:start w:val="1"/>
      <w:numFmt w:val="bullet"/>
      <w:lvlText w:val="o"/>
      <w:lvlJc w:val="left"/>
      <w:pPr>
        <w:ind w:left="5760" w:hanging="360"/>
      </w:pPr>
      <w:rPr>
        <w:rFonts w:ascii="Courier New" w:hAnsi="Courier New" w:hint="default"/>
      </w:rPr>
    </w:lvl>
    <w:lvl w:ilvl="8" w:tplc="14CAF364">
      <w:start w:val="1"/>
      <w:numFmt w:val="bullet"/>
      <w:lvlText w:val=""/>
      <w:lvlJc w:val="left"/>
      <w:pPr>
        <w:ind w:left="6480" w:hanging="360"/>
      </w:pPr>
      <w:rPr>
        <w:rFonts w:ascii="Wingdings" w:hAnsi="Wingdings" w:hint="default"/>
      </w:rPr>
    </w:lvl>
  </w:abstractNum>
  <w:abstractNum w:abstractNumId="4"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cs="Times New Roman" w:hint="default"/>
      </w:rPr>
    </w:lvl>
    <w:lvl w:ilvl="4">
      <w:start w:val="1"/>
      <w:numFmt w:val="decimal"/>
      <w:lvlText w:val="%1.%2.%3.%4.%5"/>
      <w:lvlJc w:val="left"/>
      <w:pPr>
        <w:tabs>
          <w:tab w:val="num" w:pos="1800"/>
        </w:tabs>
        <w:ind w:left="1008" w:hanging="1008"/>
      </w:pPr>
      <w:rPr>
        <w:rFonts w:cs="Times New Roman" w:hint="default"/>
      </w:rPr>
    </w:lvl>
    <w:lvl w:ilvl="5">
      <w:start w:val="1"/>
      <w:numFmt w:val="decimal"/>
      <w:lvlText w:val="%1.%2.%3.%4.%5.%6"/>
      <w:lvlJc w:val="left"/>
      <w:pPr>
        <w:tabs>
          <w:tab w:val="num" w:pos="1800"/>
        </w:tabs>
        <w:ind w:left="1152" w:hanging="1152"/>
      </w:pPr>
      <w:rPr>
        <w:rFonts w:cs="Times New Roman" w:hint="default"/>
      </w:rPr>
    </w:lvl>
    <w:lvl w:ilvl="6">
      <w:start w:val="1"/>
      <w:numFmt w:val="decimal"/>
      <w:lvlText w:val="%1.%2.%3.%4.%5.%6.%7"/>
      <w:lvlJc w:val="left"/>
      <w:pPr>
        <w:tabs>
          <w:tab w:val="num" w:pos="2160"/>
        </w:tabs>
        <w:ind w:left="1296" w:hanging="1296"/>
      </w:pPr>
      <w:rPr>
        <w:rFonts w:cs="Times New Roman" w:hint="default"/>
      </w:rPr>
    </w:lvl>
    <w:lvl w:ilvl="7">
      <w:start w:val="1"/>
      <w:numFmt w:val="decimal"/>
      <w:lvlText w:val="%1.%2.%3.%4.%5.%6.%7.%8"/>
      <w:lvlJc w:val="left"/>
      <w:pPr>
        <w:tabs>
          <w:tab w:val="num" w:pos="2520"/>
        </w:tabs>
        <w:ind w:left="1440" w:hanging="1440"/>
      </w:pPr>
      <w:rPr>
        <w:rFonts w:cs="Times New Roman" w:hint="default"/>
      </w:rPr>
    </w:lvl>
    <w:lvl w:ilvl="8">
      <w:start w:val="1"/>
      <w:numFmt w:val="decimal"/>
      <w:lvlText w:val="%1.%2.%3.%4.%5.%6.%7.%8.%9"/>
      <w:lvlJc w:val="left"/>
      <w:pPr>
        <w:tabs>
          <w:tab w:val="num" w:pos="2880"/>
        </w:tabs>
        <w:ind w:left="1584" w:hanging="1584"/>
      </w:pPr>
      <w:rPr>
        <w:rFonts w:cs="Times New Roman" w:hint="default"/>
      </w:rPr>
    </w:lvl>
  </w:abstractNum>
  <w:abstractNum w:abstractNumId="5" w15:restartNumberingAfterBreak="0">
    <w:nsid w:val="2316FA2A"/>
    <w:multiLevelType w:val="hybridMultilevel"/>
    <w:tmpl w:val="F8FEB986"/>
    <w:lvl w:ilvl="0" w:tplc="DC8CA06C">
      <w:start w:val="1"/>
      <w:numFmt w:val="lowerLetter"/>
      <w:lvlText w:val="%1."/>
      <w:lvlJc w:val="left"/>
      <w:pPr>
        <w:ind w:left="1068" w:hanging="360"/>
      </w:pPr>
    </w:lvl>
    <w:lvl w:ilvl="1" w:tplc="BA0CF2C6">
      <w:start w:val="1"/>
      <w:numFmt w:val="lowerLetter"/>
      <w:lvlText w:val="%2."/>
      <w:lvlJc w:val="left"/>
      <w:pPr>
        <w:ind w:left="1788" w:hanging="360"/>
      </w:pPr>
    </w:lvl>
    <w:lvl w:ilvl="2" w:tplc="2826B8CA">
      <w:start w:val="1"/>
      <w:numFmt w:val="lowerRoman"/>
      <w:lvlText w:val="%3."/>
      <w:lvlJc w:val="right"/>
      <w:pPr>
        <w:ind w:left="2508" w:hanging="180"/>
      </w:pPr>
    </w:lvl>
    <w:lvl w:ilvl="3" w:tplc="C7885120">
      <w:start w:val="1"/>
      <w:numFmt w:val="decimal"/>
      <w:lvlText w:val="%4."/>
      <w:lvlJc w:val="left"/>
      <w:pPr>
        <w:ind w:left="3228" w:hanging="360"/>
      </w:pPr>
    </w:lvl>
    <w:lvl w:ilvl="4" w:tplc="C06C914C">
      <w:start w:val="1"/>
      <w:numFmt w:val="lowerLetter"/>
      <w:lvlText w:val="%5."/>
      <w:lvlJc w:val="left"/>
      <w:pPr>
        <w:ind w:left="3948" w:hanging="360"/>
      </w:pPr>
    </w:lvl>
    <w:lvl w:ilvl="5" w:tplc="994446B6">
      <w:start w:val="1"/>
      <w:numFmt w:val="lowerRoman"/>
      <w:lvlText w:val="%6."/>
      <w:lvlJc w:val="right"/>
      <w:pPr>
        <w:ind w:left="4668" w:hanging="180"/>
      </w:pPr>
    </w:lvl>
    <w:lvl w:ilvl="6" w:tplc="20B41F96">
      <w:start w:val="1"/>
      <w:numFmt w:val="decimal"/>
      <w:lvlText w:val="%7."/>
      <w:lvlJc w:val="left"/>
      <w:pPr>
        <w:ind w:left="5388" w:hanging="360"/>
      </w:pPr>
    </w:lvl>
    <w:lvl w:ilvl="7" w:tplc="34668996">
      <w:start w:val="1"/>
      <w:numFmt w:val="lowerLetter"/>
      <w:lvlText w:val="%8."/>
      <w:lvlJc w:val="left"/>
      <w:pPr>
        <w:ind w:left="6108" w:hanging="360"/>
      </w:pPr>
    </w:lvl>
    <w:lvl w:ilvl="8" w:tplc="E80E266A">
      <w:start w:val="1"/>
      <w:numFmt w:val="lowerRoman"/>
      <w:lvlText w:val="%9."/>
      <w:lvlJc w:val="right"/>
      <w:pPr>
        <w:ind w:left="6828" w:hanging="180"/>
      </w:pPr>
    </w:lvl>
  </w:abstractNum>
  <w:abstractNum w:abstractNumId="6" w15:restartNumberingAfterBreak="0">
    <w:nsid w:val="3360E780"/>
    <w:multiLevelType w:val="hybridMultilevel"/>
    <w:tmpl w:val="C5E44D42"/>
    <w:lvl w:ilvl="0" w:tplc="764CD742">
      <w:start w:val="1"/>
      <w:numFmt w:val="bullet"/>
      <w:lvlText w:val="-"/>
      <w:lvlJc w:val="left"/>
      <w:pPr>
        <w:ind w:left="720" w:hanging="360"/>
      </w:pPr>
      <w:rPr>
        <w:rFonts w:ascii="Calibri" w:hAnsi="Calibri" w:hint="default"/>
      </w:rPr>
    </w:lvl>
    <w:lvl w:ilvl="1" w:tplc="B754A848">
      <w:start w:val="1"/>
      <w:numFmt w:val="bullet"/>
      <w:lvlText w:val="o"/>
      <w:lvlJc w:val="left"/>
      <w:pPr>
        <w:ind w:left="1440" w:hanging="360"/>
      </w:pPr>
      <w:rPr>
        <w:rFonts w:ascii="Courier New" w:hAnsi="Courier New" w:hint="default"/>
      </w:rPr>
    </w:lvl>
    <w:lvl w:ilvl="2" w:tplc="43544D58">
      <w:start w:val="1"/>
      <w:numFmt w:val="bullet"/>
      <w:lvlText w:val=""/>
      <w:lvlJc w:val="left"/>
      <w:pPr>
        <w:ind w:left="2160" w:hanging="360"/>
      </w:pPr>
      <w:rPr>
        <w:rFonts w:ascii="Wingdings" w:hAnsi="Wingdings" w:hint="default"/>
      </w:rPr>
    </w:lvl>
    <w:lvl w:ilvl="3" w:tplc="AF8291FC">
      <w:start w:val="1"/>
      <w:numFmt w:val="bullet"/>
      <w:lvlText w:val=""/>
      <w:lvlJc w:val="left"/>
      <w:pPr>
        <w:ind w:left="2880" w:hanging="360"/>
      </w:pPr>
      <w:rPr>
        <w:rFonts w:ascii="Symbol" w:hAnsi="Symbol" w:hint="default"/>
      </w:rPr>
    </w:lvl>
    <w:lvl w:ilvl="4" w:tplc="11868FF6">
      <w:start w:val="1"/>
      <w:numFmt w:val="bullet"/>
      <w:lvlText w:val="o"/>
      <w:lvlJc w:val="left"/>
      <w:pPr>
        <w:ind w:left="3600" w:hanging="360"/>
      </w:pPr>
      <w:rPr>
        <w:rFonts w:ascii="Courier New" w:hAnsi="Courier New" w:hint="default"/>
      </w:rPr>
    </w:lvl>
    <w:lvl w:ilvl="5" w:tplc="32CE84BE">
      <w:start w:val="1"/>
      <w:numFmt w:val="bullet"/>
      <w:lvlText w:val=""/>
      <w:lvlJc w:val="left"/>
      <w:pPr>
        <w:ind w:left="4320" w:hanging="360"/>
      </w:pPr>
      <w:rPr>
        <w:rFonts w:ascii="Wingdings" w:hAnsi="Wingdings" w:hint="default"/>
      </w:rPr>
    </w:lvl>
    <w:lvl w:ilvl="6" w:tplc="E7B6CB14">
      <w:start w:val="1"/>
      <w:numFmt w:val="bullet"/>
      <w:lvlText w:val=""/>
      <w:lvlJc w:val="left"/>
      <w:pPr>
        <w:ind w:left="5040" w:hanging="360"/>
      </w:pPr>
      <w:rPr>
        <w:rFonts w:ascii="Symbol" w:hAnsi="Symbol" w:hint="default"/>
      </w:rPr>
    </w:lvl>
    <w:lvl w:ilvl="7" w:tplc="65CA83E6">
      <w:start w:val="1"/>
      <w:numFmt w:val="bullet"/>
      <w:lvlText w:val="o"/>
      <w:lvlJc w:val="left"/>
      <w:pPr>
        <w:ind w:left="5760" w:hanging="360"/>
      </w:pPr>
      <w:rPr>
        <w:rFonts w:ascii="Courier New" w:hAnsi="Courier New" w:hint="default"/>
      </w:rPr>
    </w:lvl>
    <w:lvl w:ilvl="8" w:tplc="896C661E">
      <w:start w:val="1"/>
      <w:numFmt w:val="bullet"/>
      <w:lvlText w:val=""/>
      <w:lvlJc w:val="left"/>
      <w:pPr>
        <w:ind w:left="6480" w:hanging="360"/>
      </w:pPr>
      <w:rPr>
        <w:rFonts w:ascii="Wingdings" w:hAnsi="Wingdings" w:hint="default"/>
      </w:rPr>
    </w:lvl>
  </w:abstractNum>
  <w:abstractNum w:abstractNumId="7" w15:restartNumberingAfterBreak="0">
    <w:nsid w:val="3607FD0E"/>
    <w:multiLevelType w:val="hybridMultilevel"/>
    <w:tmpl w:val="15E8C4D8"/>
    <w:lvl w:ilvl="0" w:tplc="0D025600">
      <w:start w:val="1"/>
      <w:numFmt w:val="bullet"/>
      <w:lvlText w:val="-"/>
      <w:lvlJc w:val="left"/>
      <w:pPr>
        <w:ind w:left="720" w:hanging="360"/>
      </w:pPr>
      <w:rPr>
        <w:rFonts w:ascii="Calibri" w:hAnsi="Calibri" w:hint="default"/>
      </w:rPr>
    </w:lvl>
    <w:lvl w:ilvl="1" w:tplc="9EAE1E38">
      <w:start w:val="1"/>
      <w:numFmt w:val="bullet"/>
      <w:lvlText w:val="o"/>
      <w:lvlJc w:val="left"/>
      <w:pPr>
        <w:ind w:left="1440" w:hanging="360"/>
      </w:pPr>
      <w:rPr>
        <w:rFonts w:ascii="Courier New" w:hAnsi="Courier New" w:hint="default"/>
      </w:rPr>
    </w:lvl>
    <w:lvl w:ilvl="2" w:tplc="A2761E56">
      <w:start w:val="1"/>
      <w:numFmt w:val="bullet"/>
      <w:lvlText w:val=""/>
      <w:lvlJc w:val="left"/>
      <w:pPr>
        <w:ind w:left="2160" w:hanging="360"/>
      </w:pPr>
      <w:rPr>
        <w:rFonts w:ascii="Wingdings" w:hAnsi="Wingdings" w:hint="default"/>
      </w:rPr>
    </w:lvl>
    <w:lvl w:ilvl="3" w:tplc="114A958C">
      <w:start w:val="1"/>
      <w:numFmt w:val="bullet"/>
      <w:lvlText w:val=""/>
      <w:lvlJc w:val="left"/>
      <w:pPr>
        <w:ind w:left="2880" w:hanging="360"/>
      </w:pPr>
      <w:rPr>
        <w:rFonts w:ascii="Symbol" w:hAnsi="Symbol" w:hint="default"/>
      </w:rPr>
    </w:lvl>
    <w:lvl w:ilvl="4" w:tplc="95961706">
      <w:start w:val="1"/>
      <w:numFmt w:val="bullet"/>
      <w:lvlText w:val="o"/>
      <w:lvlJc w:val="left"/>
      <w:pPr>
        <w:ind w:left="3600" w:hanging="360"/>
      </w:pPr>
      <w:rPr>
        <w:rFonts w:ascii="Courier New" w:hAnsi="Courier New" w:hint="default"/>
      </w:rPr>
    </w:lvl>
    <w:lvl w:ilvl="5" w:tplc="CA8C14F0">
      <w:start w:val="1"/>
      <w:numFmt w:val="bullet"/>
      <w:lvlText w:val=""/>
      <w:lvlJc w:val="left"/>
      <w:pPr>
        <w:ind w:left="4320" w:hanging="360"/>
      </w:pPr>
      <w:rPr>
        <w:rFonts w:ascii="Wingdings" w:hAnsi="Wingdings" w:hint="default"/>
      </w:rPr>
    </w:lvl>
    <w:lvl w:ilvl="6" w:tplc="C05E5EB4">
      <w:start w:val="1"/>
      <w:numFmt w:val="bullet"/>
      <w:lvlText w:val=""/>
      <w:lvlJc w:val="left"/>
      <w:pPr>
        <w:ind w:left="5040" w:hanging="360"/>
      </w:pPr>
      <w:rPr>
        <w:rFonts w:ascii="Symbol" w:hAnsi="Symbol" w:hint="default"/>
      </w:rPr>
    </w:lvl>
    <w:lvl w:ilvl="7" w:tplc="A0EE57BA">
      <w:start w:val="1"/>
      <w:numFmt w:val="bullet"/>
      <w:lvlText w:val="o"/>
      <w:lvlJc w:val="left"/>
      <w:pPr>
        <w:ind w:left="5760" w:hanging="360"/>
      </w:pPr>
      <w:rPr>
        <w:rFonts w:ascii="Courier New" w:hAnsi="Courier New" w:hint="default"/>
      </w:rPr>
    </w:lvl>
    <w:lvl w:ilvl="8" w:tplc="F8E03A4A">
      <w:start w:val="1"/>
      <w:numFmt w:val="bullet"/>
      <w:lvlText w:val=""/>
      <w:lvlJc w:val="left"/>
      <w:pPr>
        <w:ind w:left="6480" w:hanging="360"/>
      </w:pPr>
      <w:rPr>
        <w:rFonts w:ascii="Wingdings" w:hAnsi="Wingdings" w:hint="default"/>
      </w:rPr>
    </w:lvl>
  </w:abstractNum>
  <w:abstractNum w:abstractNumId="8" w15:restartNumberingAfterBreak="0">
    <w:nsid w:val="370CEC2F"/>
    <w:multiLevelType w:val="hybridMultilevel"/>
    <w:tmpl w:val="03B69CB4"/>
    <w:lvl w:ilvl="0" w:tplc="4062547E">
      <w:start w:val="1"/>
      <w:numFmt w:val="bullet"/>
      <w:lvlText w:val="-"/>
      <w:lvlJc w:val="left"/>
      <w:pPr>
        <w:ind w:left="720" w:hanging="360"/>
      </w:pPr>
      <w:rPr>
        <w:rFonts w:ascii="Verdana" w:hAnsi="Verdana" w:hint="default"/>
      </w:rPr>
    </w:lvl>
    <w:lvl w:ilvl="1" w:tplc="E0A815F4">
      <w:start w:val="1"/>
      <w:numFmt w:val="bullet"/>
      <w:lvlText w:val="o"/>
      <w:lvlJc w:val="left"/>
      <w:pPr>
        <w:ind w:left="1440" w:hanging="360"/>
      </w:pPr>
      <w:rPr>
        <w:rFonts w:ascii="Courier New" w:hAnsi="Courier New" w:hint="default"/>
      </w:rPr>
    </w:lvl>
    <w:lvl w:ilvl="2" w:tplc="9E5CA75A">
      <w:start w:val="1"/>
      <w:numFmt w:val="bullet"/>
      <w:lvlText w:val=""/>
      <w:lvlJc w:val="left"/>
      <w:pPr>
        <w:ind w:left="2160" w:hanging="360"/>
      </w:pPr>
      <w:rPr>
        <w:rFonts w:ascii="Wingdings" w:hAnsi="Wingdings" w:hint="default"/>
      </w:rPr>
    </w:lvl>
    <w:lvl w:ilvl="3" w:tplc="A692E0F8">
      <w:start w:val="1"/>
      <w:numFmt w:val="bullet"/>
      <w:lvlText w:val=""/>
      <w:lvlJc w:val="left"/>
      <w:pPr>
        <w:ind w:left="2880" w:hanging="360"/>
      </w:pPr>
      <w:rPr>
        <w:rFonts w:ascii="Symbol" w:hAnsi="Symbol" w:hint="default"/>
      </w:rPr>
    </w:lvl>
    <w:lvl w:ilvl="4" w:tplc="1ACAFAD6">
      <w:start w:val="1"/>
      <w:numFmt w:val="bullet"/>
      <w:lvlText w:val="o"/>
      <w:lvlJc w:val="left"/>
      <w:pPr>
        <w:ind w:left="3600" w:hanging="360"/>
      </w:pPr>
      <w:rPr>
        <w:rFonts w:ascii="Courier New" w:hAnsi="Courier New" w:hint="default"/>
      </w:rPr>
    </w:lvl>
    <w:lvl w:ilvl="5" w:tplc="86DC1088">
      <w:start w:val="1"/>
      <w:numFmt w:val="bullet"/>
      <w:lvlText w:val=""/>
      <w:lvlJc w:val="left"/>
      <w:pPr>
        <w:ind w:left="4320" w:hanging="360"/>
      </w:pPr>
      <w:rPr>
        <w:rFonts w:ascii="Wingdings" w:hAnsi="Wingdings" w:hint="default"/>
      </w:rPr>
    </w:lvl>
    <w:lvl w:ilvl="6" w:tplc="A26C824E">
      <w:start w:val="1"/>
      <w:numFmt w:val="bullet"/>
      <w:lvlText w:val=""/>
      <w:lvlJc w:val="left"/>
      <w:pPr>
        <w:ind w:left="5040" w:hanging="360"/>
      </w:pPr>
      <w:rPr>
        <w:rFonts w:ascii="Symbol" w:hAnsi="Symbol" w:hint="default"/>
      </w:rPr>
    </w:lvl>
    <w:lvl w:ilvl="7" w:tplc="6D32B8FC">
      <w:start w:val="1"/>
      <w:numFmt w:val="bullet"/>
      <w:lvlText w:val="o"/>
      <w:lvlJc w:val="left"/>
      <w:pPr>
        <w:ind w:left="5760" w:hanging="360"/>
      </w:pPr>
      <w:rPr>
        <w:rFonts w:ascii="Courier New" w:hAnsi="Courier New" w:hint="default"/>
      </w:rPr>
    </w:lvl>
    <w:lvl w:ilvl="8" w:tplc="510A809C">
      <w:start w:val="1"/>
      <w:numFmt w:val="bullet"/>
      <w:lvlText w:val=""/>
      <w:lvlJc w:val="left"/>
      <w:pPr>
        <w:ind w:left="6480" w:hanging="360"/>
      </w:pPr>
      <w:rPr>
        <w:rFonts w:ascii="Wingdings" w:hAnsi="Wingdings" w:hint="default"/>
      </w:rPr>
    </w:lvl>
  </w:abstractNum>
  <w:abstractNum w:abstractNumId="9" w15:restartNumberingAfterBreak="0">
    <w:nsid w:val="3B5A7A50"/>
    <w:multiLevelType w:val="hybridMultilevel"/>
    <w:tmpl w:val="ADCE2B50"/>
    <w:lvl w:ilvl="0" w:tplc="E0DE6010">
      <w:start w:val="1"/>
      <w:numFmt w:val="bullet"/>
      <w:lvlText w:val="-"/>
      <w:lvlJc w:val="left"/>
      <w:pPr>
        <w:ind w:left="720" w:hanging="360"/>
      </w:pPr>
      <w:rPr>
        <w:rFonts w:ascii="Calibri" w:hAnsi="Calibri" w:hint="default"/>
      </w:rPr>
    </w:lvl>
    <w:lvl w:ilvl="1" w:tplc="DEECB6A8">
      <w:start w:val="1"/>
      <w:numFmt w:val="bullet"/>
      <w:lvlText w:val="o"/>
      <w:lvlJc w:val="left"/>
      <w:pPr>
        <w:ind w:left="1440" w:hanging="360"/>
      </w:pPr>
      <w:rPr>
        <w:rFonts w:ascii="Courier New" w:hAnsi="Courier New" w:hint="default"/>
      </w:rPr>
    </w:lvl>
    <w:lvl w:ilvl="2" w:tplc="BBEA9150">
      <w:start w:val="1"/>
      <w:numFmt w:val="bullet"/>
      <w:lvlText w:val=""/>
      <w:lvlJc w:val="left"/>
      <w:pPr>
        <w:ind w:left="2160" w:hanging="360"/>
      </w:pPr>
      <w:rPr>
        <w:rFonts w:ascii="Wingdings" w:hAnsi="Wingdings" w:hint="default"/>
      </w:rPr>
    </w:lvl>
    <w:lvl w:ilvl="3" w:tplc="3A1A7610">
      <w:start w:val="1"/>
      <w:numFmt w:val="bullet"/>
      <w:lvlText w:val=""/>
      <w:lvlJc w:val="left"/>
      <w:pPr>
        <w:ind w:left="2880" w:hanging="360"/>
      </w:pPr>
      <w:rPr>
        <w:rFonts w:ascii="Symbol" w:hAnsi="Symbol" w:hint="default"/>
      </w:rPr>
    </w:lvl>
    <w:lvl w:ilvl="4" w:tplc="CC42A512">
      <w:start w:val="1"/>
      <w:numFmt w:val="bullet"/>
      <w:lvlText w:val="o"/>
      <w:lvlJc w:val="left"/>
      <w:pPr>
        <w:ind w:left="3600" w:hanging="360"/>
      </w:pPr>
      <w:rPr>
        <w:rFonts w:ascii="Courier New" w:hAnsi="Courier New" w:hint="default"/>
      </w:rPr>
    </w:lvl>
    <w:lvl w:ilvl="5" w:tplc="565441A8">
      <w:start w:val="1"/>
      <w:numFmt w:val="bullet"/>
      <w:lvlText w:val=""/>
      <w:lvlJc w:val="left"/>
      <w:pPr>
        <w:ind w:left="4320" w:hanging="360"/>
      </w:pPr>
      <w:rPr>
        <w:rFonts w:ascii="Wingdings" w:hAnsi="Wingdings" w:hint="default"/>
      </w:rPr>
    </w:lvl>
    <w:lvl w:ilvl="6" w:tplc="38DCB21C">
      <w:start w:val="1"/>
      <w:numFmt w:val="bullet"/>
      <w:lvlText w:val=""/>
      <w:lvlJc w:val="left"/>
      <w:pPr>
        <w:ind w:left="5040" w:hanging="360"/>
      </w:pPr>
      <w:rPr>
        <w:rFonts w:ascii="Symbol" w:hAnsi="Symbol" w:hint="default"/>
      </w:rPr>
    </w:lvl>
    <w:lvl w:ilvl="7" w:tplc="6BF6135C">
      <w:start w:val="1"/>
      <w:numFmt w:val="bullet"/>
      <w:lvlText w:val="o"/>
      <w:lvlJc w:val="left"/>
      <w:pPr>
        <w:ind w:left="5760" w:hanging="360"/>
      </w:pPr>
      <w:rPr>
        <w:rFonts w:ascii="Courier New" w:hAnsi="Courier New" w:hint="default"/>
      </w:rPr>
    </w:lvl>
    <w:lvl w:ilvl="8" w:tplc="F59CF474">
      <w:start w:val="1"/>
      <w:numFmt w:val="bullet"/>
      <w:lvlText w:val=""/>
      <w:lvlJc w:val="left"/>
      <w:pPr>
        <w:ind w:left="6480" w:hanging="360"/>
      </w:pPr>
      <w:rPr>
        <w:rFonts w:ascii="Wingdings" w:hAnsi="Wingdings" w:hint="default"/>
      </w:rPr>
    </w:lvl>
  </w:abstractNum>
  <w:abstractNum w:abstractNumId="10" w15:restartNumberingAfterBreak="0">
    <w:nsid w:val="3CD03204"/>
    <w:multiLevelType w:val="hybridMultilevel"/>
    <w:tmpl w:val="EC6A3FA0"/>
    <w:lvl w:ilvl="0" w:tplc="68D40680">
      <w:start w:val="1"/>
      <w:numFmt w:val="bullet"/>
      <w:lvlText w:val="•"/>
      <w:lvlJc w:val="left"/>
      <w:pPr>
        <w:tabs>
          <w:tab w:val="num" w:pos="720"/>
        </w:tabs>
        <w:ind w:left="720" w:hanging="360"/>
      </w:pPr>
      <w:rPr>
        <w:rFonts w:ascii="Arial" w:hAnsi="Arial" w:hint="default"/>
      </w:rPr>
    </w:lvl>
    <w:lvl w:ilvl="1" w:tplc="AEB4AA3A" w:tentative="1">
      <w:start w:val="1"/>
      <w:numFmt w:val="bullet"/>
      <w:lvlText w:val="•"/>
      <w:lvlJc w:val="left"/>
      <w:pPr>
        <w:tabs>
          <w:tab w:val="num" w:pos="1440"/>
        </w:tabs>
        <w:ind w:left="1440" w:hanging="360"/>
      </w:pPr>
      <w:rPr>
        <w:rFonts w:ascii="Arial" w:hAnsi="Arial" w:hint="default"/>
      </w:rPr>
    </w:lvl>
    <w:lvl w:ilvl="2" w:tplc="157452F2" w:tentative="1">
      <w:start w:val="1"/>
      <w:numFmt w:val="bullet"/>
      <w:lvlText w:val="•"/>
      <w:lvlJc w:val="left"/>
      <w:pPr>
        <w:tabs>
          <w:tab w:val="num" w:pos="2160"/>
        </w:tabs>
        <w:ind w:left="2160" w:hanging="360"/>
      </w:pPr>
      <w:rPr>
        <w:rFonts w:ascii="Arial" w:hAnsi="Arial" w:hint="default"/>
      </w:rPr>
    </w:lvl>
    <w:lvl w:ilvl="3" w:tplc="86560846" w:tentative="1">
      <w:start w:val="1"/>
      <w:numFmt w:val="bullet"/>
      <w:lvlText w:val="•"/>
      <w:lvlJc w:val="left"/>
      <w:pPr>
        <w:tabs>
          <w:tab w:val="num" w:pos="2880"/>
        </w:tabs>
        <w:ind w:left="2880" w:hanging="360"/>
      </w:pPr>
      <w:rPr>
        <w:rFonts w:ascii="Arial" w:hAnsi="Arial" w:hint="default"/>
      </w:rPr>
    </w:lvl>
    <w:lvl w:ilvl="4" w:tplc="9F98FBB8" w:tentative="1">
      <w:start w:val="1"/>
      <w:numFmt w:val="bullet"/>
      <w:lvlText w:val="•"/>
      <w:lvlJc w:val="left"/>
      <w:pPr>
        <w:tabs>
          <w:tab w:val="num" w:pos="3600"/>
        </w:tabs>
        <w:ind w:left="3600" w:hanging="360"/>
      </w:pPr>
      <w:rPr>
        <w:rFonts w:ascii="Arial" w:hAnsi="Arial" w:hint="default"/>
      </w:rPr>
    </w:lvl>
    <w:lvl w:ilvl="5" w:tplc="621EAD82" w:tentative="1">
      <w:start w:val="1"/>
      <w:numFmt w:val="bullet"/>
      <w:lvlText w:val="•"/>
      <w:lvlJc w:val="left"/>
      <w:pPr>
        <w:tabs>
          <w:tab w:val="num" w:pos="4320"/>
        </w:tabs>
        <w:ind w:left="4320" w:hanging="360"/>
      </w:pPr>
      <w:rPr>
        <w:rFonts w:ascii="Arial" w:hAnsi="Arial" w:hint="default"/>
      </w:rPr>
    </w:lvl>
    <w:lvl w:ilvl="6" w:tplc="03F42B56" w:tentative="1">
      <w:start w:val="1"/>
      <w:numFmt w:val="bullet"/>
      <w:lvlText w:val="•"/>
      <w:lvlJc w:val="left"/>
      <w:pPr>
        <w:tabs>
          <w:tab w:val="num" w:pos="5040"/>
        </w:tabs>
        <w:ind w:left="5040" w:hanging="360"/>
      </w:pPr>
      <w:rPr>
        <w:rFonts w:ascii="Arial" w:hAnsi="Arial" w:hint="default"/>
      </w:rPr>
    </w:lvl>
    <w:lvl w:ilvl="7" w:tplc="EDD46686" w:tentative="1">
      <w:start w:val="1"/>
      <w:numFmt w:val="bullet"/>
      <w:lvlText w:val="•"/>
      <w:lvlJc w:val="left"/>
      <w:pPr>
        <w:tabs>
          <w:tab w:val="num" w:pos="5760"/>
        </w:tabs>
        <w:ind w:left="5760" w:hanging="360"/>
      </w:pPr>
      <w:rPr>
        <w:rFonts w:ascii="Arial" w:hAnsi="Arial" w:hint="default"/>
      </w:rPr>
    </w:lvl>
    <w:lvl w:ilvl="8" w:tplc="83BC6A7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94873F7"/>
    <w:multiLevelType w:val="multilevel"/>
    <w:tmpl w:val="1B52825E"/>
    <w:lvl w:ilvl="0">
      <w:start w:val="1"/>
      <w:numFmt w:val="decimal"/>
      <w:pStyle w:val="Heading1"/>
      <w:lvlText w:val="%1"/>
      <w:lvlJc w:val="left"/>
      <w:pPr>
        <w:tabs>
          <w:tab w:val="num" w:pos="1021"/>
        </w:tabs>
        <w:ind w:left="1021" w:hanging="1021"/>
      </w:pPr>
    </w:lvl>
    <w:lvl w:ilvl="1">
      <w:start w:val="1"/>
      <w:numFmt w:val="decimal"/>
      <w:pStyle w:val="Heading2"/>
      <w:lvlText w:val="%1.%2"/>
      <w:lvlJc w:val="left"/>
      <w:pPr>
        <w:tabs>
          <w:tab w:val="num" w:pos="1021"/>
        </w:tabs>
        <w:ind w:left="1021" w:hanging="1021"/>
      </w:pPr>
    </w:lvl>
    <w:lvl w:ilvl="2">
      <w:start w:val="1"/>
      <w:numFmt w:val="decimal"/>
      <w:pStyle w:val="Heading3"/>
      <w:lvlText w:val="%1.%2.%3"/>
      <w:lvlJc w:val="left"/>
      <w:pPr>
        <w:tabs>
          <w:tab w:val="num" w:pos="1021"/>
        </w:tabs>
        <w:ind w:left="1021" w:hanging="1021"/>
      </w:pPr>
    </w:lvl>
    <w:lvl w:ilvl="3">
      <w:start w:val="1"/>
      <w:numFmt w:val="decimal"/>
      <w:pStyle w:val="Heading4"/>
      <w:lvlText w:val="%1.%2.%3.%4"/>
      <w:lvlJc w:val="left"/>
      <w:pPr>
        <w:tabs>
          <w:tab w:val="num" w:pos="1021"/>
        </w:tabs>
        <w:ind w:left="1021" w:hanging="1021"/>
      </w:pPr>
      <w:rPr>
        <w:b/>
        <w:bCs/>
      </w:rPr>
    </w:lvl>
    <w:lvl w:ilvl="4">
      <w:start w:val="1"/>
      <w:numFmt w:val="decimal"/>
      <w:lvlText w:val="%1.%2.%3.%4.%5"/>
      <w:lvlJc w:val="left"/>
      <w:pPr>
        <w:tabs>
          <w:tab w:val="num" w:pos="1440"/>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6210F33E"/>
    <w:multiLevelType w:val="hybridMultilevel"/>
    <w:tmpl w:val="0D749730"/>
    <w:lvl w:ilvl="0" w:tplc="711A73AC">
      <w:start w:val="1"/>
      <w:numFmt w:val="bullet"/>
      <w:lvlText w:val="-"/>
      <w:lvlJc w:val="left"/>
      <w:pPr>
        <w:ind w:left="720" w:hanging="360"/>
      </w:pPr>
      <w:rPr>
        <w:rFonts w:ascii="Calibri" w:hAnsi="Calibri" w:hint="default"/>
      </w:rPr>
    </w:lvl>
    <w:lvl w:ilvl="1" w:tplc="0600ACD0">
      <w:start w:val="1"/>
      <w:numFmt w:val="bullet"/>
      <w:lvlText w:val="o"/>
      <w:lvlJc w:val="left"/>
      <w:pPr>
        <w:ind w:left="1440" w:hanging="360"/>
      </w:pPr>
      <w:rPr>
        <w:rFonts w:ascii="Courier New" w:hAnsi="Courier New" w:hint="default"/>
      </w:rPr>
    </w:lvl>
    <w:lvl w:ilvl="2" w:tplc="23EEDFF4">
      <w:start w:val="1"/>
      <w:numFmt w:val="bullet"/>
      <w:lvlText w:val=""/>
      <w:lvlJc w:val="left"/>
      <w:pPr>
        <w:ind w:left="2160" w:hanging="360"/>
      </w:pPr>
      <w:rPr>
        <w:rFonts w:ascii="Wingdings" w:hAnsi="Wingdings" w:hint="default"/>
      </w:rPr>
    </w:lvl>
    <w:lvl w:ilvl="3" w:tplc="5776A492">
      <w:start w:val="1"/>
      <w:numFmt w:val="bullet"/>
      <w:lvlText w:val=""/>
      <w:lvlJc w:val="left"/>
      <w:pPr>
        <w:ind w:left="2880" w:hanging="360"/>
      </w:pPr>
      <w:rPr>
        <w:rFonts w:ascii="Symbol" w:hAnsi="Symbol" w:hint="default"/>
      </w:rPr>
    </w:lvl>
    <w:lvl w:ilvl="4" w:tplc="1D0A660E">
      <w:start w:val="1"/>
      <w:numFmt w:val="bullet"/>
      <w:lvlText w:val="o"/>
      <w:lvlJc w:val="left"/>
      <w:pPr>
        <w:ind w:left="3600" w:hanging="360"/>
      </w:pPr>
      <w:rPr>
        <w:rFonts w:ascii="Courier New" w:hAnsi="Courier New" w:hint="default"/>
      </w:rPr>
    </w:lvl>
    <w:lvl w:ilvl="5" w:tplc="9BE88442">
      <w:start w:val="1"/>
      <w:numFmt w:val="bullet"/>
      <w:lvlText w:val=""/>
      <w:lvlJc w:val="left"/>
      <w:pPr>
        <w:ind w:left="4320" w:hanging="360"/>
      </w:pPr>
      <w:rPr>
        <w:rFonts w:ascii="Wingdings" w:hAnsi="Wingdings" w:hint="default"/>
      </w:rPr>
    </w:lvl>
    <w:lvl w:ilvl="6" w:tplc="643A7A66">
      <w:start w:val="1"/>
      <w:numFmt w:val="bullet"/>
      <w:lvlText w:val=""/>
      <w:lvlJc w:val="left"/>
      <w:pPr>
        <w:ind w:left="5040" w:hanging="360"/>
      </w:pPr>
      <w:rPr>
        <w:rFonts w:ascii="Symbol" w:hAnsi="Symbol" w:hint="default"/>
      </w:rPr>
    </w:lvl>
    <w:lvl w:ilvl="7" w:tplc="F8AC7400">
      <w:start w:val="1"/>
      <w:numFmt w:val="bullet"/>
      <w:lvlText w:val="o"/>
      <w:lvlJc w:val="left"/>
      <w:pPr>
        <w:ind w:left="5760" w:hanging="360"/>
      </w:pPr>
      <w:rPr>
        <w:rFonts w:ascii="Courier New" w:hAnsi="Courier New" w:hint="default"/>
      </w:rPr>
    </w:lvl>
    <w:lvl w:ilvl="8" w:tplc="A75CFAA2">
      <w:start w:val="1"/>
      <w:numFmt w:val="bullet"/>
      <w:lvlText w:val=""/>
      <w:lvlJc w:val="left"/>
      <w:pPr>
        <w:ind w:left="6480" w:hanging="360"/>
      </w:pPr>
      <w:rPr>
        <w:rFonts w:ascii="Wingdings" w:hAnsi="Wingdings" w:hint="default"/>
      </w:rPr>
    </w:lvl>
  </w:abstractNum>
  <w:abstractNum w:abstractNumId="13" w15:restartNumberingAfterBreak="0">
    <w:nsid w:val="69F371ED"/>
    <w:multiLevelType w:val="hybridMultilevel"/>
    <w:tmpl w:val="34B6780C"/>
    <w:lvl w:ilvl="0" w:tplc="0A48E084">
      <w:start w:val="1"/>
      <w:numFmt w:val="bullet"/>
      <w:lvlText w:val="-"/>
      <w:lvlJc w:val="left"/>
      <w:pPr>
        <w:ind w:left="720" w:hanging="360"/>
      </w:pPr>
      <w:rPr>
        <w:rFonts w:ascii="Calibri" w:hAnsi="Calibri" w:hint="default"/>
      </w:rPr>
    </w:lvl>
    <w:lvl w:ilvl="1" w:tplc="DDE2AC42">
      <w:start w:val="1"/>
      <w:numFmt w:val="bullet"/>
      <w:lvlText w:val="o"/>
      <w:lvlJc w:val="left"/>
      <w:pPr>
        <w:ind w:left="1440" w:hanging="360"/>
      </w:pPr>
      <w:rPr>
        <w:rFonts w:ascii="Courier New" w:hAnsi="Courier New" w:hint="default"/>
      </w:rPr>
    </w:lvl>
    <w:lvl w:ilvl="2" w:tplc="072A1D70">
      <w:start w:val="1"/>
      <w:numFmt w:val="bullet"/>
      <w:lvlText w:val=""/>
      <w:lvlJc w:val="left"/>
      <w:pPr>
        <w:ind w:left="2160" w:hanging="360"/>
      </w:pPr>
      <w:rPr>
        <w:rFonts w:ascii="Wingdings" w:hAnsi="Wingdings" w:hint="default"/>
      </w:rPr>
    </w:lvl>
    <w:lvl w:ilvl="3" w:tplc="AA08999C">
      <w:start w:val="1"/>
      <w:numFmt w:val="bullet"/>
      <w:lvlText w:val=""/>
      <w:lvlJc w:val="left"/>
      <w:pPr>
        <w:ind w:left="2880" w:hanging="360"/>
      </w:pPr>
      <w:rPr>
        <w:rFonts w:ascii="Symbol" w:hAnsi="Symbol" w:hint="default"/>
      </w:rPr>
    </w:lvl>
    <w:lvl w:ilvl="4" w:tplc="6C02EEEE">
      <w:start w:val="1"/>
      <w:numFmt w:val="bullet"/>
      <w:lvlText w:val="o"/>
      <w:lvlJc w:val="left"/>
      <w:pPr>
        <w:ind w:left="3600" w:hanging="360"/>
      </w:pPr>
      <w:rPr>
        <w:rFonts w:ascii="Courier New" w:hAnsi="Courier New" w:hint="default"/>
      </w:rPr>
    </w:lvl>
    <w:lvl w:ilvl="5" w:tplc="E81AD76E">
      <w:start w:val="1"/>
      <w:numFmt w:val="bullet"/>
      <w:lvlText w:val=""/>
      <w:lvlJc w:val="left"/>
      <w:pPr>
        <w:ind w:left="4320" w:hanging="360"/>
      </w:pPr>
      <w:rPr>
        <w:rFonts w:ascii="Wingdings" w:hAnsi="Wingdings" w:hint="default"/>
      </w:rPr>
    </w:lvl>
    <w:lvl w:ilvl="6" w:tplc="4EAC8CCE">
      <w:start w:val="1"/>
      <w:numFmt w:val="bullet"/>
      <w:lvlText w:val=""/>
      <w:lvlJc w:val="left"/>
      <w:pPr>
        <w:ind w:left="5040" w:hanging="360"/>
      </w:pPr>
      <w:rPr>
        <w:rFonts w:ascii="Symbol" w:hAnsi="Symbol" w:hint="default"/>
      </w:rPr>
    </w:lvl>
    <w:lvl w:ilvl="7" w:tplc="53FC6EB6">
      <w:start w:val="1"/>
      <w:numFmt w:val="bullet"/>
      <w:lvlText w:val="o"/>
      <w:lvlJc w:val="left"/>
      <w:pPr>
        <w:ind w:left="5760" w:hanging="360"/>
      </w:pPr>
      <w:rPr>
        <w:rFonts w:ascii="Courier New" w:hAnsi="Courier New" w:hint="default"/>
      </w:rPr>
    </w:lvl>
    <w:lvl w:ilvl="8" w:tplc="C3C60FF4">
      <w:start w:val="1"/>
      <w:numFmt w:val="bullet"/>
      <w:lvlText w:val=""/>
      <w:lvlJc w:val="left"/>
      <w:pPr>
        <w:ind w:left="6480" w:hanging="360"/>
      </w:pPr>
      <w:rPr>
        <w:rFonts w:ascii="Wingdings" w:hAnsi="Wingdings" w:hint="default"/>
      </w:rPr>
    </w:lvl>
  </w:abstractNum>
  <w:abstractNum w:abstractNumId="14" w15:restartNumberingAfterBreak="0">
    <w:nsid w:val="6D830997"/>
    <w:multiLevelType w:val="hybridMultilevel"/>
    <w:tmpl w:val="41EEC858"/>
    <w:lvl w:ilvl="0" w:tplc="94B8CEA8">
      <w:start w:val="1"/>
      <w:numFmt w:val="bullet"/>
      <w:lvlText w:val="-"/>
      <w:lvlJc w:val="left"/>
      <w:pPr>
        <w:ind w:left="720" w:hanging="360"/>
      </w:pPr>
      <w:rPr>
        <w:rFonts w:ascii="Calibri" w:hAnsi="Calibri" w:hint="default"/>
      </w:rPr>
    </w:lvl>
    <w:lvl w:ilvl="1" w:tplc="BDDE9924">
      <w:start w:val="1"/>
      <w:numFmt w:val="bullet"/>
      <w:lvlText w:val="o"/>
      <w:lvlJc w:val="left"/>
      <w:pPr>
        <w:ind w:left="1440" w:hanging="360"/>
      </w:pPr>
      <w:rPr>
        <w:rFonts w:ascii="Courier New" w:hAnsi="Courier New" w:hint="default"/>
      </w:rPr>
    </w:lvl>
    <w:lvl w:ilvl="2" w:tplc="8B3606FA">
      <w:start w:val="1"/>
      <w:numFmt w:val="bullet"/>
      <w:lvlText w:val=""/>
      <w:lvlJc w:val="left"/>
      <w:pPr>
        <w:ind w:left="2160" w:hanging="360"/>
      </w:pPr>
      <w:rPr>
        <w:rFonts w:ascii="Wingdings" w:hAnsi="Wingdings" w:hint="default"/>
      </w:rPr>
    </w:lvl>
    <w:lvl w:ilvl="3" w:tplc="0B3EA830">
      <w:start w:val="1"/>
      <w:numFmt w:val="bullet"/>
      <w:lvlText w:val=""/>
      <w:lvlJc w:val="left"/>
      <w:pPr>
        <w:ind w:left="2880" w:hanging="360"/>
      </w:pPr>
      <w:rPr>
        <w:rFonts w:ascii="Symbol" w:hAnsi="Symbol" w:hint="default"/>
      </w:rPr>
    </w:lvl>
    <w:lvl w:ilvl="4" w:tplc="AC781724">
      <w:start w:val="1"/>
      <w:numFmt w:val="bullet"/>
      <w:lvlText w:val="o"/>
      <w:lvlJc w:val="left"/>
      <w:pPr>
        <w:ind w:left="3600" w:hanging="360"/>
      </w:pPr>
      <w:rPr>
        <w:rFonts w:ascii="Courier New" w:hAnsi="Courier New" w:hint="default"/>
      </w:rPr>
    </w:lvl>
    <w:lvl w:ilvl="5" w:tplc="0F5EE87A">
      <w:start w:val="1"/>
      <w:numFmt w:val="bullet"/>
      <w:lvlText w:val=""/>
      <w:lvlJc w:val="left"/>
      <w:pPr>
        <w:ind w:left="4320" w:hanging="360"/>
      </w:pPr>
      <w:rPr>
        <w:rFonts w:ascii="Wingdings" w:hAnsi="Wingdings" w:hint="default"/>
      </w:rPr>
    </w:lvl>
    <w:lvl w:ilvl="6" w:tplc="0F6AD026">
      <w:start w:val="1"/>
      <w:numFmt w:val="bullet"/>
      <w:lvlText w:val=""/>
      <w:lvlJc w:val="left"/>
      <w:pPr>
        <w:ind w:left="5040" w:hanging="360"/>
      </w:pPr>
      <w:rPr>
        <w:rFonts w:ascii="Symbol" w:hAnsi="Symbol" w:hint="default"/>
      </w:rPr>
    </w:lvl>
    <w:lvl w:ilvl="7" w:tplc="FC064078">
      <w:start w:val="1"/>
      <w:numFmt w:val="bullet"/>
      <w:lvlText w:val="o"/>
      <w:lvlJc w:val="left"/>
      <w:pPr>
        <w:ind w:left="5760" w:hanging="360"/>
      </w:pPr>
      <w:rPr>
        <w:rFonts w:ascii="Courier New" w:hAnsi="Courier New" w:hint="default"/>
      </w:rPr>
    </w:lvl>
    <w:lvl w:ilvl="8" w:tplc="BEFA3816">
      <w:start w:val="1"/>
      <w:numFmt w:val="bullet"/>
      <w:lvlText w:val=""/>
      <w:lvlJc w:val="left"/>
      <w:pPr>
        <w:ind w:left="6480" w:hanging="360"/>
      </w:pPr>
      <w:rPr>
        <w:rFonts w:ascii="Wingdings" w:hAnsi="Wingdings" w:hint="default"/>
      </w:rPr>
    </w:lvl>
  </w:abstractNum>
  <w:num w:numId="1" w16cid:durableId="789326878">
    <w:abstractNumId w:val="5"/>
  </w:num>
  <w:num w:numId="2" w16cid:durableId="1018703722">
    <w:abstractNumId w:val="0"/>
  </w:num>
  <w:num w:numId="3" w16cid:durableId="283314097">
    <w:abstractNumId w:val="2"/>
  </w:num>
  <w:num w:numId="4" w16cid:durableId="1065756356">
    <w:abstractNumId w:val="14"/>
  </w:num>
  <w:num w:numId="5" w16cid:durableId="2065181452">
    <w:abstractNumId w:val="9"/>
  </w:num>
  <w:num w:numId="6" w16cid:durableId="1221864878">
    <w:abstractNumId w:val="1"/>
  </w:num>
  <w:num w:numId="7" w16cid:durableId="1938441898">
    <w:abstractNumId w:val="13"/>
  </w:num>
  <w:num w:numId="8" w16cid:durableId="1093627358">
    <w:abstractNumId w:val="8"/>
  </w:num>
  <w:num w:numId="9" w16cid:durableId="2019378977">
    <w:abstractNumId w:val="6"/>
  </w:num>
  <w:num w:numId="10" w16cid:durableId="1531139350">
    <w:abstractNumId w:val="7"/>
  </w:num>
  <w:num w:numId="11" w16cid:durableId="1971545078">
    <w:abstractNumId w:val="12"/>
  </w:num>
  <w:num w:numId="12" w16cid:durableId="1814177872">
    <w:abstractNumId w:val="11"/>
  </w:num>
  <w:num w:numId="13" w16cid:durableId="1890724389">
    <w:abstractNumId w:val="11"/>
  </w:num>
  <w:num w:numId="14" w16cid:durableId="292835551">
    <w:abstractNumId w:val="4"/>
  </w:num>
  <w:num w:numId="15" w16cid:durableId="948513810">
    <w:abstractNumId w:val="10"/>
  </w:num>
  <w:num w:numId="16" w16cid:durableId="2141341187">
    <w:abstractNumId w:val="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lim Haidari">
    <w15:presenceInfo w15:providerId="AD" w15:userId="S::r0766583@student.thomasmore.be::315915a3-d8c8-4ef8-a754-6860c058eaab"/>
  </w15:person>
  <w15:person w15:author="Eva Burghoorn">
    <w15:presenceInfo w15:providerId="AD" w15:userId="S::r0878872@student.thomasmore.be::6018a589-21d0-4d9a-86ba-7580d8f1607f"/>
  </w15:person>
  <w15:person w15:author="Xander Put">
    <w15:presenceInfo w15:providerId="AD" w15:userId="S::r0721946@student.thomasmore.be::011d4c9d-dddd-4fae-bc03-105dbbd36b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C27"/>
    <w:rsid w:val="00003705"/>
    <w:rsid w:val="00011654"/>
    <w:rsid w:val="00015B4F"/>
    <w:rsid w:val="000209B1"/>
    <w:rsid w:val="0002412D"/>
    <w:rsid w:val="000244C2"/>
    <w:rsid w:val="00037456"/>
    <w:rsid w:val="0005424D"/>
    <w:rsid w:val="0005487D"/>
    <w:rsid w:val="00059D3B"/>
    <w:rsid w:val="0007012C"/>
    <w:rsid w:val="000702DF"/>
    <w:rsid w:val="000723CE"/>
    <w:rsid w:val="00074340"/>
    <w:rsid w:val="000748A4"/>
    <w:rsid w:val="00075600"/>
    <w:rsid w:val="00076855"/>
    <w:rsid w:val="00076C2A"/>
    <w:rsid w:val="00090310"/>
    <w:rsid w:val="00093A1C"/>
    <w:rsid w:val="00094B2A"/>
    <w:rsid w:val="00094F1E"/>
    <w:rsid w:val="00096039"/>
    <w:rsid w:val="00097BEA"/>
    <w:rsid w:val="000A0C9C"/>
    <w:rsid w:val="000A6BB0"/>
    <w:rsid w:val="000A71E0"/>
    <w:rsid w:val="000C64D5"/>
    <w:rsid w:val="000C7239"/>
    <w:rsid w:val="000E54D1"/>
    <w:rsid w:val="000F3A91"/>
    <w:rsid w:val="000F59EA"/>
    <w:rsid w:val="00102124"/>
    <w:rsid w:val="00103E54"/>
    <w:rsid w:val="001047AB"/>
    <w:rsid w:val="00106BC8"/>
    <w:rsid w:val="001105C9"/>
    <w:rsid w:val="00117F22"/>
    <w:rsid w:val="00126644"/>
    <w:rsid w:val="00126D30"/>
    <w:rsid w:val="00127C0C"/>
    <w:rsid w:val="00130BCE"/>
    <w:rsid w:val="001377A9"/>
    <w:rsid w:val="001379EB"/>
    <w:rsid w:val="00142C27"/>
    <w:rsid w:val="00144600"/>
    <w:rsid w:val="0015332E"/>
    <w:rsid w:val="00153653"/>
    <w:rsid w:val="00155D8C"/>
    <w:rsid w:val="00155F90"/>
    <w:rsid w:val="00156F1C"/>
    <w:rsid w:val="00157ABB"/>
    <w:rsid w:val="00160930"/>
    <w:rsid w:val="00160DAB"/>
    <w:rsid w:val="00165990"/>
    <w:rsid w:val="00166BB3"/>
    <w:rsid w:val="00167371"/>
    <w:rsid w:val="00172784"/>
    <w:rsid w:val="00183B0A"/>
    <w:rsid w:val="001B0CC8"/>
    <w:rsid w:val="001B2D35"/>
    <w:rsid w:val="001B2F9A"/>
    <w:rsid w:val="001B4C53"/>
    <w:rsid w:val="001C01E3"/>
    <w:rsid w:val="001C18E2"/>
    <w:rsid w:val="001C5013"/>
    <w:rsid w:val="001C732B"/>
    <w:rsid w:val="001E1D27"/>
    <w:rsid w:val="001E2ADB"/>
    <w:rsid w:val="0020006D"/>
    <w:rsid w:val="002029F8"/>
    <w:rsid w:val="00207E66"/>
    <w:rsid w:val="002131BF"/>
    <w:rsid w:val="002256A8"/>
    <w:rsid w:val="00226C1C"/>
    <w:rsid w:val="002328CA"/>
    <w:rsid w:val="00234DDC"/>
    <w:rsid w:val="00241EBC"/>
    <w:rsid w:val="0026638B"/>
    <w:rsid w:val="00271D4C"/>
    <w:rsid w:val="00276897"/>
    <w:rsid w:val="00277817"/>
    <w:rsid w:val="002812BC"/>
    <w:rsid w:val="00287D23"/>
    <w:rsid w:val="002919E6"/>
    <w:rsid w:val="00291F78"/>
    <w:rsid w:val="002965C1"/>
    <w:rsid w:val="002A0152"/>
    <w:rsid w:val="002A4424"/>
    <w:rsid w:val="002B3223"/>
    <w:rsid w:val="002B7451"/>
    <w:rsid w:val="002C33D5"/>
    <w:rsid w:val="002C418B"/>
    <w:rsid w:val="002C6509"/>
    <w:rsid w:val="002E0B98"/>
    <w:rsid w:val="002E351F"/>
    <w:rsid w:val="002E431B"/>
    <w:rsid w:val="002E5D08"/>
    <w:rsid w:val="002E68BA"/>
    <w:rsid w:val="002E7B52"/>
    <w:rsid w:val="002F09BE"/>
    <w:rsid w:val="002F6F60"/>
    <w:rsid w:val="00300B4D"/>
    <w:rsid w:val="00302D82"/>
    <w:rsid w:val="00305887"/>
    <w:rsid w:val="00311B27"/>
    <w:rsid w:val="0032089C"/>
    <w:rsid w:val="003312CD"/>
    <w:rsid w:val="00331B7F"/>
    <w:rsid w:val="00332C7B"/>
    <w:rsid w:val="00340ABB"/>
    <w:rsid w:val="00342CC4"/>
    <w:rsid w:val="003468AD"/>
    <w:rsid w:val="00355E05"/>
    <w:rsid w:val="00360963"/>
    <w:rsid w:val="00365BA4"/>
    <w:rsid w:val="00365DB6"/>
    <w:rsid w:val="003726ED"/>
    <w:rsid w:val="003770A5"/>
    <w:rsid w:val="003A0A7B"/>
    <w:rsid w:val="003A4A94"/>
    <w:rsid w:val="003A750E"/>
    <w:rsid w:val="003B1C37"/>
    <w:rsid w:val="003B390A"/>
    <w:rsid w:val="003C3D67"/>
    <w:rsid w:val="003C50C9"/>
    <w:rsid w:val="003C8835"/>
    <w:rsid w:val="003D17A5"/>
    <w:rsid w:val="003E6CEC"/>
    <w:rsid w:val="00414666"/>
    <w:rsid w:val="00415B9C"/>
    <w:rsid w:val="004163DE"/>
    <w:rsid w:val="00424212"/>
    <w:rsid w:val="0042434C"/>
    <w:rsid w:val="00425380"/>
    <w:rsid w:val="00432EEF"/>
    <w:rsid w:val="00433FD0"/>
    <w:rsid w:val="004401B7"/>
    <w:rsid w:val="00444640"/>
    <w:rsid w:val="00444DF4"/>
    <w:rsid w:val="00444E26"/>
    <w:rsid w:val="00446B0B"/>
    <w:rsid w:val="004478BC"/>
    <w:rsid w:val="004544A0"/>
    <w:rsid w:val="0046000F"/>
    <w:rsid w:val="00487C69"/>
    <w:rsid w:val="00492CF1"/>
    <w:rsid w:val="004B0638"/>
    <w:rsid w:val="004B6B15"/>
    <w:rsid w:val="004C031C"/>
    <w:rsid w:val="004C1EA7"/>
    <w:rsid w:val="004F6918"/>
    <w:rsid w:val="00510DCE"/>
    <w:rsid w:val="0051230C"/>
    <w:rsid w:val="005137F2"/>
    <w:rsid w:val="00517105"/>
    <w:rsid w:val="00527CE0"/>
    <w:rsid w:val="0053269A"/>
    <w:rsid w:val="0053402C"/>
    <w:rsid w:val="0054394A"/>
    <w:rsid w:val="00544AFD"/>
    <w:rsid w:val="005461C4"/>
    <w:rsid w:val="0055514C"/>
    <w:rsid w:val="0055612D"/>
    <w:rsid w:val="00556A30"/>
    <w:rsid w:val="005622E1"/>
    <w:rsid w:val="005628DD"/>
    <w:rsid w:val="005646DF"/>
    <w:rsid w:val="00566055"/>
    <w:rsid w:val="00566678"/>
    <w:rsid w:val="0057054E"/>
    <w:rsid w:val="0057128D"/>
    <w:rsid w:val="00571BD8"/>
    <w:rsid w:val="00583355"/>
    <w:rsid w:val="0058552A"/>
    <w:rsid w:val="0058557B"/>
    <w:rsid w:val="005A7795"/>
    <w:rsid w:val="005C21FA"/>
    <w:rsid w:val="005C2E7D"/>
    <w:rsid w:val="005C4999"/>
    <w:rsid w:val="005D0429"/>
    <w:rsid w:val="005D662A"/>
    <w:rsid w:val="005E1C56"/>
    <w:rsid w:val="005E2864"/>
    <w:rsid w:val="005E301C"/>
    <w:rsid w:val="005E6673"/>
    <w:rsid w:val="005E6E97"/>
    <w:rsid w:val="005E7E72"/>
    <w:rsid w:val="005F2A96"/>
    <w:rsid w:val="005F51DB"/>
    <w:rsid w:val="005F7BB3"/>
    <w:rsid w:val="0063404D"/>
    <w:rsid w:val="00634556"/>
    <w:rsid w:val="00636E80"/>
    <w:rsid w:val="006501D1"/>
    <w:rsid w:val="0065404B"/>
    <w:rsid w:val="006634C2"/>
    <w:rsid w:val="00665F7E"/>
    <w:rsid w:val="006714F2"/>
    <w:rsid w:val="00671753"/>
    <w:rsid w:val="00672062"/>
    <w:rsid w:val="00690B26"/>
    <w:rsid w:val="006961EE"/>
    <w:rsid w:val="006977FF"/>
    <w:rsid w:val="00697CC4"/>
    <w:rsid w:val="006A3991"/>
    <w:rsid w:val="006A5099"/>
    <w:rsid w:val="006B5DCE"/>
    <w:rsid w:val="006B707F"/>
    <w:rsid w:val="006C4354"/>
    <w:rsid w:val="006C5DE9"/>
    <w:rsid w:val="006D6014"/>
    <w:rsid w:val="006D757F"/>
    <w:rsid w:val="006E4FC4"/>
    <w:rsid w:val="006E5F9F"/>
    <w:rsid w:val="006E7E79"/>
    <w:rsid w:val="006F02F8"/>
    <w:rsid w:val="006F12CD"/>
    <w:rsid w:val="006F50DE"/>
    <w:rsid w:val="006F7AE2"/>
    <w:rsid w:val="00700985"/>
    <w:rsid w:val="00701BCC"/>
    <w:rsid w:val="0070322E"/>
    <w:rsid w:val="007232F3"/>
    <w:rsid w:val="00746B1D"/>
    <w:rsid w:val="00752839"/>
    <w:rsid w:val="007533EE"/>
    <w:rsid w:val="0075394C"/>
    <w:rsid w:val="0075573A"/>
    <w:rsid w:val="0076204C"/>
    <w:rsid w:val="007634B9"/>
    <w:rsid w:val="00770881"/>
    <w:rsid w:val="00773542"/>
    <w:rsid w:val="0077754F"/>
    <w:rsid w:val="00781E11"/>
    <w:rsid w:val="00785A69"/>
    <w:rsid w:val="0078703F"/>
    <w:rsid w:val="00795149"/>
    <w:rsid w:val="007A1C23"/>
    <w:rsid w:val="007B5058"/>
    <w:rsid w:val="007C2830"/>
    <w:rsid w:val="007C498C"/>
    <w:rsid w:val="007D080B"/>
    <w:rsid w:val="007D0E52"/>
    <w:rsid w:val="007D63E9"/>
    <w:rsid w:val="007D6D1D"/>
    <w:rsid w:val="007D749B"/>
    <w:rsid w:val="007E0C74"/>
    <w:rsid w:val="007E1997"/>
    <w:rsid w:val="007E1ECC"/>
    <w:rsid w:val="007E2236"/>
    <w:rsid w:val="007E2FDC"/>
    <w:rsid w:val="007E44E2"/>
    <w:rsid w:val="00801CA5"/>
    <w:rsid w:val="00804D81"/>
    <w:rsid w:val="00807254"/>
    <w:rsid w:val="0080735A"/>
    <w:rsid w:val="00812063"/>
    <w:rsid w:val="00814E5A"/>
    <w:rsid w:val="00815EFF"/>
    <w:rsid w:val="0082762A"/>
    <w:rsid w:val="00843ADD"/>
    <w:rsid w:val="00854EA0"/>
    <w:rsid w:val="0085503B"/>
    <w:rsid w:val="00855396"/>
    <w:rsid w:val="00865B93"/>
    <w:rsid w:val="00867A77"/>
    <w:rsid w:val="00876126"/>
    <w:rsid w:val="0088009E"/>
    <w:rsid w:val="00880DDB"/>
    <w:rsid w:val="00885BCB"/>
    <w:rsid w:val="00886B10"/>
    <w:rsid w:val="008A3442"/>
    <w:rsid w:val="008A52DF"/>
    <w:rsid w:val="008B0804"/>
    <w:rsid w:val="008B31B3"/>
    <w:rsid w:val="008B3ADD"/>
    <w:rsid w:val="008B4A8D"/>
    <w:rsid w:val="008B68CD"/>
    <w:rsid w:val="008C162C"/>
    <w:rsid w:val="008C1838"/>
    <w:rsid w:val="008C305B"/>
    <w:rsid w:val="008D3117"/>
    <w:rsid w:val="008D7C3B"/>
    <w:rsid w:val="008E455B"/>
    <w:rsid w:val="008E62B9"/>
    <w:rsid w:val="008E6C42"/>
    <w:rsid w:val="008F175F"/>
    <w:rsid w:val="008F2401"/>
    <w:rsid w:val="008F2E54"/>
    <w:rsid w:val="009024E8"/>
    <w:rsid w:val="00903B64"/>
    <w:rsid w:val="009109C7"/>
    <w:rsid w:val="00931B4C"/>
    <w:rsid w:val="00931F43"/>
    <w:rsid w:val="00934E70"/>
    <w:rsid w:val="0095178E"/>
    <w:rsid w:val="00952971"/>
    <w:rsid w:val="009545C3"/>
    <w:rsid w:val="009609F5"/>
    <w:rsid w:val="009611B0"/>
    <w:rsid w:val="00961347"/>
    <w:rsid w:val="009624BE"/>
    <w:rsid w:val="009743C6"/>
    <w:rsid w:val="00975D41"/>
    <w:rsid w:val="00995159"/>
    <w:rsid w:val="009951F3"/>
    <w:rsid w:val="009A1929"/>
    <w:rsid w:val="009B0C2A"/>
    <w:rsid w:val="009B1273"/>
    <w:rsid w:val="009B48F2"/>
    <w:rsid w:val="009B4F72"/>
    <w:rsid w:val="009B53C2"/>
    <w:rsid w:val="009C604C"/>
    <w:rsid w:val="009C6CF3"/>
    <w:rsid w:val="009D5D80"/>
    <w:rsid w:val="009F1D73"/>
    <w:rsid w:val="009F606F"/>
    <w:rsid w:val="009F778F"/>
    <w:rsid w:val="00A00BAD"/>
    <w:rsid w:val="00A0164C"/>
    <w:rsid w:val="00A05249"/>
    <w:rsid w:val="00A12DDB"/>
    <w:rsid w:val="00A27EF7"/>
    <w:rsid w:val="00A32ACF"/>
    <w:rsid w:val="00A34ECF"/>
    <w:rsid w:val="00A35D47"/>
    <w:rsid w:val="00A417CA"/>
    <w:rsid w:val="00A50004"/>
    <w:rsid w:val="00A503AE"/>
    <w:rsid w:val="00A561F0"/>
    <w:rsid w:val="00A61626"/>
    <w:rsid w:val="00A64F0F"/>
    <w:rsid w:val="00A655E4"/>
    <w:rsid w:val="00A6710C"/>
    <w:rsid w:val="00A77E95"/>
    <w:rsid w:val="00A852C7"/>
    <w:rsid w:val="00A922EC"/>
    <w:rsid w:val="00A945FB"/>
    <w:rsid w:val="00AA0911"/>
    <w:rsid w:val="00AA674A"/>
    <w:rsid w:val="00AA7E40"/>
    <w:rsid w:val="00AB1BB1"/>
    <w:rsid w:val="00AB3853"/>
    <w:rsid w:val="00AB5BAD"/>
    <w:rsid w:val="00AC3271"/>
    <w:rsid w:val="00AC4F7A"/>
    <w:rsid w:val="00AC67F2"/>
    <w:rsid w:val="00AC69EE"/>
    <w:rsid w:val="00AC7BF6"/>
    <w:rsid w:val="00AD2688"/>
    <w:rsid w:val="00AD36D7"/>
    <w:rsid w:val="00AD4B65"/>
    <w:rsid w:val="00AD6DD9"/>
    <w:rsid w:val="00AE15C5"/>
    <w:rsid w:val="00AF1028"/>
    <w:rsid w:val="00AF2248"/>
    <w:rsid w:val="00AF22ED"/>
    <w:rsid w:val="00AF5B64"/>
    <w:rsid w:val="00AF704D"/>
    <w:rsid w:val="00AF71D2"/>
    <w:rsid w:val="00B042E6"/>
    <w:rsid w:val="00B04410"/>
    <w:rsid w:val="00B122F5"/>
    <w:rsid w:val="00B130F0"/>
    <w:rsid w:val="00B16766"/>
    <w:rsid w:val="00B17BF9"/>
    <w:rsid w:val="00B21A2B"/>
    <w:rsid w:val="00B26C9E"/>
    <w:rsid w:val="00B27E0D"/>
    <w:rsid w:val="00B30422"/>
    <w:rsid w:val="00B35F9C"/>
    <w:rsid w:val="00B36AB8"/>
    <w:rsid w:val="00B41A03"/>
    <w:rsid w:val="00B475F6"/>
    <w:rsid w:val="00B500D0"/>
    <w:rsid w:val="00B51205"/>
    <w:rsid w:val="00B53CF9"/>
    <w:rsid w:val="00B55512"/>
    <w:rsid w:val="00B5713E"/>
    <w:rsid w:val="00B5768F"/>
    <w:rsid w:val="00B6067B"/>
    <w:rsid w:val="00B60FF2"/>
    <w:rsid w:val="00B6126B"/>
    <w:rsid w:val="00B6265D"/>
    <w:rsid w:val="00B64191"/>
    <w:rsid w:val="00B660C0"/>
    <w:rsid w:val="00B67D8A"/>
    <w:rsid w:val="00B74C34"/>
    <w:rsid w:val="00B75171"/>
    <w:rsid w:val="00B8275F"/>
    <w:rsid w:val="00B849FF"/>
    <w:rsid w:val="00B85CFA"/>
    <w:rsid w:val="00B916E8"/>
    <w:rsid w:val="00B92A94"/>
    <w:rsid w:val="00BA37A0"/>
    <w:rsid w:val="00BA43C5"/>
    <w:rsid w:val="00BA654E"/>
    <w:rsid w:val="00BA692D"/>
    <w:rsid w:val="00BB53EB"/>
    <w:rsid w:val="00BB5842"/>
    <w:rsid w:val="00BC2094"/>
    <w:rsid w:val="00BC20CB"/>
    <w:rsid w:val="00BC3ACC"/>
    <w:rsid w:val="00BD55EB"/>
    <w:rsid w:val="00BD57D2"/>
    <w:rsid w:val="00BE106B"/>
    <w:rsid w:val="00BE10A0"/>
    <w:rsid w:val="00BE1581"/>
    <w:rsid w:val="00BE4913"/>
    <w:rsid w:val="00BF199A"/>
    <w:rsid w:val="00BF1A6C"/>
    <w:rsid w:val="00C00A93"/>
    <w:rsid w:val="00C10442"/>
    <w:rsid w:val="00C132D1"/>
    <w:rsid w:val="00C13B78"/>
    <w:rsid w:val="00C14E1B"/>
    <w:rsid w:val="00C22AFE"/>
    <w:rsid w:val="00C270AA"/>
    <w:rsid w:val="00C36F10"/>
    <w:rsid w:val="00C51EF8"/>
    <w:rsid w:val="00C56A82"/>
    <w:rsid w:val="00C6181B"/>
    <w:rsid w:val="00C72A9C"/>
    <w:rsid w:val="00C75D5E"/>
    <w:rsid w:val="00C767F9"/>
    <w:rsid w:val="00C90706"/>
    <w:rsid w:val="00C91EE8"/>
    <w:rsid w:val="00C9598D"/>
    <w:rsid w:val="00C97B88"/>
    <w:rsid w:val="00CB31DC"/>
    <w:rsid w:val="00CB4503"/>
    <w:rsid w:val="00CB6073"/>
    <w:rsid w:val="00CB7721"/>
    <w:rsid w:val="00CC33F9"/>
    <w:rsid w:val="00CD3D83"/>
    <w:rsid w:val="00CD40A4"/>
    <w:rsid w:val="00CD5358"/>
    <w:rsid w:val="00CD5AD2"/>
    <w:rsid w:val="00CD66E0"/>
    <w:rsid w:val="00CE15CB"/>
    <w:rsid w:val="00CF14F3"/>
    <w:rsid w:val="00CF2EB3"/>
    <w:rsid w:val="00CF4C55"/>
    <w:rsid w:val="00D05421"/>
    <w:rsid w:val="00D054F2"/>
    <w:rsid w:val="00D1516A"/>
    <w:rsid w:val="00D2077E"/>
    <w:rsid w:val="00D24479"/>
    <w:rsid w:val="00D3069F"/>
    <w:rsid w:val="00D3144C"/>
    <w:rsid w:val="00D434FC"/>
    <w:rsid w:val="00D47B38"/>
    <w:rsid w:val="00D53D99"/>
    <w:rsid w:val="00D54B1B"/>
    <w:rsid w:val="00D66DAC"/>
    <w:rsid w:val="00D67891"/>
    <w:rsid w:val="00D72973"/>
    <w:rsid w:val="00D73369"/>
    <w:rsid w:val="00D77078"/>
    <w:rsid w:val="00D87E21"/>
    <w:rsid w:val="00D90732"/>
    <w:rsid w:val="00D93AB6"/>
    <w:rsid w:val="00DA2E93"/>
    <w:rsid w:val="00DB2242"/>
    <w:rsid w:val="00DB424B"/>
    <w:rsid w:val="00DB7E81"/>
    <w:rsid w:val="00DC0707"/>
    <w:rsid w:val="00DC144B"/>
    <w:rsid w:val="00DC5235"/>
    <w:rsid w:val="00DD40C2"/>
    <w:rsid w:val="00DD596B"/>
    <w:rsid w:val="00DE42A2"/>
    <w:rsid w:val="00DE4DD7"/>
    <w:rsid w:val="00DE5392"/>
    <w:rsid w:val="00DE6F76"/>
    <w:rsid w:val="00DF467F"/>
    <w:rsid w:val="00E03D3F"/>
    <w:rsid w:val="00E06E7F"/>
    <w:rsid w:val="00E07D64"/>
    <w:rsid w:val="00E106A0"/>
    <w:rsid w:val="00E1142D"/>
    <w:rsid w:val="00E11F73"/>
    <w:rsid w:val="00E17BED"/>
    <w:rsid w:val="00E220B1"/>
    <w:rsid w:val="00E22AE5"/>
    <w:rsid w:val="00E2455D"/>
    <w:rsid w:val="00E27B4F"/>
    <w:rsid w:val="00E30870"/>
    <w:rsid w:val="00E31D1B"/>
    <w:rsid w:val="00E54E3F"/>
    <w:rsid w:val="00E56D47"/>
    <w:rsid w:val="00E57C37"/>
    <w:rsid w:val="00E652E6"/>
    <w:rsid w:val="00E7274B"/>
    <w:rsid w:val="00E75275"/>
    <w:rsid w:val="00E79414"/>
    <w:rsid w:val="00E82A86"/>
    <w:rsid w:val="00E84830"/>
    <w:rsid w:val="00E849C2"/>
    <w:rsid w:val="00E96824"/>
    <w:rsid w:val="00E96B8A"/>
    <w:rsid w:val="00EA4B40"/>
    <w:rsid w:val="00EA56A1"/>
    <w:rsid w:val="00EB0755"/>
    <w:rsid w:val="00EB2571"/>
    <w:rsid w:val="00EB3E41"/>
    <w:rsid w:val="00EB75B0"/>
    <w:rsid w:val="00EC41A1"/>
    <w:rsid w:val="00EC7994"/>
    <w:rsid w:val="00ED08BA"/>
    <w:rsid w:val="00ED1C04"/>
    <w:rsid w:val="00ED243B"/>
    <w:rsid w:val="00ED3186"/>
    <w:rsid w:val="00ED6984"/>
    <w:rsid w:val="00ED7ADD"/>
    <w:rsid w:val="00EE0E4E"/>
    <w:rsid w:val="00EF7816"/>
    <w:rsid w:val="00F01E45"/>
    <w:rsid w:val="00F038C0"/>
    <w:rsid w:val="00F12622"/>
    <w:rsid w:val="00F12EF5"/>
    <w:rsid w:val="00F15A83"/>
    <w:rsid w:val="00F17703"/>
    <w:rsid w:val="00F2098E"/>
    <w:rsid w:val="00F2518B"/>
    <w:rsid w:val="00F25CA1"/>
    <w:rsid w:val="00F26493"/>
    <w:rsid w:val="00F26944"/>
    <w:rsid w:val="00F32F01"/>
    <w:rsid w:val="00F346CE"/>
    <w:rsid w:val="00F4095D"/>
    <w:rsid w:val="00F441B3"/>
    <w:rsid w:val="00F461D5"/>
    <w:rsid w:val="00F46356"/>
    <w:rsid w:val="00F52996"/>
    <w:rsid w:val="00F5454D"/>
    <w:rsid w:val="00F55651"/>
    <w:rsid w:val="00F70A22"/>
    <w:rsid w:val="00F74834"/>
    <w:rsid w:val="00F75EA9"/>
    <w:rsid w:val="00F764E3"/>
    <w:rsid w:val="00F854CA"/>
    <w:rsid w:val="00FA2921"/>
    <w:rsid w:val="00FA2C69"/>
    <w:rsid w:val="00FB0F08"/>
    <w:rsid w:val="00FB2F3F"/>
    <w:rsid w:val="00FB41A1"/>
    <w:rsid w:val="00FB5CE3"/>
    <w:rsid w:val="00FC548E"/>
    <w:rsid w:val="00FC6B73"/>
    <w:rsid w:val="00FD738E"/>
    <w:rsid w:val="00FE0F37"/>
    <w:rsid w:val="00FE4507"/>
    <w:rsid w:val="00FF0536"/>
    <w:rsid w:val="00FF1334"/>
    <w:rsid w:val="00FF3679"/>
    <w:rsid w:val="00FF6F7C"/>
    <w:rsid w:val="012A5E67"/>
    <w:rsid w:val="0133C435"/>
    <w:rsid w:val="013BA794"/>
    <w:rsid w:val="01863803"/>
    <w:rsid w:val="01949F60"/>
    <w:rsid w:val="01A8253D"/>
    <w:rsid w:val="01C3424B"/>
    <w:rsid w:val="01F0E924"/>
    <w:rsid w:val="020CAE40"/>
    <w:rsid w:val="020E9022"/>
    <w:rsid w:val="021DA26F"/>
    <w:rsid w:val="023CE5AD"/>
    <w:rsid w:val="0240D6BE"/>
    <w:rsid w:val="0250BADB"/>
    <w:rsid w:val="0259BD9A"/>
    <w:rsid w:val="0283403F"/>
    <w:rsid w:val="03061343"/>
    <w:rsid w:val="0328D12F"/>
    <w:rsid w:val="034338E2"/>
    <w:rsid w:val="0348A76F"/>
    <w:rsid w:val="037B4B37"/>
    <w:rsid w:val="038B4E2E"/>
    <w:rsid w:val="03985B20"/>
    <w:rsid w:val="03ADA900"/>
    <w:rsid w:val="03AE5265"/>
    <w:rsid w:val="03D9AF7C"/>
    <w:rsid w:val="041F2447"/>
    <w:rsid w:val="0429634C"/>
    <w:rsid w:val="042A5D52"/>
    <w:rsid w:val="044222E0"/>
    <w:rsid w:val="044C1339"/>
    <w:rsid w:val="04D75582"/>
    <w:rsid w:val="04DB2F8C"/>
    <w:rsid w:val="04DF6ED9"/>
    <w:rsid w:val="05123DF5"/>
    <w:rsid w:val="052062E5"/>
    <w:rsid w:val="05550ED6"/>
    <w:rsid w:val="056E6B69"/>
    <w:rsid w:val="057BCD64"/>
    <w:rsid w:val="05B55023"/>
    <w:rsid w:val="05C888E1"/>
    <w:rsid w:val="05CBE7AE"/>
    <w:rsid w:val="05ED5D8B"/>
    <w:rsid w:val="05F97AC3"/>
    <w:rsid w:val="0602EB72"/>
    <w:rsid w:val="06040CB0"/>
    <w:rsid w:val="0620AE86"/>
    <w:rsid w:val="06369216"/>
    <w:rsid w:val="0654FD36"/>
    <w:rsid w:val="06599033"/>
    <w:rsid w:val="065EA523"/>
    <w:rsid w:val="06669DAF"/>
    <w:rsid w:val="06A88778"/>
    <w:rsid w:val="06B79457"/>
    <w:rsid w:val="06CBCB04"/>
    <w:rsid w:val="06D2CE35"/>
    <w:rsid w:val="06F979C6"/>
    <w:rsid w:val="070DC57F"/>
    <w:rsid w:val="070F48BC"/>
    <w:rsid w:val="07640890"/>
    <w:rsid w:val="0766B56D"/>
    <w:rsid w:val="079C6456"/>
    <w:rsid w:val="079EF88E"/>
    <w:rsid w:val="07B0203A"/>
    <w:rsid w:val="07C10A19"/>
    <w:rsid w:val="07C13BA2"/>
    <w:rsid w:val="07C8FD9C"/>
    <w:rsid w:val="083E3749"/>
    <w:rsid w:val="085434FB"/>
    <w:rsid w:val="086F560B"/>
    <w:rsid w:val="0884814A"/>
    <w:rsid w:val="088755AD"/>
    <w:rsid w:val="0887F395"/>
    <w:rsid w:val="089E5AC1"/>
    <w:rsid w:val="08A0C88B"/>
    <w:rsid w:val="08A4716C"/>
    <w:rsid w:val="08B64A42"/>
    <w:rsid w:val="08CE5F48"/>
    <w:rsid w:val="0909CC2B"/>
    <w:rsid w:val="091610B3"/>
    <w:rsid w:val="094C8B54"/>
    <w:rsid w:val="095F2577"/>
    <w:rsid w:val="096166DE"/>
    <w:rsid w:val="096BCCA3"/>
    <w:rsid w:val="09793193"/>
    <w:rsid w:val="09894861"/>
    <w:rsid w:val="098FB38B"/>
    <w:rsid w:val="0991B7FA"/>
    <w:rsid w:val="09928454"/>
    <w:rsid w:val="09934636"/>
    <w:rsid w:val="09A192A9"/>
    <w:rsid w:val="09BE1B0A"/>
    <w:rsid w:val="09C516A4"/>
    <w:rsid w:val="09CD5E59"/>
    <w:rsid w:val="09E616FF"/>
    <w:rsid w:val="09F1DD3D"/>
    <w:rsid w:val="0A106E18"/>
    <w:rsid w:val="0A1B994F"/>
    <w:rsid w:val="0A23C3F6"/>
    <w:rsid w:val="0A3C98EC"/>
    <w:rsid w:val="0A4455E9"/>
    <w:rsid w:val="0A626F75"/>
    <w:rsid w:val="0A9CCD0E"/>
    <w:rsid w:val="0AA76861"/>
    <w:rsid w:val="0AB170BD"/>
    <w:rsid w:val="0ABE01E5"/>
    <w:rsid w:val="0ABE8709"/>
    <w:rsid w:val="0AD48CDE"/>
    <w:rsid w:val="0AE4037E"/>
    <w:rsid w:val="0B032A57"/>
    <w:rsid w:val="0B10823B"/>
    <w:rsid w:val="0B119B4C"/>
    <w:rsid w:val="0B1F79EF"/>
    <w:rsid w:val="0B40424E"/>
    <w:rsid w:val="0B61210D"/>
    <w:rsid w:val="0B850A15"/>
    <w:rsid w:val="0B87AA5A"/>
    <w:rsid w:val="0B89803D"/>
    <w:rsid w:val="0B8A45E6"/>
    <w:rsid w:val="0B94F754"/>
    <w:rsid w:val="0BA22685"/>
    <w:rsid w:val="0BA285A9"/>
    <w:rsid w:val="0BE0264A"/>
    <w:rsid w:val="0BE0AFBA"/>
    <w:rsid w:val="0BE739D7"/>
    <w:rsid w:val="0C168FBE"/>
    <w:rsid w:val="0C1BE507"/>
    <w:rsid w:val="0C241920"/>
    <w:rsid w:val="0C2803EA"/>
    <w:rsid w:val="0C77ED1B"/>
    <w:rsid w:val="0C88BD28"/>
    <w:rsid w:val="0C8CE58D"/>
    <w:rsid w:val="0CAD9E88"/>
    <w:rsid w:val="0CBDD59E"/>
    <w:rsid w:val="0CD7133A"/>
    <w:rsid w:val="0CE58DE1"/>
    <w:rsid w:val="0CFF027A"/>
    <w:rsid w:val="0D14B807"/>
    <w:rsid w:val="0D24A8CC"/>
    <w:rsid w:val="0D4A1163"/>
    <w:rsid w:val="0D52F855"/>
    <w:rsid w:val="0D795907"/>
    <w:rsid w:val="0D7D90FD"/>
    <w:rsid w:val="0DB1A343"/>
    <w:rsid w:val="0DD5A054"/>
    <w:rsid w:val="0DE6C136"/>
    <w:rsid w:val="0E194FF7"/>
    <w:rsid w:val="0E50AAE0"/>
    <w:rsid w:val="0E59FEE3"/>
    <w:rsid w:val="0E61C486"/>
    <w:rsid w:val="0E621FFB"/>
    <w:rsid w:val="0E646E4F"/>
    <w:rsid w:val="0E74DFC8"/>
    <w:rsid w:val="0E79B50D"/>
    <w:rsid w:val="0E7A10B6"/>
    <w:rsid w:val="0E7E7928"/>
    <w:rsid w:val="0F28978A"/>
    <w:rsid w:val="0F3402FF"/>
    <w:rsid w:val="0F484BDD"/>
    <w:rsid w:val="0F7B4FD6"/>
    <w:rsid w:val="0F9AB03E"/>
    <w:rsid w:val="0FA34AD1"/>
    <w:rsid w:val="0FA847CB"/>
    <w:rsid w:val="0FB5A56A"/>
    <w:rsid w:val="0FBCF83E"/>
    <w:rsid w:val="0FCC877B"/>
    <w:rsid w:val="0FCEA4ED"/>
    <w:rsid w:val="0FD34081"/>
    <w:rsid w:val="0FE9E6DD"/>
    <w:rsid w:val="0FF4FE9A"/>
    <w:rsid w:val="1017912A"/>
    <w:rsid w:val="105147F4"/>
    <w:rsid w:val="1053D5BA"/>
    <w:rsid w:val="105C1696"/>
    <w:rsid w:val="107B835F"/>
    <w:rsid w:val="10D5952F"/>
    <w:rsid w:val="10F2305B"/>
    <w:rsid w:val="10F44F35"/>
    <w:rsid w:val="11058892"/>
    <w:rsid w:val="111CD450"/>
    <w:rsid w:val="112E76FF"/>
    <w:rsid w:val="1136418E"/>
    <w:rsid w:val="1145B263"/>
    <w:rsid w:val="114B3567"/>
    <w:rsid w:val="116AA5EE"/>
    <w:rsid w:val="117E8A28"/>
    <w:rsid w:val="11888915"/>
    <w:rsid w:val="118E40BA"/>
    <w:rsid w:val="1199C0BD"/>
    <w:rsid w:val="1199F4C1"/>
    <w:rsid w:val="11A722BD"/>
    <w:rsid w:val="11E17773"/>
    <w:rsid w:val="11F819EF"/>
    <w:rsid w:val="12015AA6"/>
    <w:rsid w:val="120A6538"/>
    <w:rsid w:val="1232C593"/>
    <w:rsid w:val="12564520"/>
    <w:rsid w:val="12A1EF57"/>
    <w:rsid w:val="12A205AD"/>
    <w:rsid w:val="12A97010"/>
    <w:rsid w:val="12BFB5E4"/>
    <w:rsid w:val="12C1A3CF"/>
    <w:rsid w:val="12C998EE"/>
    <w:rsid w:val="12D211EF"/>
    <w:rsid w:val="13167474"/>
    <w:rsid w:val="13303074"/>
    <w:rsid w:val="13378547"/>
    <w:rsid w:val="1339CE39"/>
    <w:rsid w:val="134B34FB"/>
    <w:rsid w:val="13548429"/>
    <w:rsid w:val="1361AEF8"/>
    <w:rsid w:val="137FDD42"/>
    <w:rsid w:val="138CD8A3"/>
    <w:rsid w:val="138D94E5"/>
    <w:rsid w:val="13A75D5E"/>
    <w:rsid w:val="13E9CC47"/>
    <w:rsid w:val="13FB7FCD"/>
    <w:rsid w:val="140A9566"/>
    <w:rsid w:val="140B6F89"/>
    <w:rsid w:val="1413C1B6"/>
    <w:rsid w:val="14152D14"/>
    <w:rsid w:val="1444CECC"/>
    <w:rsid w:val="14695F97"/>
    <w:rsid w:val="1487F05E"/>
    <w:rsid w:val="148AF6B2"/>
    <w:rsid w:val="14ACCC4E"/>
    <w:rsid w:val="14BA4070"/>
    <w:rsid w:val="14BE481C"/>
    <w:rsid w:val="14C115E9"/>
    <w:rsid w:val="14D4CA26"/>
    <w:rsid w:val="15082E27"/>
    <w:rsid w:val="1527218F"/>
    <w:rsid w:val="15372D76"/>
    <w:rsid w:val="15598512"/>
    <w:rsid w:val="156532E2"/>
    <w:rsid w:val="156D5F57"/>
    <w:rsid w:val="15765729"/>
    <w:rsid w:val="15793683"/>
    <w:rsid w:val="15941473"/>
    <w:rsid w:val="15A3A340"/>
    <w:rsid w:val="15B10DD8"/>
    <w:rsid w:val="15B5A44D"/>
    <w:rsid w:val="15CBA897"/>
    <w:rsid w:val="15D7376B"/>
    <w:rsid w:val="15D94FBC"/>
    <w:rsid w:val="1609B2B1"/>
    <w:rsid w:val="162B5F00"/>
    <w:rsid w:val="162D0E76"/>
    <w:rsid w:val="1654F9A6"/>
    <w:rsid w:val="168375B5"/>
    <w:rsid w:val="169DF46B"/>
    <w:rsid w:val="169FEB20"/>
    <w:rsid w:val="170F402B"/>
    <w:rsid w:val="1718169A"/>
    <w:rsid w:val="171F1CAD"/>
    <w:rsid w:val="172DE3FD"/>
    <w:rsid w:val="172F9E11"/>
    <w:rsid w:val="17304842"/>
    <w:rsid w:val="174BE91B"/>
    <w:rsid w:val="1754FBEF"/>
    <w:rsid w:val="1764167C"/>
    <w:rsid w:val="17C195F6"/>
    <w:rsid w:val="17CC276E"/>
    <w:rsid w:val="17E24477"/>
    <w:rsid w:val="181F4616"/>
    <w:rsid w:val="183251D8"/>
    <w:rsid w:val="183306C0"/>
    <w:rsid w:val="1834FD99"/>
    <w:rsid w:val="184295E6"/>
    <w:rsid w:val="1849E57A"/>
    <w:rsid w:val="184A11E6"/>
    <w:rsid w:val="184C6ECB"/>
    <w:rsid w:val="1853D1FF"/>
    <w:rsid w:val="1856CC5E"/>
    <w:rsid w:val="185D0373"/>
    <w:rsid w:val="185DC118"/>
    <w:rsid w:val="18A2A6B5"/>
    <w:rsid w:val="18E7CDDA"/>
    <w:rsid w:val="19334B37"/>
    <w:rsid w:val="196C4B9F"/>
    <w:rsid w:val="196FDFA1"/>
    <w:rsid w:val="197089C7"/>
    <w:rsid w:val="198D674F"/>
    <w:rsid w:val="19F6441E"/>
    <w:rsid w:val="1A08C7AB"/>
    <w:rsid w:val="1A17FF35"/>
    <w:rsid w:val="1A677E33"/>
    <w:rsid w:val="1A85F15D"/>
    <w:rsid w:val="1A8D4029"/>
    <w:rsid w:val="1ABAA275"/>
    <w:rsid w:val="1AF0E1D1"/>
    <w:rsid w:val="1AF4698D"/>
    <w:rsid w:val="1AF893B1"/>
    <w:rsid w:val="1B1FF984"/>
    <w:rsid w:val="1B273F61"/>
    <w:rsid w:val="1B42F66F"/>
    <w:rsid w:val="1B5140DD"/>
    <w:rsid w:val="1B5B2EB8"/>
    <w:rsid w:val="1B5F40ED"/>
    <w:rsid w:val="1B668D47"/>
    <w:rsid w:val="1B76DE98"/>
    <w:rsid w:val="1B92147F"/>
    <w:rsid w:val="1B9683EC"/>
    <w:rsid w:val="1BB6B417"/>
    <w:rsid w:val="1BB966DA"/>
    <w:rsid w:val="1BC0ECB9"/>
    <w:rsid w:val="1BC6FBE3"/>
    <w:rsid w:val="1BCA017F"/>
    <w:rsid w:val="1BEA0391"/>
    <w:rsid w:val="1BEE6F97"/>
    <w:rsid w:val="1C04A4DE"/>
    <w:rsid w:val="1C21C1BE"/>
    <w:rsid w:val="1C3AEA1B"/>
    <w:rsid w:val="1C8100A2"/>
    <w:rsid w:val="1C8A6F83"/>
    <w:rsid w:val="1CB44962"/>
    <w:rsid w:val="1CC6FC45"/>
    <w:rsid w:val="1CC7CF0E"/>
    <w:rsid w:val="1CED113E"/>
    <w:rsid w:val="1CF51CA3"/>
    <w:rsid w:val="1CF68358"/>
    <w:rsid w:val="1CF98865"/>
    <w:rsid w:val="1D165DAF"/>
    <w:rsid w:val="1D21482A"/>
    <w:rsid w:val="1D3D9FF2"/>
    <w:rsid w:val="1D3F7B6B"/>
    <w:rsid w:val="1D514E1D"/>
    <w:rsid w:val="1D6452E5"/>
    <w:rsid w:val="1D68E500"/>
    <w:rsid w:val="1D70579F"/>
    <w:rsid w:val="1D73E6A5"/>
    <w:rsid w:val="1D755007"/>
    <w:rsid w:val="1D8D2D1F"/>
    <w:rsid w:val="1DA868A4"/>
    <w:rsid w:val="1DBD921F"/>
    <w:rsid w:val="1DE02FCE"/>
    <w:rsid w:val="1DEC7E9F"/>
    <w:rsid w:val="1E05FAD6"/>
    <w:rsid w:val="1E06D7BD"/>
    <w:rsid w:val="1E0A92A1"/>
    <w:rsid w:val="1E182006"/>
    <w:rsid w:val="1E21E73E"/>
    <w:rsid w:val="1E3C74F9"/>
    <w:rsid w:val="1E732D8B"/>
    <w:rsid w:val="1E759B6D"/>
    <w:rsid w:val="1E923581"/>
    <w:rsid w:val="1E92FBBB"/>
    <w:rsid w:val="1EA5E1F1"/>
    <w:rsid w:val="1EA8D7B9"/>
    <w:rsid w:val="1EB6537A"/>
    <w:rsid w:val="1EC6B551"/>
    <w:rsid w:val="1ED39A7F"/>
    <w:rsid w:val="1ED3A0C5"/>
    <w:rsid w:val="1EFA8335"/>
    <w:rsid w:val="1F161E0F"/>
    <w:rsid w:val="1F2A2085"/>
    <w:rsid w:val="1F381CC7"/>
    <w:rsid w:val="1F3EC7C1"/>
    <w:rsid w:val="1F5D87E8"/>
    <w:rsid w:val="1F6A2AF1"/>
    <w:rsid w:val="1F77E7AF"/>
    <w:rsid w:val="1F9A3298"/>
    <w:rsid w:val="1FB1378D"/>
    <w:rsid w:val="1FCC3502"/>
    <w:rsid w:val="1FCCA61B"/>
    <w:rsid w:val="1FD1D2AF"/>
    <w:rsid w:val="1FDABF44"/>
    <w:rsid w:val="2022B1FD"/>
    <w:rsid w:val="2027AB65"/>
    <w:rsid w:val="202A505D"/>
    <w:rsid w:val="20427C9B"/>
    <w:rsid w:val="204D046F"/>
    <w:rsid w:val="207669AD"/>
    <w:rsid w:val="2076CB3A"/>
    <w:rsid w:val="208546CB"/>
    <w:rsid w:val="208CC476"/>
    <w:rsid w:val="2094C283"/>
    <w:rsid w:val="20C51F03"/>
    <w:rsid w:val="20D5908C"/>
    <w:rsid w:val="20DC71B6"/>
    <w:rsid w:val="20E10DCA"/>
    <w:rsid w:val="20F95849"/>
    <w:rsid w:val="20FD6B0D"/>
    <w:rsid w:val="211494C8"/>
    <w:rsid w:val="213524BA"/>
    <w:rsid w:val="214BD9DD"/>
    <w:rsid w:val="2166B52C"/>
    <w:rsid w:val="21959E5A"/>
    <w:rsid w:val="21B16B0F"/>
    <w:rsid w:val="21B52C6F"/>
    <w:rsid w:val="21C86663"/>
    <w:rsid w:val="21ED68A9"/>
    <w:rsid w:val="21FD4BCD"/>
    <w:rsid w:val="221D4A7B"/>
    <w:rsid w:val="22308DC6"/>
    <w:rsid w:val="22343A48"/>
    <w:rsid w:val="226B7EE9"/>
    <w:rsid w:val="227156C0"/>
    <w:rsid w:val="22843211"/>
    <w:rsid w:val="228E189C"/>
    <w:rsid w:val="22B728C8"/>
    <w:rsid w:val="22ED8ACE"/>
    <w:rsid w:val="22EFFC58"/>
    <w:rsid w:val="22F63E38"/>
    <w:rsid w:val="2302858D"/>
    <w:rsid w:val="2309D508"/>
    <w:rsid w:val="2310D983"/>
    <w:rsid w:val="23177D48"/>
    <w:rsid w:val="233176F3"/>
    <w:rsid w:val="23852E62"/>
    <w:rsid w:val="238AA03D"/>
    <w:rsid w:val="23B180DF"/>
    <w:rsid w:val="23E9C034"/>
    <w:rsid w:val="23F4A98F"/>
    <w:rsid w:val="2406B439"/>
    <w:rsid w:val="240FC134"/>
    <w:rsid w:val="2411EC13"/>
    <w:rsid w:val="2429A9B1"/>
    <w:rsid w:val="2430D88F"/>
    <w:rsid w:val="2452F929"/>
    <w:rsid w:val="2454A35B"/>
    <w:rsid w:val="2458E09B"/>
    <w:rsid w:val="247754D1"/>
    <w:rsid w:val="24971D35"/>
    <w:rsid w:val="24CB97F0"/>
    <w:rsid w:val="24DE1DCD"/>
    <w:rsid w:val="24EBFD3A"/>
    <w:rsid w:val="24EC909A"/>
    <w:rsid w:val="24ED22B1"/>
    <w:rsid w:val="2501BC18"/>
    <w:rsid w:val="250FD8A1"/>
    <w:rsid w:val="251B90A9"/>
    <w:rsid w:val="252BDDFB"/>
    <w:rsid w:val="252F62BA"/>
    <w:rsid w:val="253DE71C"/>
    <w:rsid w:val="25444212"/>
    <w:rsid w:val="254DD4E7"/>
    <w:rsid w:val="256CC6E5"/>
    <w:rsid w:val="258E25AA"/>
    <w:rsid w:val="258F0EC6"/>
    <w:rsid w:val="25940538"/>
    <w:rsid w:val="259DD54D"/>
    <w:rsid w:val="25BE2A79"/>
    <w:rsid w:val="25D1517E"/>
    <w:rsid w:val="25D5CA07"/>
    <w:rsid w:val="25D65412"/>
    <w:rsid w:val="25DD17D6"/>
    <w:rsid w:val="25F03318"/>
    <w:rsid w:val="260E1CB2"/>
    <w:rsid w:val="2612ED04"/>
    <w:rsid w:val="26182E9A"/>
    <w:rsid w:val="261F4B00"/>
    <w:rsid w:val="262A5541"/>
    <w:rsid w:val="266E68DD"/>
    <w:rsid w:val="26753C7C"/>
    <w:rsid w:val="26993C62"/>
    <w:rsid w:val="26B7D9BD"/>
    <w:rsid w:val="26D95D1D"/>
    <w:rsid w:val="26FB479A"/>
    <w:rsid w:val="2706A87D"/>
    <w:rsid w:val="270D7F8B"/>
    <w:rsid w:val="271999FB"/>
    <w:rsid w:val="27284B54"/>
    <w:rsid w:val="2731979C"/>
    <w:rsid w:val="273FF50E"/>
    <w:rsid w:val="2750167D"/>
    <w:rsid w:val="275C478A"/>
    <w:rsid w:val="275C8E6B"/>
    <w:rsid w:val="27722473"/>
    <w:rsid w:val="2798D6FB"/>
    <w:rsid w:val="27B82446"/>
    <w:rsid w:val="27CDBA5B"/>
    <w:rsid w:val="27E38753"/>
    <w:rsid w:val="27EBA614"/>
    <w:rsid w:val="27F87712"/>
    <w:rsid w:val="2816AB3A"/>
    <w:rsid w:val="2827D258"/>
    <w:rsid w:val="2876B295"/>
    <w:rsid w:val="28862792"/>
    <w:rsid w:val="288AA8E6"/>
    <w:rsid w:val="28AD529E"/>
    <w:rsid w:val="28AE9B0D"/>
    <w:rsid w:val="28B693A4"/>
    <w:rsid w:val="28BC2E2F"/>
    <w:rsid w:val="28C41BB5"/>
    <w:rsid w:val="28D851D8"/>
    <w:rsid w:val="28DA5B98"/>
    <w:rsid w:val="28DDAD30"/>
    <w:rsid w:val="28F3B887"/>
    <w:rsid w:val="29000D51"/>
    <w:rsid w:val="290110EC"/>
    <w:rsid w:val="290DF4D4"/>
    <w:rsid w:val="29211FDC"/>
    <w:rsid w:val="29262BE1"/>
    <w:rsid w:val="29310CCF"/>
    <w:rsid w:val="293F139E"/>
    <w:rsid w:val="29664113"/>
    <w:rsid w:val="2983848E"/>
    <w:rsid w:val="29C1BE34"/>
    <w:rsid w:val="29DF1259"/>
    <w:rsid w:val="29F82402"/>
    <w:rsid w:val="2A43662B"/>
    <w:rsid w:val="2A46C3B9"/>
    <w:rsid w:val="2A4E4DFE"/>
    <w:rsid w:val="2A5ABBDA"/>
    <w:rsid w:val="2A815A2B"/>
    <w:rsid w:val="2A83960F"/>
    <w:rsid w:val="2A851481"/>
    <w:rsid w:val="2A8CC0F5"/>
    <w:rsid w:val="2AB90C93"/>
    <w:rsid w:val="2AC5CB6B"/>
    <w:rsid w:val="2AD16FB9"/>
    <w:rsid w:val="2AE4A1AB"/>
    <w:rsid w:val="2B108BCF"/>
    <w:rsid w:val="2B118001"/>
    <w:rsid w:val="2B63E789"/>
    <w:rsid w:val="2B665878"/>
    <w:rsid w:val="2B7CB0E6"/>
    <w:rsid w:val="2B98E38E"/>
    <w:rsid w:val="2B9EA3D0"/>
    <w:rsid w:val="2BB14A7A"/>
    <w:rsid w:val="2BBA6692"/>
    <w:rsid w:val="2BBAF831"/>
    <w:rsid w:val="2BBBDE1B"/>
    <w:rsid w:val="2BBE9DDF"/>
    <w:rsid w:val="2BE77A81"/>
    <w:rsid w:val="2BFD3243"/>
    <w:rsid w:val="2C0CFFEB"/>
    <w:rsid w:val="2C15DB57"/>
    <w:rsid w:val="2C2CB043"/>
    <w:rsid w:val="2C42F126"/>
    <w:rsid w:val="2C4DBA90"/>
    <w:rsid w:val="2C53655B"/>
    <w:rsid w:val="2C6936C9"/>
    <w:rsid w:val="2C87701E"/>
    <w:rsid w:val="2C9DD80F"/>
    <w:rsid w:val="2C9F6614"/>
    <w:rsid w:val="2CB53E2E"/>
    <w:rsid w:val="2CCD66ED"/>
    <w:rsid w:val="2CF3EFE0"/>
    <w:rsid w:val="2D046847"/>
    <w:rsid w:val="2D34C611"/>
    <w:rsid w:val="2D922BFE"/>
    <w:rsid w:val="2DAB3E6F"/>
    <w:rsid w:val="2DADB078"/>
    <w:rsid w:val="2DB23B33"/>
    <w:rsid w:val="2DB5F068"/>
    <w:rsid w:val="2E58E3B5"/>
    <w:rsid w:val="2E6ECB88"/>
    <w:rsid w:val="2E8071A7"/>
    <w:rsid w:val="2E837C63"/>
    <w:rsid w:val="2E980BFE"/>
    <w:rsid w:val="2E9A66F1"/>
    <w:rsid w:val="2F37FCA2"/>
    <w:rsid w:val="2F678C1B"/>
    <w:rsid w:val="2FB63863"/>
    <w:rsid w:val="2FC41084"/>
    <w:rsid w:val="2FCFD1C5"/>
    <w:rsid w:val="2FDAD2D9"/>
    <w:rsid w:val="2FE02195"/>
    <w:rsid w:val="2FE886AA"/>
    <w:rsid w:val="30144B86"/>
    <w:rsid w:val="305939B3"/>
    <w:rsid w:val="3064A24E"/>
    <w:rsid w:val="30681E10"/>
    <w:rsid w:val="30740C96"/>
    <w:rsid w:val="30903526"/>
    <w:rsid w:val="309C1D92"/>
    <w:rsid w:val="30B2D507"/>
    <w:rsid w:val="30BB1F69"/>
    <w:rsid w:val="30BE5AA3"/>
    <w:rsid w:val="30CF2D9A"/>
    <w:rsid w:val="30F97BD8"/>
    <w:rsid w:val="30FB6C93"/>
    <w:rsid w:val="31B1F8F3"/>
    <w:rsid w:val="31B3DA8D"/>
    <w:rsid w:val="31B58E8D"/>
    <w:rsid w:val="31B9F853"/>
    <w:rsid w:val="31C687B0"/>
    <w:rsid w:val="31CC24B7"/>
    <w:rsid w:val="31F83F99"/>
    <w:rsid w:val="320CD834"/>
    <w:rsid w:val="3214B005"/>
    <w:rsid w:val="32152F34"/>
    <w:rsid w:val="3221851D"/>
    <w:rsid w:val="322F0D1C"/>
    <w:rsid w:val="3239845A"/>
    <w:rsid w:val="323C983D"/>
    <w:rsid w:val="325510CE"/>
    <w:rsid w:val="326AFDFB"/>
    <w:rsid w:val="3285D2CF"/>
    <w:rsid w:val="329F5242"/>
    <w:rsid w:val="32AFF820"/>
    <w:rsid w:val="32C5FDAF"/>
    <w:rsid w:val="32D1191A"/>
    <w:rsid w:val="32D82B6C"/>
    <w:rsid w:val="32DAC220"/>
    <w:rsid w:val="32EA478C"/>
    <w:rsid w:val="32EF50BA"/>
    <w:rsid w:val="330261D2"/>
    <w:rsid w:val="33046E50"/>
    <w:rsid w:val="33150C21"/>
    <w:rsid w:val="3320CB20"/>
    <w:rsid w:val="333EEDCC"/>
    <w:rsid w:val="3343D48A"/>
    <w:rsid w:val="334F2F0B"/>
    <w:rsid w:val="335522A8"/>
    <w:rsid w:val="3357D690"/>
    <w:rsid w:val="335F15F6"/>
    <w:rsid w:val="338B9775"/>
    <w:rsid w:val="33903ED9"/>
    <w:rsid w:val="3399744F"/>
    <w:rsid w:val="33B672BF"/>
    <w:rsid w:val="33C072A4"/>
    <w:rsid w:val="343ACA92"/>
    <w:rsid w:val="345326EA"/>
    <w:rsid w:val="3461B062"/>
    <w:rsid w:val="3466E1CE"/>
    <w:rsid w:val="346725F6"/>
    <w:rsid w:val="3482034F"/>
    <w:rsid w:val="3484132C"/>
    <w:rsid w:val="3496015C"/>
    <w:rsid w:val="34A23F3F"/>
    <w:rsid w:val="34A4FC8F"/>
    <w:rsid w:val="34C804AA"/>
    <w:rsid w:val="34D345DF"/>
    <w:rsid w:val="35099ADF"/>
    <w:rsid w:val="353C1732"/>
    <w:rsid w:val="353C861D"/>
    <w:rsid w:val="35528BE2"/>
    <w:rsid w:val="357D9570"/>
    <w:rsid w:val="357EDA98"/>
    <w:rsid w:val="35839FF5"/>
    <w:rsid w:val="358A2AC1"/>
    <w:rsid w:val="358D9971"/>
    <w:rsid w:val="3591DCA9"/>
    <w:rsid w:val="35A1A978"/>
    <w:rsid w:val="35B0C474"/>
    <w:rsid w:val="35D2F551"/>
    <w:rsid w:val="35D4B0EC"/>
    <w:rsid w:val="35FFFE85"/>
    <w:rsid w:val="364B9356"/>
    <w:rsid w:val="364BDDAC"/>
    <w:rsid w:val="3658F206"/>
    <w:rsid w:val="366CD683"/>
    <w:rsid w:val="367E9F3B"/>
    <w:rsid w:val="3680F2BC"/>
    <w:rsid w:val="368B6F6D"/>
    <w:rsid w:val="36C43D92"/>
    <w:rsid w:val="36FB631B"/>
    <w:rsid w:val="370B2755"/>
    <w:rsid w:val="3714B8ED"/>
    <w:rsid w:val="3737CFBC"/>
    <w:rsid w:val="373A48C9"/>
    <w:rsid w:val="37415216"/>
    <w:rsid w:val="375A805E"/>
    <w:rsid w:val="3761F684"/>
    <w:rsid w:val="3762E2C2"/>
    <w:rsid w:val="3774500D"/>
    <w:rsid w:val="37B0ABBD"/>
    <w:rsid w:val="37F45DC0"/>
    <w:rsid w:val="3808F13B"/>
    <w:rsid w:val="382849F2"/>
    <w:rsid w:val="384163FD"/>
    <w:rsid w:val="38497D1A"/>
    <w:rsid w:val="38537B71"/>
    <w:rsid w:val="38593C50"/>
    <w:rsid w:val="388C442E"/>
    <w:rsid w:val="38C01E32"/>
    <w:rsid w:val="39196751"/>
    <w:rsid w:val="397130E8"/>
    <w:rsid w:val="397D9DE8"/>
    <w:rsid w:val="39860BF6"/>
    <w:rsid w:val="398DFBCB"/>
    <w:rsid w:val="3997F0F2"/>
    <w:rsid w:val="39A035EA"/>
    <w:rsid w:val="39AA4D04"/>
    <w:rsid w:val="39B69248"/>
    <w:rsid w:val="39C2E8E2"/>
    <w:rsid w:val="39C453CA"/>
    <w:rsid w:val="39D15CA8"/>
    <w:rsid w:val="39DD9721"/>
    <w:rsid w:val="39ECE613"/>
    <w:rsid w:val="39EFA57B"/>
    <w:rsid w:val="39F9E4AB"/>
    <w:rsid w:val="39FA0E9A"/>
    <w:rsid w:val="3A0F8855"/>
    <w:rsid w:val="3A13E091"/>
    <w:rsid w:val="3A16B39A"/>
    <w:rsid w:val="3A1A0230"/>
    <w:rsid w:val="3A38CD6E"/>
    <w:rsid w:val="3A42A259"/>
    <w:rsid w:val="3A5B4954"/>
    <w:rsid w:val="3A5F33B3"/>
    <w:rsid w:val="3A75EA33"/>
    <w:rsid w:val="3AA02612"/>
    <w:rsid w:val="3AA5FA2A"/>
    <w:rsid w:val="3ABB1A64"/>
    <w:rsid w:val="3AC52C5B"/>
    <w:rsid w:val="3AD4F299"/>
    <w:rsid w:val="3AE84C7F"/>
    <w:rsid w:val="3AF53F42"/>
    <w:rsid w:val="3B7238C8"/>
    <w:rsid w:val="3B864074"/>
    <w:rsid w:val="3BA5720D"/>
    <w:rsid w:val="3BB9A000"/>
    <w:rsid w:val="3BCF9722"/>
    <w:rsid w:val="3BE0A156"/>
    <w:rsid w:val="3BFDD0F1"/>
    <w:rsid w:val="3C11E041"/>
    <w:rsid w:val="3C19435C"/>
    <w:rsid w:val="3C1AFBA0"/>
    <w:rsid w:val="3C1D9AB6"/>
    <w:rsid w:val="3C33729C"/>
    <w:rsid w:val="3C459CC6"/>
    <w:rsid w:val="3C5DF436"/>
    <w:rsid w:val="3C8A5385"/>
    <w:rsid w:val="3C9B6F86"/>
    <w:rsid w:val="3CA08414"/>
    <w:rsid w:val="3CA1239A"/>
    <w:rsid w:val="3CAEA686"/>
    <w:rsid w:val="3CE2D212"/>
    <w:rsid w:val="3D00BBAC"/>
    <w:rsid w:val="3D0D140B"/>
    <w:rsid w:val="3D288A4A"/>
    <w:rsid w:val="3D31AF5C"/>
    <w:rsid w:val="3D48F19D"/>
    <w:rsid w:val="3D8100C3"/>
    <w:rsid w:val="3D83EF25"/>
    <w:rsid w:val="3D9F1389"/>
    <w:rsid w:val="3DA13136"/>
    <w:rsid w:val="3DA410BF"/>
    <w:rsid w:val="3DBF2503"/>
    <w:rsid w:val="3DD1ABB3"/>
    <w:rsid w:val="3DDD1E66"/>
    <w:rsid w:val="3E2B5491"/>
    <w:rsid w:val="3E3CF2C8"/>
    <w:rsid w:val="3E5AF00D"/>
    <w:rsid w:val="3E6E7043"/>
    <w:rsid w:val="3E77CF92"/>
    <w:rsid w:val="3E7E9762"/>
    <w:rsid w:val="3E96E118"/>
    <w:rsid w:val="3EABD1CB"/>
    <w:rsid w:val="3EB5252C"/>
    <w:rsid w:val="3EB7929A"/>
    <w:rsid w:val="3EBC476E"/>
    <w:rsid w:val="3EEC0737"/>
    <w:rsid w:val="3EF40388"/>
    <w:rsid w:val="3F18C8F8"/>
    <w:rsid w:val="3F440A3D"/>
    <w:rsid w:val="3F4C962F"/>
    <w:rsid w:val="3F54C2BB"/>
    <w:rsid w:val="3F739735"/>
    <w:rsid w:val="3F79704F"/>
    <w:rsid w:val="3F7B58A6"/>
    <w:rsid w:val="3F9B47A8"/>
    <w:rsid w:val="3FB24352"/>
    <w:rsid w:val="3FDEFEBE"/>
    <w:rsid w:val="3FE8A3D2"/>
    <w:rsid w:val="3FF4922F"/>
    <w:rsid w:val="3FF5F6BD"/>
    <w:rsid w:val="401BD223"/>
    <w:rsid w:val="4026AF6C"/>
    <w:rsid w:val="404716C4"/>
    <w:rsid w:val="406A75AF"/>
    <w:rsid w:val="4070F25E"/>
    <w:rsid w:val="4077E110"/>
    <w:rsid w:val="408FD3E9"/>
    <w:rsid w:val="4091E833"/>
    <w:rsid w:val="4097D03A"/>
    <w:rsid w:val="409A90FD"/>
    <w:rsid w:val="40A4DD83"/>
    <w:rsid w:val="40D9450A"/>
    <w:rsid w:val="40F7CCD2"/>
    <w:rsid w:val="4102E84C"/>
    <w:rsid w:val="410CDD22"/>
    <w:rsid w:val="4120A102"/>
    <w:rsid w:val="41553D1E"/>
    <w:rsid w:val="41726BCB"/>
    <w:rsid w:val="418217A9"/>
    <w:rsid w:val="4188AFCD"/>
    <w:rsid w:val="41A6C39D"/>
    <w:rsid w:val="41B8DD80"/>
    <w:rsid w:val="41D75BAF"/>
    <w:rsid w:val="41DBC064"/>
    <w:rsid w:val="41FF14F8"/>
    <w:rsid w:val="42015E2B"/>
    <w:rsid w:val="4213B171"/>
    <w:rsid w:val="421F8264"/>
    <w:rsid w:val="4232B3B3"/>
    <w:rsid w:val="423F319D"/>
    <w:rsid w:val="423FD2F4"/>
    <w:rsid w:val="424E7D3F"/>
    <w:rsid w:val="426B1BA2"/>
    <w:rsid w:val="429D65EA"/>
    <w:rsid w:val="42B33B14"/>
    <w:rsid w:val="42C1E507"/>
    <w:rsid w:val="42C912EB"/>
    <w:rsid w:val="42D1AAD6"/>
    <w:rsid w:val="42DB0D64"/>
    <w:rsid w:val="4312042C"/>
    <w:rsid w:val="43548FBA"/>
    <w:rsid w:val="43605E2A"/>
    <w:rsid w:val="43A21671"/>
    <w:rsid w:val="43AF81D2"/>
    <w:rsid w:val="43D10135"/>
    <w:rsid w:val="43F0540E"/>
    <w:rsid w:val="43F4252A"/>
    <w:rsid w:val="441F4FEC"/>
    <w:rsid w:val="44380DF4"/>
    <w:rsid w:val="44415C3B"/>
    <w:rsid w:val="445A98D4"/>
    <w:rsid w:val="447AD3A7"/>
    <w:rsid w:val="44AE85CA"/>
    <w:rsid w:val="44B07F90"/>
    <w:rsid w:val="44BBF724"/>
    <w:rsid w:val="44BF7CFA"/>
    <w:rsid w:val="44C0508F"/>
    <w:rsid w:val="44C739B4"/>
    <w:rsid w:val="44CBDC93"/>
    <w:rsid w:val="44D45035"/>
    <w:rsid w:val="44FF0E25"/>
    <w:rsid w:val="4508BFD5"/>
    <w:rsid w:val="4524619B"/>
    <w:rsid w:val="452B88F2"/>
    <w:rsid w:val="454979F4"/>
    <w:rsid w:val="45511441"/>
    <w:rsid w:val="45683129"/>
    <w:rsid w:val="4575A6C6"/>
    <w:rsid w:val="4596B0E1"/>
    <w:rsid w:val="45B33F73"/>
    <w:rsid w:val="45BE3EF8"/>
    <w:rsid w:val="45D85A7F"/>
    <w:rsid w:val="461D8A7F"/>
    <w:rsid w:val="463B0767"/>
    <w:rsid w:val="464199E9"/>
    <w:rsid w:val="464D3B44"/>
    <w:rsid w:val="4651CDE2"/>
    <w:rsid w:val="468BBE89"/>
    <w:rsid w:val="4692CFD3"/>
    <w:rsid w:val="469DAC9A"/>
    <w:rsid w:val="469EAEEC"/>
    <w:rsid w:val="46A66279"/>
    <w:rsid w:val="46CB12BE"/>
    <w:rsid w:val="46D1DAB4"/>
    <w:rsid w:val="46DDECE5"/>
    <w:rsid w:val="470129B7"/>
    <w:rsid w:val="47117727"/>
    <w:rsid w:val="471B6E0B"/>
    <w:rsid w:val="473CBE2D"/>
    <w:rsid w:val="475FD4A0"/>
    <w:rsid w:val="4766B8B1"/>
    <w:rsid w:val="477FB4D0"/>
    <w:rsid w:val="47B08F96"/>
    <w:rsid w:val="47D91EF9"/>
    <w:rsid w:val="47EEAC6F"/>
    <w:rsid w:val="47F2A174"/>
    <w:rsid w:val="48127226"/>
    <w:rsid w:val="48160521"/>
    <w:rsid w:val="482BBEC6"/>
    <w:rsid w:val="482F555D"/>
    <w:rsid w:val="4842AAC3"/>
    <w:rsid w:val="4846B838"/>
    <w:rsid w:val="484708DD"/>
    <w:rsid w:val="48740EF8"/>
    <w:rsid w:val="48AD4788"/>
    <w:rsid w:val="48C18C25"/>
    <w:rsid w:val="48C51454"/>
    <w:rsid w:val="48E8C89E"/>
    <w:rsid w:val="48FBE811"/>
    <w:rsid w:val="4912F4BE"/>
    <w:rsid w:val="49399CF7"/>
    <w:rsid w:val="4942A2EB"/>
    <w:rsid w:val="4958436E"/>
    <w:rsid w:val="4965164E"/>
    <w:rsid w:val="496C9B95"/>
    <w:rsid w:val="497D9EB1"/>
    <w:rsid w:val="498A4158"/>
    <w:rsid w:val="499451E3"/>
    <w:rsid w:val="499A15FF"/>
    <w:rsid w:val="499D49C4"/>
    <w:rsid w:val="49AA5CBD"/>
    <w:rsid w:val="4A278BF4"/>
    <w:rsid w:val="4A32976C"/>
    <w:rsid w:val="4A35FB69"/>
    <w:rsid w:val="4A565DDC"/>
    <w:rsid w:val="4A71D56C"/>
    <w:rsid w:val="4A8A371A"/>
    <w:rsid w:val="4ACF263A"/>
    <w:rsid w:val="4AD02717"/>
    <w:rsid w:val="4AE04F24"/>
    <w:rsid w:val="4B13ECF1"/>
    <w:rsid w:val="4B205D7C"/>
    <w:rsid w:val="4B302244"/>
    <w:rsid w:val="4B4A2DDF"/>
    <w:rsid w:val="4B4C9894"/>
    <w:rsid w:val="4B8EA5D4"/>
    <w:rsid w:val="4BB15E08"/>
    <w:rsid w:val="4BB2E6BF"/>
    <w:rsid w:val="4BBE4671"/>
    <w:rsid w:val="4BCD1105"/>
    <w:rsid w:val="4BE5A18A"/>
    <w:rsid w:val="4BE8211C"/>
    <w:rsid w:val="4C3345C3"/>
    <w:rsid w:val="4C40EE1D"/>
    <w:rsid w:val="4C43A379"/>
    <w:rsid w:val="4C91D656"/>
    <w:rsid w:val="4CA4BC64"/>
    <w:rsid w:val="4CBEAEC5"/>
    <w:rsid w:val="4CC2BD0F"/>
    <w:rsid w:val="4CC7163E"/>
    <w:rsid w:val="4CD10362"/>
    <w:rsid w:val="4CD438E3"/>
    <w:rsid w:val="4CE90C60"/>
    <w:rsid w:val="4CF7A05B"/>
    <w:rsid w:val="4CFF99E4"/>
    <w:rsid w:val="4D02B9BE"/>
    <w:rsid w:val="4D16C609"/>
    <w:rsid w:val="4D1CF910"/>
    <w:rsid w:val="4D1D7375"/>
    <w:rsid w:val="4D2DAFB1"/>
    <w:rsid w:val="4D391708"/>
    <w:rsid w:val="4D5F8EFD"/>
    <w:rsid w:val="4D8C3AC4"/>
    <w:rsid w:val="4DC5C7DD"/>
    <w:rsid w:val="4DD3A988"/>
    <w:rsid w:val="4DDA86CF"/>
    <w:rsid w:val="4DF506F0"/>
    <w:rsid w:val="4E058249"/>
    <w:rsid w:val="4E1204B8"/>
    <w:rsid w:val="4E43E42F"/>
    <w:rsid w:val="4E5365BB"/>
    <w:rsid w:val="4E54F39D"/>
    <w:rsid w:val="4E555F97"/>
    <w:rsid w:val="4E5D533E"/>
    <w:rsid w:val="4E5D8D5A"/>
    <w:rsid w:val="4E637AA1"/>
    <w:rsid w:val="4E6FF8C0"/>
    <w:rsid w:val="4E9B6A45"/>
    <w:rsid w:val="4EA30527"/>
    <w:rsid w:val="4EAC7813"/>
    <w:rsid w:val="4ED26B38"/>
    <w:rsid w:val="4EDA58BE"/>
    <w:rsid w:val="4EDDE76A"/>
    <w:rsid w:val="4EF6D5C2"/>
    <w:rsid w:val="4EFE5916"/>
    <w:rsid w:val="4F2CFB2C"/>
    <w:rsid w:val="4F41CD6B"/>
    <w:rsid w:val="4F4879C6"/>
    <w:rsid w:val="4F616972"/>
    <w:rsid w:val="4F6445E1"/>
    <w:rsid w:val="4F7619AC"/>
    <w:rsid w:val="4F84A483"/>
    <w:rsid w:val="4F84AF8C"/>
    <w:rsid w:val="4F893EAB"/>
    <w:rsid w:val="4F8A8045"/>
    <w:rsid w:val="4FB09AE1"/>
    <w:rsid w:val="4FB82ECD"/>
    <w:rsid w:val="4FBAB232"/>
    <w:rsid w:val="4FC5FB1A"/>
    <w:rsid w:val="4FDA6349"/>
    <w:rsid w:val="4FDC199C"/>
    <w:rsid w:val="50129BE3"/>
    <w:rsid w:val="501DE59C"/>
    <w:rsid w:val="5020D4B7"/>
    <w:rsid w:val="503A3F63"/>
    <w:rsid w:val="503B428B"/>
    <w:rsid w:val="505EA2AA"/>
    <w:rsid w:val="5061A802"/>
    <w:rsid w:val="50756235"/>
    <w:rsid w:val="5080C120"/>
    <w:rsid w:val="508948AF"/>
    <w:rsid w:val="50896F3F"/>
    <w:rsid w:val="508C5F5E"/>
    <w:rsid w:val="50D62B07"/>
    <w:rsid w:val="50EA54C0"/>
    <w:rsid w:val="50F6DDBB"/>
    <w:rsid w:val="50FD3FB3"/>
    <w:rsid w:val="510115B7"/>
    <w:rsid w:val="510306FD"/>
    <w:rsid w:val="51055255"/>
    <w:rsid w:val="511B4637"/>
    <w:rsid w:val="512021BF"/>
    <w:rsid w:val="5122A729"/>
    <w:rsid w:val="512AA31A"/>
    <w:rsid w:val="517150BF"/>
    <w:rsid w:val="518BBCFE"/>
    <w:rsid w:val="51A56DFD"/>
    <w:rsid w:val="51C6D759"/>
    <w:rsid w:val="51CC3DB8"/>
    <w:rsid w:val="51D5B40D"/>
    <w:rsid w:val="520574A5"/>
    <w:rsid w:val="5207DA85"/>
    <w:rsid w:val="52169996"/>
    <w:rsid w:val="522343F1"/>
    <w:rsid w:val="5227E0D4"/>
    <w:rsid w:val="5247D9FE"/>
    <w:rsid w:val="5256F0FA"/>
    <w:rsid w:val="5262028A"/>
    <w:rsid w:val="5271FB68"/>
    <w:rsid w:val="527210D8"/>
    <w:rsid w:val="52B259B8"/>
    <w:rsid w:val="52C149B5"/>
    <w:rsid w:val="52D3ED42"/>
    <w:rsid w:val="52E59501"/>
    <w:rsid w:val="53087AB9"/>
    <w:rsid w:val="530BC905"/>
    <w:rsid w:val="531671AE"/>
    <w:rsid w:val="5319BF54"/>
    <w:rsid w:val="53249311"/>
    <w:rsid w:val="5326A944"/>
    <w:rsid w:val="536C4DE1"/>
    <w:rsid w:val="536E3079"/>
    <w:rsid w:val="539B5BFD"/>
    <w:rsid w:val="53ADDF55"/>
    <w:rsid w:val="53AF7297"/>
    <w:rsid w:val="53BE25DE"/>
    <w:rsid w:val="53BF0230"/>
    <w:rsid w:val="53F0430F"/>
    <w:rsid w:val="53F1A7AC"/>
    <w:rsid w:val="5449F969"/>
    <w:rsid w:val="54A89AEC"/>
    <w:rsid w:val="54DE4EA9"/>
    <w:rsid w:val="54DF4AC8"/>
    <w:rsid w:val="54F12477"/>
    <w:rsid w:val="550EB3AE"/>
    <w:rsid w:val="5522FAB6"/>
    <w:rsid w:val="55244046"/>
    <w:rsid w:val="552D12E2"/>
    <w:rsid w:val="554C6D8A"/>
    <w:rsid w:val="55501684"/>
    <w:rsid w:val="5558DB6A"/>
    <w:rsid w:val="5563B00C"/>
    <w:rsid w:val="556A8E51"/>
    <w:rsid w:val="55765C66"/>
    <w:rsid w:val="558DCDC2"/>
    <w:rsid w:val="55B6DBC5"/>
    <w:rsid w:val="55C11944"/>
    <w:rsid w:val="55F3EFEE"/>
    <w:rsid w:val="55F549EE"/>
    <w:rsid w:val="5603667A"/>
    <w:rsid w:val="560C90A5"/>
    <w:rsid w:val="56179719"/>
    <w:rsid w:val="5621959C"/>
    <w:rsid w:val="562EF8C1"/>
    <w:rsid w:val="565617B6"/>
    <w:rsid w:val="56586710"/>
    <w:rsid w:val="56B1E778"/>
    <w:rsid w:val="56C66E5E"/>
    <w:rsid w:val="57278912"/>
    <w:rsid w:val="57456C8B"/>
    <w:rsid w:val="5745E491"/>
    <w:rsid w:val="5775F86A"/>
    <w:rsid w:val="57830BA3"/>
    <w:rsid w:val="57ADE01C"/>
    <w:rsid w:val="57C90B12"/>
    <w:rsid w:val="58082A87"/>
    <w:rsid w:val="58162FA4"/>
    <w:rsid w:val="582C28EB"/>
    <w:rsid w:val="582D1EAB"/>
    <w:rsid w:val="583675B7"/>
    <w:rsid w:val="5839553C"/>
    <w:rsid w:val="583A31FC"/>
    <w:rsid w:val="583D150C"/>
    <w:rsid w:val="5840859A"/>
    <w:rsid w:val="58574325"/>
    <w:rsid w:val="58D83224"/>
    <w:rsid w:val="58F01114"/>
    <w:rsid w:val="58FED07B"/>
    <w:rsid w:val="5919B651"/>
    <w:rsid w:val="59240A8A"/>
    <w:rsid w:val="599BB001"/>
    <w:rsid w:val="59A6E0D5"/>
    <w:rsid w:val="59AB3ADE"/>
    <w:rsid w:val="59C8EF0C"/>
    <w:rsid w:val="59CFE6D2"/>
    <w:rsid w:val="5A0FEB82"/>
    <w:rsid w:val="5A19A2B1"/>
    <w:rsid w:val="5A20E856"/>
    <w:rsid w:val="5A445C07"/>
    <w:rsid w:val="5A69B986"/>
    <w:rsid w:val="5A7D0D4D"/>
    <w:rsid w:val="5A90C0E6"/>
    <w:rsid w:val="5AB586B2"/>
    <w:rsid w:val="5AD75F63"/>
    <w:rsid w:val="5AE8911E"/>
    <w:rsid w:val="5AEF892E"/>
    <w:rsid w:val="5B021655"/>
    <w:rsid w:val="5B0A1646"/>
    <w:rsid w:val="5B342D55"/>
    <w:rsid w:val="5B470B3F"/>
    <w:rsid w:val="5B584C86"/>
    <w:rsid w:val="5B7089E7"/>
    <w:rsid w:val="5B77AE15"/>
    <w:rsid w:val="5B7D2A23"/>
    <w:rsid w:val="5B8D1705"/>
    <w:rsid w:val="5B9CDA7B"/>
    <w:rsid w:val="5BB8DBC6"/>
    <w:rsid w:val="5BD489AC"/>
    <w:rsid w:val="5BED6DDB"/>
    <w:rsid w:val="5BF57751"/>
    <w:rsid w:val="5BF684C8"/>
    <w:rsid w:val="5C075710"/>
    <w:rsid w:val="5C30756F"/>
    <w:rsid w:val="5C321049"/>
    <w:rsid w:val="5C3E032F"/>
    <w:rsid w:val="5C4436C1"/>
    <w:rsid w:val="5C898293"/>
    <w:rsid w:val="5CAF1D44"/>
    <w:rsid w:val="5CB9F253"/>
    <w:rsid w:val="5CE27367"/>
    <w:rsid w:val="5D04A4D5"/>
    <w:rsid w:val="5D05AF96"/>
    <w:rsid w:val="5D257D32"/>
    <w:rsid w:val="5D2D5A44"/>
    <w:rsid w:val="5D350690"/>
    <w:rsid w:val="5D480B5C"/>
    <w:rsid w:val="5D4FD128"/>
    <w:rsid w:val="5D6B3FB9"/>
    <w:rsid w:val="5D78D04E"/>
    <w:rsid w:val="5D7C7FAB"/>
    <w:rsid w:val="5D8AE375"/>
    <w:rsid w:val="5D919B47"/>
    <w:rsid w:val="5D92130C"/>
    <w:rsid w:val="5D9494A7"/>
    <w:rsid w:val="5DD2419E"/>
    <w:rsid w:val="5DD34DE4"/>
    <w:rsid w:val="5DDBB631"/>
    <w:rsid w:val="5DE523F9"/>
    <w:rsid w:val="5DEB1694"/>
    <w:rsid w:val="5DED2774"/>
    <w:rsid w:val="5E0980A1"/>
    <w:rsid w:val="5E0E1A2D"/>
    <w:rsid w:val="5E1D2B1E"/>
    <w:rsid w:val="5E22A8FE"/>
    <w:rsid w:val="5E358792"/>
    <w:rsid w:val="5E359316"/>
    <w:rsid w:val="5E4A18A6"/>
    <w:rsid w:val="5E5166D8"/>
    <w:rsid w:val="5E519E26"/>
    <w:rsid w:val="5E5E566E"/>
    <w:rsid w:val="5E61299B"/>
    <w:rsid w:val="5E7EAC01"/>
    <w:rsid w:val="5EA85B35"/>
    <w:rsid w:val="5EBA3E36"/>
    <w:rsid w:val="5ECCF762"/>
    <w:rsid w:val="5ED241F2"/>
    <w:rsid w:val="5F08E0BA"/>
    <w:rsid w:val="5F1E3E64"/>
    <w:rsid w:val="5F45545A"/>
    <w:rsid w:val="5F57F135"/>
    <w:rsid w:val="5F58ED54"/>
    <w:rsid w:val="5F92A731"/>
    <w:rsid w:val="5FBE795F"/>
    <w:rsid w:val="5FC28D16"/>
    <w:rsid w:val="5FCE24F3"/>
    <w:rsid w:val="6007AF34"/>
    <w:rsid w:val="600AF185"/>
    <w:rsid w:val="6016864D"/>
    <w:rsid w:val="60252CAB"/>
    <w:rsid w:val="602A31FC"/>
    <w:rsid w:val="60694D3F"/>
    <w:rsid w:val="607D1A26"/>
    <w:rsid w:val="608C4CE9"/>
    <w:rsid w:val="608DF5D7"/>
    <w:rsid w:val="608EC310"/>
    <w:rsid w:val="60DA9939"/>
    <w:rsid w:val="60F41872"/>
    <w:rsid w:val="612AFDC3"/>
    <w:rsid w:val="614BE9C5"/>
    <w:rsid w:val="6153F9F9"/>
    <w:rsid w:val="615E90D2"/>
    <w:rsid w:val="6163A1CD"/>
    <w:rsid w:val="616D501F"/>
    <w:rsid w:val="618D2251"/>
    <w:rsid w:val="6195FB4D"/>
    <w:rsid w:val="61AE623D"/>
    <w:rsid w:val="61CC6CF1"/>
    <w:rsid w:val="61DF0D7E"/>
    <w:rsid w:val="620997B6"/>
    <w:rsid w:val="620B97CF"/>
    <w:rsid w:val="6242FA04"/>
    <w:rsid w:val="625BBAA1"/>
    <w:rsid w:val="6275DA10"/>
    <w:rsid w:val="629EDC45"/>
    <w:rsid w:val="62A9D4CE"/>
    <w:rsid w:val="62D5879F"/>
    <w:rsid w:val="62FB335A"/>
    <w:rsid w:val="63016B3E"/>
    <w:rsid w:val="630C1A3C"/>
    <w:rsid w:val="632D9547"/>
    <w:rsid w:val="633986A6"/>
    <w:rsid w:val="635853FA"/>
    <w:rsid w:val="63728844"/>
    <w:rsid w:val="6376C918"/>
    <w:rsid w:val="63C3B87A"/>
    <w:rsid w:val="641C82D4"/>
    <w:rsid w:val="642C7CE8"/>
    <w:rsid w:val="647E3D8E"/>
    <w:rsid w:val="647FCF68"/>
    <w:rsid w:val="6488C668"/>
    <w:rsid w:val="648C1A5D"/>
    <w:rsid w:val="6498DD88"/>
    <w:rsid w:val="649B31C1"/>
    <w:rsid w:val="64A9A8EA"/>
    <w:rsid w:val="64C6D588"/>
    <w:rsid w:val="64FD5C18"/>
    <w:rsid w:val="652E2A7B"/>
    <w:rsid w:val="653B437C"/>
    <w:rsid w:val="65461C45"/>
    <w:rsid w:val="655C7298"/>
    <w:rsid w:val="657F4592"/>
    <w:rsid w:val="6584CF03"/>
    <w:rsid w:val="65B5AB86"/>
    <w:rsid w:val="65C42E12"/>
    <w:rsid w:val="65C7C2EA"/>
    <w:rsid w:val="65D07ACB"/>
    <w:rsid w:val="65E64912"/>
    <w:rsid w:val="65F4CF6D"/>
    <w:rsid w:val="65FBB1E1"/>
    <w:rsid w:val="663488DC"/>
    <w:rsid w:val="665A72C6"/>
    <w:rsid w:val="66658302"/>
    <w:rsid w:val="666C3B80"/>
    <w:rsid w:val="667FFD9D"/>
    <w:rsid w:val="66808F97"/>
    <w:rsid w:val="66A30835"/>
    <w:rsid w:val="670E0044"/>
    <w:rsid w:val="67538D16"/>
    <w:rsid w:val="67BEA95C"/>
    <w:rsid w:val="67C88906"/>
    <w:rsid w:val="67CB3699"/>
    <w:rsid w:val="67D1CE5E"/>
    <w:rsid w:val="67D80C7E"/>
    <w:rsid w:val="67DBD5AF"/>
    <w:rsid w:val="67EA4B94"/>
    <w:rsid w:val="68080BE1"/>
    <w:rsid w:val="6831CD7B"/>
    <w:rsid w:val="68515BD0"/>
    <w:rsid w:val="68540D6E"/>
    <w:rsid w:val="6872680B"/>
    <w:rsid w:val="68765363"/>
    <w:rsid w:val="68978880"/>
    <w:rsid w:val="68BF1C3F"/>
    <w:rsid w:val="68C1FE70"/>
    <w:rsid w:val="68C48115"/>
    <w:rsid w:val="68CE213F"/>
    <w:rsid w:val="68D184CA"/>
    <w:rsid w:val="68DD59EC"/>
    <w:rsid w:val="68E77910"/>
    <w:rsid w:val="68F438AF"/>
    <w:rsid w:val="6923E75C"/>
    <w:rsid w:val="6927694B"/>
    <w:rsid w:val="692FDA1B"/>
    <w:rsid w:val="69515C23"/>
    <w:rsid w:val="697A263F"/>
    <w:rsid w:val="6980DB92"/>
    <w:rsid w:val="6996F1EF"/>
    <w:rsid w:val="699A21EA"/>
    <w:rsid w:val="69B7D9CD"/>
    <w:rsid w:val="69B83059"/>
    <w:rsid w:val="69FD6659"/>
    <w:rsid w:val="6A35AB60"/>
    <w:rsid w:val="6A3808B5"/>
    <w:rsid w:val="6A4E45C3"/>
    <w:rsid w:val="6A716F98"/>
    <w:rsid w:val="6A82F951"/>
    <w:rsid w:val="6A8EF716"/>
    <w:rsid w:val="6AA5CCC8"/>
    <w:rsid w:val="6AE94757"/>
    <w:rsid w:val="6B062BC8"/>
    <w:rsid w:val="6B1FE3BA"/>
    <w:rsid w:val="6B405758"/>
    <w:rsid w:val="6B63C0AA"/>
    <w:rsid w:val="6B66C3DC"/>
    <w:rsid w:val="6B7551DC"/>
    <w:rsid w:val="6B7B6D1A"/>
    <w:rsid w:val="6B955BB9"/>
    <w:rsid w:val="6B9CF98C"/>
    <w:rsid w:val="6BB0FC34"/>
    <w:rsid w:val="6BC9ECF1"/>
    <w:rsid w:val="6BEEAD64"/>
    <w:rsid w:val="6C060ADE"/>
    <w:rsid w:val="6C0942EB"/>
    <w:rsid w:val="6C1B428D"/>
    <w:rsid w:val="6C20E639"/>
    <w:rsid w:val="6C24A476"/>
    <w:rsid w:val="6C253966"/>
    <w:rsid w:val="6C37C99F"/>
    <w:rsid w:val="6C39D6BA"/>
    <w:rsid w:val="6C5F82F2"/>
    <w:rsid w:val="6C6231D2"/>
    <w:rsid w:val="6C914114"/>
    <w:rsid w:val="6CA03855"/>
    <w:rsid w:val="6CA272CF"/>
    <w:rsid w:val="6CA854E4"/>
    <w:rsid w:val="6CBBF806"/>
    <w:rsid w:val="6CDD0E21"/>
    <w:rsid w:val="6CE23D04"/>
    <w:rsid w:val="6CE6714B"/>
    <w:rsid w:val="6D0BC64F"/>
    <w:rsid w:val="6D0D24C8"/>
    <w:rsid w:val="6D28A722"/>
    <w:rsid w:val="6D4644A6"/>
    <w:rsid w:val="6D5977E0"/>
    <w:rsid w:val="6D62FC5E"/>
    <w:rsid w:val="6D6FD5A4"/>
    <w:rsid w:val="6D755442"/>
    <w:rsid w:val="6D7B0B26"/>
    <w:rsid w:val="6D9A49A4"/>
    <w:rsid w:val="6DA08407"/>
    <w:rsid w:val="6DA7517C"/>
    <w:rsid w:val="6DB7E1F5"/>
    <w:rsid w:val="6DE42E94"/>
    <w:rsid w:val="6DF60B10"/>
    <w:rsid w:val="6E19D446"/>
    <w:rsid w:val="6E7CA56E"/>
    <w:rsid w:val="6E867597"/>
    <w:rsid w:val="6EA59FCE"/>
    <w:rsid w:val="6EC20E0A"/>
    <w:rsid w:val="6EC811F1"/>
    <w:rsid w:val="6ECD97BB"/>
    <w:rsid w:val="6ED0AB1F"/>
    <w:rsid w:val="6EEEC658"/>
    <w:rsid w:val="6EFC59C5"/>
    <w:rsid w:val="6EFFE9CC"/>
    <w:rsid w:val="6F040B87"/>
    <w:rsid w:val="6F0FD2D0"/>
    <w:rsid w:val="6F11C067"/>
    <w:rsid w:val="6F16EE90"/>
    <w:rsid w:val="6F20AD9F"/>
    <w:rsid w:val="6F45194F"/>
    <w:rsid w:val="6F482773"/>
    <w:rsid w:val="6F4A7765"/>
    <w:rsid w:val="6F53829C"/>
    <w:rsid w:val="6F54ECA2"/>
    <w:rsid w:val="6F7E9B7A"/>
    <w:rsid w:val="6FD14700"/>
    <w:rsid w:val="6FE87264"/>
    <w:rsid w:val="70065A6A"/>
    <w:rsid w:val="7035C42C"/>
    <w:rsid w:val="7057C035"/>
    <w:rsid w:val="705AF95E"/>
    <w:rsid w:val="705DDE6B"/>
    <w:rsid w:val="705ED05F"/>
    <w:rsid w:val="7089ED4A"/>
    <w:rsid w:val="70A4501F"/>
    <w:rsid w:val="70A61814"/>
    <w:rsid w:val="70AEDB07"/>
    <w:rsid w:val="70B2ABE8"/>
    <w:rsid w:val="70BE2069"/>
    <w:rsid w:val="70D0A0C6"/>
    <w:rsid w:val="70E25011"/>
    <w:rsid w:val="70E3B82B"/>
    <w:rsid w:val="7109A69F"/>
    <w:rsid w:val="7125B8A5"/>
    <w:rsid w:val="7132D498"/>
    <w:rsid w:val="71361DDA"/>
    <w:rsid w:val="71727DFF"/>
    <w:rsid w:val="717FDF92"/>
    <w:rsid w:val="717FE617"/>
    <w:rsid w:val="7183BF0B"/>
    <w:rsid w:val="71AB3199"/>
    <w:rsid w:val="71B6DBAD"/>
    <w:rsid w:val="71C4B933"/>
    <w:rsid w:val="71CDCF6E"/>
    <w:rsid w:val="71F25687"/>
    <w:rsid w:val="71FBBB29"/>
    <w:rsid w:val="724E7C49"/>
    <w:rsid w:val="7250EDEC"/>
    <w:rsid w:val="7251E148"/>
    <w:rsid w:val="7262EC33"/>
    <w:rsid w:val="726E93FE"/>
    <w:rsid w:val="72719E05"/>
    <w:rsid w:val="72722F51"/>
    <w:rsid w:val="72B630E7"/>
    <w:rsid w:val="72B83421"/>
    <w:rsid w:val="72C5818A"/>
    <w:rsid w:val="72D5ACF4"/>
    <w:rsid w:val="72D6622E"/>
    <w:rsid w:val="72EEBE50"/>
    <w:rsid w:val="72FD3D11"/>
    <w:rsid w:val="73045A8D"/>
    <w:rsid w:val="733F4D38"/>
    <w:rsid w:val="734A1BC5"/>
    <w:rsid w:val="7356B4D1"/>
    <w:rsid w:val="735FB535"/>
    <w:rsid w:val="7380932C"/>
    <w:rsid w:val="738109A3"/>
    <w:rsid w:val="738D2205"/>
    <w:rsid w:val="73A214E1"/>
    <w:rsid w:val="73BB82EF"/>
    <w:rsid w:val="73BF7A0A"/>
    <w:rsid w:val="73C55742"/>
    <w:rsid w:val="73D040E8"/>
    <w:rsid w:val="73E6D881"/>
    <w:rsid w:val="7414CB78"/>
    <w:rsid w:val="74250A30"/>
    <w:rsid w:val="7425591E"/>
    <w:rsid w:val="742E231F"/>
    <w:rsid w:val="74540482"/>
    <w:rsid w:val="746E8B33"/>
    <w:rsid w:val="747BC84D"/>
    <w:rsid w:val="7484F3B0"/>
    <w:rsid w:val="74988AEC"/>
    <w:rsid w:val="74A86682"/>
    <w:rsid w:val="74BC3167"/>
    <w:rsid w:val="74CF9B13"/>
    <w:rsid w:val="74DF918B"/>
    <w:rsid w:val="74E60626"/>
    <w:rsid w:val="75112A60"/>
    <w:rsid w:val="752653F3"/>
    <w:rsid w:val="758B5909"/>
    <w:rsid w:val="75ACAE4A"/>
    <w:rsid w:val="75DEABE5"/>
    <w:rsid w:val="75DF108C"/>
    <w:rsid w:val="75EAC365"/>
    <w:rsid w:val="75F0408C"/>
    <w:rsid w:val="75FEC4AF"/>
    <w:rsid w:val="761BF6C6"/>
    <w:rsid w:val="761EADD5"/>
    <w:rsid w:val="7620BF27"/>
    <w:rsid w:val="762239AA"/>
    <w:rsid w:val="7651602F"/>
    <w:rsid w:val="767B2E82"/>
    <w:rsid w:val="768A4CD0"/>
    <w:rsid w:val="76CE555A"/>
    <w:rsid w:val="76F6FF43"/>
    <w:rsid w:val="77183BED"/>
    <w:rsid w:val="77185156"/>
    <w:rsid w:val="7767EC0D"/>
    <w:rsid w:val="7778374B"/>
    <w:rsid w:val="77846D46"/>
    <w:rsid w:val="779F283A"/>
    <w:rsid w:val="77A43F69"/>
    <w:rsid w:val="77ABB40C"/>
    <w:rsid w:val="77AE555E"/>
    <w:rsid w:val="77B291F1"/>
    <w:rsid w:val="77BAB015"/>
    <w:rsid w:val="77F0672D"/>
    <w:rsid w:val="77F9D271"/>
    <w:rsid w:val="77FA7ACF"/>
    <w:rsid w:val="780E2216"/>
    <w:rsid w:val="781F087C"/>
    <w:rsid w:val="7829A06B"/>
    <w:rsid w:val="783C78A8"/>
    <w:rsid w:val="783F4EA2"/>
    <w:rsid w:val="78483164"/>
    <w:rsid w:val="784F0DB9"/>
    <w:rsid w:val="78543F9E"/>
    <w:rsid w:val="785451AB"/>
    <w:rsid w:val="785AB051"/>
    <w:rsid w:val="7866BED0"/>
    <w:rsid w:val="78A62C06"/>
    <w:rsid w:val="78ABB4F1"/>
    <w:rsid w:val="78B87079"/>
    <w:rsid w:val="78BA3063"/>
    <w:rsid w:val="78BB151E"/>
    <w:rsid w:val="78CA5553"/>
    <w:rsid w:val="78E83C9B"/>
    <w:rsid w:val="78EADB5F"/>
    <w:rsid w:val="790FCF89"/>
    <w:rsid w:val="792B8F6B"/>
    <w:rsid w:val="793A1507"/>
    <w:rsid w:val="7955F3BD"/>
    <w:rsid w:val="795E062F"/>
    <w:rsid w:val="7966FE06"/>
    <w:rsid w:val="7967CD7A"/>
    <w:rsid w:val="79B9AE69"/>
    <w:rsid w:val="79C44B84"/>
    <w:rsid w:val="79D60CA2"/>
    <w:rsid w:val="79D9DCED"/>
    <w:rsid w:val="79E83245"/>
    <w:rsid w:val="79EE6570"/>
    <w:rsid w:val="79F27DD4"/>
    <w:rsid w:val="7A018A40"/>
    <w:rsid w:val="7A0289BB"/>
    <w:rsid w:val="7A0B7B2A"/>
    <w:rsid w:val="7A226815"/>
    <w:rsid w:val="7A2F11BE"/>
    <w:rsid w:val="7A39D364"/>
    <w:rsid w:val="7A49DD75"/>
    <w:rsid w:val="7A5004AD"/>
    <w:rsid w:val="7A5E8A40"/>
    <w:rsid w:val="7A5F52EE"/>
    <w:rsid w:val="7A63A39A"/>
    <w:rsid w:val="7A6AEDBA"/>
    <w:rsid w:val="7A70A057"/>
    <w:rsid w:val="7A7FFD26"/>
    <w:rsid w:val="7A830BB0"/>
    <w:rsid w:val="7A91E285"/>
    <w:rsid w:val="7AAE9164"/>
    <w:rsid w:val="7AB549B4"/>
    <w:rsid w:val="7ABA4361"/>
    <w:rsid w:val="7AC41520"/>
    <w:rsid w:val="7ACD5722"/>
    <w:rsid w:val="7AEF5366"/>
    <w:rsid w:val="7B00EDE5"/>
    <w:rsid w:val="7B138B1A"/>
    <w:rsid w:val="7B28D0F3"/>
    <w:rsid w:val="7B47050D"/>
    <w:rsid w:val="7B616DAD"/>
    <w:rsid w:val="7B6423CB"/>
    <w:rsid w:val="7B7407D1"/>
    <w:rsid w:val="7B8E4E35"/>
    <w:rsid w:val="7BF51745"/>
    <w:rsid w:val="7C0C088C"/>
    <w:rsid w:val="7C127797"/>
    <w:rsid w:val="7C2198F2"/>
    <w:rsid w:val="7C306B03"/>
    <w:rsid w:val="7C45FE03"/>
    <w:rsid w:val="7C4635B4"/>
    <w:rsid w:val="7C752D30"/>
    <w:rsid w:val="7C8BC1BA"/>
    <w:rsid w:val="7CAA33E7"/>
    <w:rsid w:val="7CAEB581"/>
    <w:rsid w:val="7CB3EAB5"/>
    <w:rsid w:val="7CE4CEE7"/>
    <w:rsid w:val="7CF06693"/>
    <w:rsid w:val="7CF4CE47"/>
    <w:rsid w:val="7CFDFE59"/>
    <w:rsid w:val="7CFE374F"/>
    <w:rsid w:val="7D29A30E"/>
    <w:rsid w:val="7D2A1E96"/>
    <w:rsid w:val="7D431BEC"/>
    <w:rsid w:val="7D4A1485"/>
    <w:rsid w:val="7D6AC734"/>
    <w:rsid w:val="7D8DBAC7"/>
    <w:rsid w:val="7D9DEBD4"/>
    <w:rsid w:val="7DC3F73F"/>
    <w:rsid w:val="7DC99FB1"/>
    <w:rsid w:val="7DE45E85"/>
    <w:rsid w:val="7DE56E53"/>
    <w:rsid w:val="7DEA4FA9"/>
    <w:rsid w:val="7DF1E3D3"/>
    <w:rsid w:val="7DF8DB5B"/>
    <w:rsid w:val="7DFC5F61"/>
    <w:rsid w:val="7E01C585"/>
    <w:rsid w:val="7E091CB7"/>
    <w:rsid w:val="7E0BD4CC"/>
    <w:rsid w:val="7E1456B1"/>
    <w:rsid w:val="7E21F383"/>
    <w:rsid w:val="7E70BF1D"/>
    <w:rsid w:val="7E729FE3"/>
    <w:rsid w:val="7E93DC6A"/>
    <w:rsid w:val="7E997760"/>
    <w:rsid w:val="7E9B2AB2"/>
    <w:rsid w:val="7EB4B325"/>
    <w:rsid w:val="7ED07743"/>
    <w:rsid w:val="7ED1C931"/>
    <w:rsid w:val="7ED2A8AC"/>
    <w:rsid w:val="7EF6AC5F"/>
    <w:rsid w:val="7F3B7237"/>
    <w:rsid w:val="7F48DF4A"/>
    <w:rsid w:val="7F4A556E"/>
    <w:rsid w:val="7F6E656D"/>
    <w:rsid w:val="7F8768FD"/>
    <w:rsid w:val="7F8F39C4"/>
    <w:rsid w:val="7F95DE84"/>
    <w:rsid w:val="7FA25BDC"/>
    <w:rsid w:val="7FA41DBE"/>
    <w:rsid w:val="7FAA3A1F"/>
    <w:rsid w:val="7FB02712"/>
    <w:rsid w:val="7FB708C6"/>
    <w:rsid w:val="7FC60F58"/>
    <w:rsid w:val="7FDA9EE9"/>
    <w:rsid w:val="7FEE50B6"/>
    <w:rsid w:val="7FEF6ADC"/>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7F2ECA4"/>
  <w15:docId w15:val="{694070D9-BDB4-418F-B300-5C93D3A6F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152"/>
    <w:pPr>
      <w:spacing w:after="240"/>
    </w:pPr>
    <w:rPr>
      <w:rFonts w:ascii="Verdana" w:hAnsi="Verdana"/>
      <w:lang w:val="nl-NL" w:eastAsia="en-US"/>
    </w:rPr>
  </w:style>
  <w:style w:type="paragraph" w:styleId="Heading1">
    <w:name w:val="heading 1"/>
    <w:basedOn w:val="Normal"/>
    <w:next w:val="Normal"/>
    <w:link w:val="Heading1Char"/>
    <w:uiPriority w:val="99"/>
    <w:qFormat/>
    <w:rsid w:val="00EC41A1"/>
    <w:pPr>
      <w:pageBreakBefore/>
      <w:numPr>
        <w:numId w:val="13"/>
      </w:numPr>
      <w:spacing w:after="120"/>
      <w:outlineLvl w:val="0"/>
    </w:pPr>
    <w:rPr>
      <w:b/>
      <w:smallCaps/>
      <w:kern w:val="32"/>
      <w:sz w:val="32"/>
    </w:rPr>
  </w:style>
  <w:style w:type="paragraph" w:styleId="Heading2">
    <w:name w:val="heading 2"/>
    <w:basedOn w:val="Normal"/>
    <w:next w:val="Normal"/>
    <w:link w:val="Heading2Char"/>
    <w:uiPriority w:val="99"/>
    <w:qFormat/>
    <w:rsid w:val="00291F78"/>
    <w:pPr>
      <w:keepNext/>
      <w:numPr>
        <w:ilvl w:val="1"/>
        <w:numId w:val="13"/>
      </w:numPr>
      <w:spacing w:before="360"/>
      <w:outlineLvl w:val="1"/>
    </w:pPr>
    <w:rPr>
      <w:b/>
      <w:bCs/>
      <w:iCs/>
      <w:sz w:val="24"/>
      <w:szCs w:val="28"/>
    </w:rPr>
  </w:style>
  <w:style w:type="paragraph" w:styleId="Heading3">
    <w:name w:val="heading 3"/>
    <w:basedOn w:val="Normal"/>
    <w:next w:val="Normal"/>
    <w:link w:val="Heading3Char"/>
    <w:uiPriority w:val="99"/>
    <w:qFormat/>
    <w:rsid w:val="00566678"/>
    <w:pPr>
      <w:keepNext/>
      <w:numPr>
        <w:ilvl w:val="2"/>
        <w:numId w:val="13"/>
      </w:numPr>
      <w:spacing w:before="240"/>
      <w:outlineLvl w:val="2"/>
    </w:pPr>
    <w:rPr>
      <w:b/>
    </w:rPr>
  </w:style>
  <w:style w:type="paragraph" w:styleId="Heading4">
    <w:name w:val="heading 4"/>
    <w:basedOn w:val="Normal"/>
    <w:next w:val="Normal"/>
    <w:link w:val="Heading4Char"/>
    <w:uiPriority w:val="99"/>
    <w:qFormat/>
    <w:rsid w:val="00566678"/>
    <w:pPr>
      <w:keepNext/>
      <w:numPr>
        <w:ilvl w:val="3"/>
        <w:numId w:val="13"/>
      </w:numPr>
      <w:spacing w:before="240"/>
      <w:outlineLvl w:val="3"/>
    </w:pPr>
  </w:style>
  <w:style w:type="paragraph" w:styleId="Heading5">
    <w:name w:val="heading 5"/>
    <w:basedOn w:val="Normal"/>
    <w:next w:val="Normal"/>
    <w:link w:val="Heading5Char"/>
    <w:uiPriority w:val="99"/>
    <w:qFormat/>
    <w:rsid w:val="00300B4D"/>
    <w:pPr>
      <w:keepNext/>
      <w:outlineLvl w:val="4"/>
    </w:pPr>
  </w:style>
  <w:style w:type="paragraph" w:styleId="Heading6">
    <w:name w:val="heading 6"/>
    <w:basedOn w:val="Normal"/>
    <w:next w:val="Normal"/>
    <w:link w:val="Heading6Char"/>
    <w:uiPriority w:val="99"/>
    <w:qFormat/>
    <w:rsid w:val="00300B4D"/>
    <w:pPr>
      <w:keepNext/>
      <w:outlineLvl w:val="5"/>
    </w:pPr>
    <w:rPr>
      <w:i/>
    </w:rPr>
  </w:style>
  <w:style w:type="paragraph" w:styleId="Heading7">
    <w:name w:val="heading 7"/>
    <w:basedOn w:val="Normal"/>
    <w:next w:val="Normal"/>
    <w:link w:val="Heading7Char"/>
    <w:uiPriority w:val="99"/>
    <w:qFormat/>
    <w:rsid w:val="00300B4D"/>
    <w:pPr>
      <w:keepNext/>
      <w:outlineLvl w:val="6"/>
    </w:pPr>
  </w:style>
  <w:style w:type="paragraph" w:styleId="Heading8">
    <w:name w:val="heading 8"/>
    <w:basedOn w:val="Normal"/>
    <w:next w:val="Normal"/>
    <w:link w:val="Heading8Char"/>
    <w:uiPriority w:val="99"/>
    <w:qFormat/>
    <w:rsid w:val="00300B4D"/>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5668E"/>
    <w:rPr>
      <w:rFonts w:ascii="Verdana" w:hAnsi="Verdana"/>
      <w:b/>
      <w:smallCaps/>
      <w:kern w:val="32"/>
      <w:sz w:val="32"/>
      <w:lang w:val="nl-NL" w:eastAsia="en-US"/>
    </w:rPr>
  </w:style>
  <w:style w:type="character" w:customStyle="1" w:styleId="Heading2Char">
    <w:name w:val="Heading 2 Char"/>
    <w:basedOn w:val="DefaultParagraphFont"/>
    <w:link w:val="Heading2"/>
    <w:uiPriority w:val="99"/>
    <w:rsid w:val="0045668E"/>
    <w:rPr>
      <w:rFonts w:ascii="Verdana" w:hAnsi="Verdana"/>
      <w:b/>
      <w:bCs/>
      <w:iCs/>
      <w:sz w:val="24"/>
      <w:szCs w:val="28"/>
      <w:lang w:val="nl-NL" w:eastAsia="en-US"/>
    </w:rPr>
  </w:style>
  <w:style w:type="character" w:customStyle="1" w:styleId="Heading3Char">
    <w:name w:val="Heading 3 Char"/>
    <w:basedOn w:val="DefaultParagraphFont"/>
    <w:link w:val="Heading3"/>
    <w:uiPriority w:val="99"/>
    <w:rsid w:val="0045668E"/>
    <w:rPr>
      <w:rFonts w:ascii="Verdana" w:hAnsi="Verdana"/>
      <w:b/>
      <w:lang w:val="nl-NL" w:eastAsia="en-US"/>
    </w:rPr>
  </w:style>
  <w:style w:type="character" w:customStyle="1" w:styleId="Heading4Char">
    <w:name w:val="Heading 4 Char"/>
    <w:basedOn w:val="DefaultParagraphFont"/>
    <w:link w:val="Heading4"/>
    <w:uiPriority w:val="99"/>
    <w:rsid w:val="0045668E"/>
    <w:rPr>
      <w:rFonts w:ascii="Verdana" w:hAnsi="Verdana"/>
      <w:lang w:val="nl-NL" w:eastAsia="en-US"/>
    </w:rPr>
  </w:style>
  <w:style w:type="character" w:customStyle="1" w:styleId="Heading5Char">
    <w:name w:val="Heading 5 Char"/>
    <w:basedOn w:val="DefaultParagraphFont"/>
    <w:link w:val="Heading5"/>
    <w:uiPriority w:val="9"/>
    <w:semiHidden/>
    <w:rsid w:val="0045668E"/>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uiPriority w:val="9"/>
    <w:semiHidden/>
    <w:rsid w:val="0045668E"/>
    <w:rPr>
      <w:rFonts w:ascii="Calibri" w:eastAsia="Times New Roman" w:hAnsi="Calibri" w:cs="Times New Roman"/>
      <w:b/>
      <w:bCs/>
      <w:lang w:eastAsia="en-US"/>
    </w:rPr>
  </w:style>
  <w:style w:type="character" w:customStyle="1" w:styleId="Heading7Char">
    <w:name w:val="Heading 7 Char"/>
    <w:basedOn w:val="DefaultParagraphFont"/>
    <w:link w:val="Heading7"/>
    <w:uiPriority w:val="9"/>
    <w:semiHidden/>
    <w:rsid w:val="0045668E"/>
    <w:rPr>
      <w:rFonts w:ascii="Calibri" w:eastAsia="Times New Roman" w:hAnsi="Calibri" w:cs="Times New Roman"/>
      <w:sz w:val="24"/>
      <w:szCs w:val="24"/>
      <w:lang w:eastAsia="en-US"/>
    </w:rPr>
  </w:style>
  <w:style w:type="character" w:customStyle="1" w:styleId="Heading8Char">
    <w:name w:val="Heading 8 Char"/>
    <w:basedOn w:val="DefaultParagraphFont"/>
    <w:link w:val="Heading8"/>
    <w:uiPriority w:val="9"/>
    <w:semiHidden/>
    <w:rsid w:val="0045668E"/>
    <w:rPr>
      <w:rFonts w:ascii="Calibri" w:eastAsia="Times New Roman" w:hAnsi="Calibri" w:cs="Times New Roman"/>
      <w:i/>
      <w:iCs/>
      <w:sz w:val="24"/>
      <w:szCs w:val="24"/>
      <w:lang w:eastAsia="en-US"/>
    </w:rPr>
  </w:style>
  <w:style w:type="paragraph" w:styleId="TOC7">
    <w:name w:val="toc 7"/>
    <w:basedOn w:val="Normal"/>
    <w:next w:val="Normal"/>
    <w:autoRedefine/>
    <w:uiPriority w:val="99"/>
    <w:semiHidden/>
    <w:rsid w:val="00FC548E"/>
    <w:pPr>
      <w:tabs>
        <w:tab w:val="right" w:leader="dot" w:pos="9061"/>
      </w:tabs>
      <w:spacing w:after="120"/>
      <w:ind w:left="1021"/>
    </w:pPr>
    <w:rPr>
      <w:b/>
      <w:caps/>
      <w:noProof/>
    </w:rPr>
  </w:style>
  <w:style w:type="paragraph" w:customStyle="1" w:styleId="Standaardcursief">
    <w:name w:val="Standaard cursief"/>
    <w:basedOn w:val="Normal"/>
    <w:next w:val="Normal"/>
    <w:uiPriority w:val="99"/>
    <w:rsid w:val="00E30870"/>
    <w:pPr>
      <w:spacing w:after="120"/>
    </w:pPr>
    <w:rPr>
      <w:i/>
    </w:rPr>
  </w:style>
  <w:style w:type="paragraph" w:styleId="Header">
    <w:name w:val="header"/>
    <w:basedOn w:val="Normal"/>
    <w:link w:val="HeaderChar"/>
    <w:uiPriority w:val="99"/>
    <w:rsid w:val="00300B4D"/>
    <w:pPr>
      <w:pBdr>
        <w:bottom w:val="single" w:sz="4" w:space="1" w:color="auto"/>
      </w:pBdr>
      <w:tabs>
        <w:tab w:val="center" w:pos="4536"/>
        <w:tab w:val="right" w:pos="9072"/>
      </w:tabs>
      <w:spacing w:after="360"/>
    </w:pPr>
    <w:rPr>
      <w:b/>
      <w:sz w:val="18"/>
    </w:rPr>
  </w:style>
  <w:style w:type="character" w:customStyle="1" w:styleId="HeaderChar">
    <w:name w:val="Header Char"/>
    <w:basedOn w:val="DefaultParagraphFont"/>
    <w:link w:val="Header"/>
    <w:uiPriority w:val="99"/>
    <w:semiHidden/>
    <w:rsid w:val="0045668E"/>
    <w:rPr>
      <w:rFonts w:ascii="Verdana" w:hAnsi="Verdana"/>
      <w:sz w:val="20"/>
      <w:szCs w:val="20"/>
      <w:lang w:eastAsia="en-US"/>
    </w:rPr>
  </w:style>
  <w:style w:type="paragraph" w:styleId="Date">
    <w:name w:val="Date"/>
    <w:basedOn w:val="Normal"/>
    <w:next w:val="Normal"/>
    <w:link w:val="DateChar"/>
    <w:uiPriority w:val="99"/>
    <w:rsid w:val="002A0152"/>
    <w:rPr>
      <w:sz w:val="18"/>
    </w:rPr>
  </w:style>
  <w:style w:type="character" w:customStyle="1" w:styleId="DateChar">
    <w:name w:val="Date Char"/>
    <w:basedOn w:val="DefaultParagraphFont"/>
    <w:link w:val="Date"/>
    <w:uiPriority w:val="99"/>
    <w:semiHidden/>
    <w:rsid w:val="0045668E"/>
    <w:rPr>
      <w:rFonts w:ascii="Verdana" w:hAnsi="Verdana"/>
      <w:sz w:val="20"/>
      <w:szCs w:val="20"/>
      <w:lang w:eastAsia="en-US"/>
    </w:rPr>
  </w:style>
  <w:style w:type="paragraph" w:customStyle="1" w:styleId="Kopzondernummer">
    <w:name w:val="Kop zonder nummer"/>
    <w:basedOn w:val="Normal"/>
    <w:next w:val="Normal"/>
    <w:autoRedefine/>
    <w:uiPriority w:val="99"/>
    <w:rsid w:val="00291F78"/>
    <w:pPr>
      <w:pageBreakBefore/>
      <w:outlineLvl w:val="0"/>
    </w:pPr>
    <w:rPr>
      <w:b/>
      <w:smallCaps/>
      <w:sz w:val="32"/>
    </w:rPr>
  </w:style>
  <w:style w:type="paragraph" w:styleId="TOC1">
    <w:name w:val="toc 1"/>
    <w:basedOn w:val="Normal"/>
    <w:next w:val="Normal"/>
    <w:autoRedefine/>
    <w:uiPriority w:val="39"/>
    <w:rsid w:val="00153653"/>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566678"/>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566678"/>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166BB3"/>
    <w:pPr>
      <w:tabs>
        <w:tab w:val="left" w:pos="1021"/>
        <w:tab w:val="right" w:leader="dot" w:pos="9061"/>
      </w:tabs>
      <w:spacing w:after="0"/>
      <w:ind w:left="1021" w:hanging="1021"/>
    </w:pPr>
    <w:rPr>
      <w:sz w:val="16"/>
    </w:rPr>
  </w:style>
  <w:style w:type="paragraph" w:styleId="TOC5">
    <w:name w:val="toc 5"/>
    <w:basedOn w:val="Normal"/>
    <w:next w:val="Normal"/>
    <w:autoRedefine/>
    <w:uiPriority w:val="99"/>
    <w:semiHidden/>
    <w:rsid w:val="00B74C34"/>
    <w:pPr>
      <w:tabs>
        <w:tab w:val="right" w:leader="dot" w:pos="9060"/>
      </w:tabs>
      <w:spacing w:after="0"/>
      <w:ind w:left="2042" w:hanging="1021"/>
    </w:pPr>
    <w:rPr>
      <w:noProof/>
    </w:rPr>
  </w:style>
  <w:style w:type="paragraph" w:styleId="TOC6">
    <w:name w:val="toc 6"/>
    <w:basedOn w:val="Normal"/>
    <w:next w:val="Normal"/>
    <w:autoRedefine/>
    <w:uiPriority w:val="99"/>
    <w:semiHidden/>
    <w:rsid w:val="00B74C34"/>
    <w:pPr>
      <w:tabs>
        <w:tab w:val="right" w:leader="dot" w:pos="9060"/>
      </w:tabs>
      <w:spacing w:after="0"/>
      <w:ind w:left="1021"/>
    </w:pPr>
    <w:rPr>
      <w:noProof/>
    </w:rPr>
  </w:style>
  <w:style w:type="character" w:styleId="Hyperlink">
    <w:name w:val="Hyperlink"/>
    <w:basedOn w:val="DefaultParagraphFont"/>
    <w:uiPriority w:val="99"/>
    <w:rsid w:val="00300B4D"/>
    <w:rPr>
      <w:rFonts w:ascii="Verdana" w:hAnsi="Verdana" w:cs="Times New Roman"/>
      <w:color w:val="0000FF"/>
      <w:sz w:val="20"/>
      <w:u w:val="single"/>
    </w:rPr>
  </w:style>
  <w:style w:type="paragraph" w:styleId="Footer">
    <w:name w:val="footer"/>
    <w:basedOn w:val="Normal"/>
    <w:link w:val="FooterChar"/>
    <w:uiPriority w:val="99"/>
    <w:rsid w:val="00300B4D"/>
    <w:pPr>
      <w:pBdr>
        <w:top w:val="single" w:sz="4" w:space="1" w:color="auto"/>
      </w:pBdr>
      <w:tabs>
        <w:tab w:val="center" w:pos="4536"/>
        <w:tab w:val="right" w:pos="9072"/>
      </w:tabs>
      <w:spacing w:before="360"/>
    </w:pPr>
    <w:rPr>
      <w:b/>
      <w:sz w:val="18"/>
    </w:rPr>
  </w:style>
  <w:style w:type="character" w:customStyle="1" w:styleId="FooterChar">
    <w:name w:val="Footer Char"/>
    <w:basedOn w:val="DefaultParagraphFont"/>
    <w:link w:val="Footer"/>
    <w:uiPriority w:val="99"/>
    <w:semiHidden/>
    <w:rsid w:val="0045668E"/>
    <w:rPr>
      <w:rFonts w:ascii="Verdana" w:hAnsi="Verdana"/>
      <w:sz w:val="20"/>
      <w:szCs w:val="20"/>
      <w:lang w:eastAsia="en-US"/>
    </w:rPr>
  </w:style>
  <w:style w:type="paragraph" w:styleId="Index2">
    <w:name w:val="index 2"/>
    <w:basedOn w:val="Normal"/>
    <w:next w:val="Normal"/>
    <w:autoRedefine/>
    <w:uiPriority w:val="99"/>
    <w:semiHidden/>
    <w:rsid w:val="00B74C34"/>
    <w:pPr>
      <w:spacing w:after="0"/>
      <w:ind w:left="442" w:hanging="221"/>
    </w:pPr>
    <w:rPr>
      <w:i/>
    </w:rPr>
  </w:style>
  <w:style w:type="character" w:styleId="PageNumber">
    <w:name w:val="page number"/>
    <w:basedOn w:val="DefaultParagraphFont"/>
    <w:uiPriority w:val="99"/>
    <w:rsid w:val="00300B4D"/>
    <w:rPr>
      <w:rFonts w:ascii="Verdana" w:hAnsi="Verdana" w:cs="Times New Roman"/>
      <w:b/>
      <w:sz w:val="18"/>
    </w:rPr>
  </w:style>
  <w:style w:type="character" w:styleId="FootnoteReference">
    <w:name w:val="footnote reference"/>
    <w:basedOn w:val="DefaultParagraphFont"/>
    <w:uiPriority w:val="99"/>
    <w:semiHidden/>
    <w:rsid w:val="00B74C34"/>
    <w:rPr>
      <w:rFonts w:ascii="Times New Roman" w:hAnsi="Times New Roman" w:cs="Times New Roman"/>
      <w:sz w:val="20"/>
      <w:vertAlign w:val="superscript"/>
    </w:rPr>
  </w:style>
  <w:style w:type="paragraph" w:styleId="FootnoteText">
    <w:name w:val="footnote text"/>
    <w:basedOn w:val="Normal"/>
    <w:link w:val="FootnoteTextChar"/>
    <w:uiPriority w:val="99"/>
    <w:semiHidden/>
    <w:rsid w:val="00B74C34"/>
    <w:rPr>
      <w:sz w:val="22"/>
    </w:rPr>
  </w:style>
  <w:style w:type="character" w:customStyle="1" w:styleId="FootnoteTextChar">
    <w:name w:val="Footnote Text Char"/>
    <w:basedOn w:val="DefaultParagraphFont"/>
    <w:link w:val="FootnoteText"/>
    <w:uiPriority w:val="99"/>
    <w:semiHidden/>
    <w:rsid w:val="0045668E"/>
    <w:rPr>
      <w:rFonts w:ascii="Verdana" w:hAnsi="Verdana"/>
      <w:sz w:val="20"/>
      <w:szCs w:val="20"/>
      <w:lang w:eastAsia="en-US"/>
    </w:rPr>
  </w:style>
  <w:style w:type="paragraph" w:styleId="Caption">
    <w:name w:val="caption"/>
    <w:basedOn w:val="Normal"/>
    <w:next w:val="Normal"/>
    <w:uiPriority w:val="99"/>
    <w:qFormat/>
    <w:rsid w:val="00E30870"/>
    <w:pPr>
      <w:keepNext/>
      <w:tabs>
        <w:tab w:val="left" w:pos="1134"/>
      </w:tabs>
      <w:spacing w:after="0"/>
      <w:ind w:left="1701" w:hanging="1701"/>
    </w:pPr>
    <w:rPr>
      <w:bCs/>
      <w:i/>
      <w:sz w:val="18"/>
    </w:rPr>
  </w:style>
  <w:style w:type="paragraph" w:styleId="BodyText">
    <w:name w:val="Body Text"/>
    <w:basedOn w:val="Normal"/>
    <w:link w:val="BodyTextChar"/>
    <w:uiPriority w:val="99"/>
    <w:rsid w:val="00B74C34"/>
  </w:style>
  <w:style w:type="character" w:customStyle="1" w:styleId="BodyTextChar">
    <w:name w:val="Body Text Char"/>
    <w:basedOn w:val="DefaultParagraphFont"/>
    <w:link w:val="BodyText"/>
    <w:uiPriority w:val="99"/>
    <w:semiHidden/>
    <w:rsid w:val="0045668E"/>
    <w:rPr>
      <w:rFonts w:ascii="Verdana" w:hAnsi="Verdana"/>
      <w:sz w:val="20"/>
      <w:szCs w:val="20"/>
      <w:lang w:eastAsia="en-US"/>
    </w:rPr>
  </w:style>
  <w:style w:type="paragraph" w:styleId="Index1">
    <w:name w:val="index 1"/>
    <w:basedOn w:val="Normal"/>
    <w:next w:val="Normal"/>
    <w:autoRedefine/>
    <w:uiPriority w:val="99"/>
    <w:semiHidden/>
    <w:rsid w:val="00B74C34"/>
    <w:pPr>
      <w:spacing w:after="0"/>
      <w:ind w:left="221" w:hanging="221"/>
    </w:pPr>
  </w:style>
  <w:style w:type="paragraph" w:styleId="IndexHeading">
    <w:name w:val="index heading"/>
    <w:basedOn w:val="Normal"/>
    <w:next w:val="Index1"/>
    <w:uiPriority w:val="99"/>
    <w:semiHidden/>
    <w:rsid w:val="00B74C34"/>
    <w:pPr>
      <w:pageBreakBefore/>
    </w:pPr>
    <w:rPr>
      <w:b/>
      <w:smallCaps/>
      <w:sz w:val="28"/>
    </w:rPr>
  </w:style>
  <w:style w:type="character" w:styleId="FollowedHyperlink">
    <w:name w:val="FollowedHyperlink"/>
    <w:basedOn w:val="DefaultParagraphFont"/>
    <w:uiPriority w:val="99"/>
    <w:rsid w:val="00300B4D"/>
    <w:rPr>
      <w:rFonts w:ascii="Verdana" w:hAnsi="Verdana" w:cs="Times New Roman"/>
      <w:color w:val="800080"/>
      <w:sz w:val="20"/>
      <w:u w:val="single"/>
    </w:rPr>
  </w:style>
  <w:style w:type="paragraph" w:styleId="EndnoteText">
    <w:name w:val="endnote text"/>
    <w:basedOn w:val="Normal"/>
    <w:link w:val="EndnoteTextChar"/>
    <w:uiPriority w:val="99"/>
    <w:semiHidden/>
    <w:rsid w:val="00B74C34"/>
    <w:rPr>
      <w:sz w:val="22"/>
    </w:rPr>
  </w:style>
  <w:style w:type="character" w:customStyle="1" w:styleId="EndnoteTextChar">
    <w:name w:val="Endnote Text Char"/>
    <w:basedOn w:val="DefaultParagraphFont"/>
    <w:link w:val="EndnoteText"/>
    <w:uiPriority w:val="99"/>
    <w:semiHidden/>
    <w:rsid w:val="0045668E"/>
    <w:rPr>
      <w:rFonts w:ascii="Verdana" w:hAnsi="Verdana"/>
      <w:sz w:val="20"/>
      <w:szCs w:val="20"/>
      <w:lang w:eastAsia="en-US"/>
    </w:rPr>
  </w:style>
  <w:style w:type="character" w:styleId="EndnoteReference">
    <w:name w:val="endnote reference"/>
    <w:basedOn w:val="DefaultParagraphFont"/>
    <w:uiPriority w:val="99"/>
    <w:semiHidden/>
    <w:rsid w:val="00B74C34"/>
    <w:rPr>
      <w:rFonts w:ascii="Times New Roman" w:hAnsi="Times New Roman" w:cs="Times New Roman"/>
      <w:sz w:val="20"/>
      <w:vertAlign w:val="superscript"/>
    </w:rPr>
  </w:style>
  <w:style w:type="paragraph" w:styleId="TableofFigures">
    <w:name w:val="table of figures"/>
    <w:basedOn w:val="Normal"/>
    <w:next w:val="Normal"/>
    <w:uiPriority w:val="99"/>
    <w:semiHidden/>
    <w:rsid w:val="00B74C34"/>
    <w:pPr>
      <w:spacing w:after="0"/>
      <w:ind w:left="1134" w:hanging="1134"/>
    </w:pPr>
  </w:style>
  <w:style w:type="paragraph" w:styleId="TableofAuthorities">
    <w:name w:val="table of authorities"/>
    <w:basedOn w:val="Normal"/>
    <w:next w:val="Normal"/>
    <w:uiPriority w:val="99"/>
    <w:semiHidden/>
    <w:rsid w:val="00B74C34"/>
    <w:pPr>
      <w:tabs>
        <w:tab w:val="right" w:pos="2835"/>
        <w:tab w:val="right" w:leader="dot" w:pos="9072"/>
      </w:tabs>
    </w:pPr>
    <w:rPr>
      <w:smallCaps/>
    </w:rPr>
  </w:style>
  <w:style w:type="paragraph" w:styleId="TOAHeading">
    <w:name w:val="toa heading"/>
    <w:basedOn w:val="Normal"/>
    <w:next w:val="Normal"/>
    <w:uiPriority w:val="99"/>
    <w:semiHidden/>
    <w:rsid w:val="00B74C34"/>
    <w:pPr>
      <w:pageBreakBefore/>
      <w:outlineLvl w:val="0"/>
    </w:pPr>
    <w:rPr>
      <w:rFonts w:ascii="Arial" w:hAnsi="Arial"/>
      <w:b/>
      <w:smallCaps/>
      <w:sz w:val="28"/>
    </w:rPr>
  </w:style>
  <w:style w:type="paragraph" w:customStyle="1" w:styleId="Standaardopsomming">
    <w:name w:val="Standaard opsomming"/>
    <w:basedOn w:val="Normal"/>
    <w:uiPriority w:val="99"/>
    <w:rsid w:val="00EC41A1"/>
    <w:pPr>
      <w:numPr>
        <w:numId w:val="14"/>
      </w:numPr>
      <w:spacing w:after="120"/>
      <w:ind w:left="357" w:hanging="357"/>
      <w:contextualSpacing/>
    </w:pPr>
  </w:style>
  <w:style w:type="paragraph" w:customStyle="1" w:styleId="Standaardzonderwitruimte">
    <w:name w:val="Standaard zonder witruimte"/>
    <w:basedOn w:val="Normal"/>
    <w:next w:val="Normal"/>
    <w:uiPriority w:val="99"/>
    <w:rsid w:val="005628DD"/>
    <w:pPr>
      <w:spacing w:after="0"/>
    </w:pPr>
  </w:style>
  <w:style w:type="paragraph" w:customStyle="1" w:styleId="Standaardkleinzonderwit">
    <w:name w:val="Standaard klein zonder wit"/>
    <w:basedOn w:val="Date"/>
    <w:next w:val="Normal"/>
    <w:uiPriority w:val="99"/>
    <w:rsid w:val="00EF7816"/>
    <w:pPr>
      <w:spacing w:after="0"/>
    </w:pPr>
    <w:rPr>
      <w:sz w:val="16"/>
    </w:rPr>
  </w:style>
  <w:style w:type="paragraph" w:styleId="Index3">
    <w:name w:val="index 3"/>
    <w:basedOn w:val="Normal"/>
    <w:next w:val="Normal"/>
    <w:autoRedefine/>
    <w:uiPriority w:val="99"/>
    <w:semiHidden/>
    <w:rsid w:val="00B74C34"/>
    <w:pPr>
      <w:ind w:left="690" w:hanging="230"/>
    </w:pPr>
  </w:style>
  <w:style w:type="paragraph" w:styleId="Index4">
    <w:name w:val="index 4"/>
    <w:basedOn w:val="Normal"/>
    <w:next w:val="Normal"/>
    <w:autoRedefine/>
    <w:uiPriority w:val="99"/>
    <w:semiHidden/>
    <w:rsid w:val="00B74C34"/>
    <w:pPr>
      <w:ind w:left="920" w:hanging="230"/>
    </w:pPr>
  </w:style>
  <w:style w:type="paragraph" w:styleId="Index5">
    <w:name w:val="index 5"/>
    <w:basedOn w:val="Normal"/>
    <w:next w:val="Normal"/>
    <w:autoRedefine/>
    <w:uiPriority w:val="99"/>
    <w:semiHidden/>
    <w:rsid w:val="00B74C34"/>
    <w:pPr>
      <w:tabs>
        <w:tab w:val="right" w:leader="dot" w:pos="9061"/>
      </w:tabs>
      <w:ind w:left="1021"/>
    </w:pPr>
    <w:rPr>
      <w:noProof/>
    </w:rPr>
  </w:style>
  <w:style w:type="paragraph" w:styleId="Index6">
    <w:name w:val="index 6"/>
    <w:basedOn w:val="Normal"/>
    <w:next w:val="Normal"/>
    <w:autoRedefine/>
    <w:uiPriority w:val="99"/>
    <w:semiHidden/>
    <w:rsid w:val="00B74C34"/>
    <w:pPr>
      <w:tabs>
        <w:tab w:val="right" w:leader="dot" w:pos="9061"/>
      </w:tabs>
      <w:ind w:left="1021"/>
    </w:pPr>
  </w:style>
  <w:style w:type="paragraph" w:styleId="Index7">
    <w:name w:val="index 7"/>
    <w:basedOn w:val="Normal"/>
    <w:next w:val="Normal"/>
    <w:autoRedefine/>
    <w:uiPriority w:val="99"/>
    <w:semiHidden/>
    <w:rsid w:val="00B74C34"/>
    <w:pPr>
      <w:tabs>
        <w:tab w:val="right" w:leader="dot" w:pos="9061"/>
      </w:tabs>
      <w:ind w:left="1021"/>
    </w:pPr>
  </w:style>
  <w:style w:type="paragraph" w:styleId="Index8">
    <w:name w:val="index 8"/>
    <w:basedOn w:val="Normal"/>
    <w:next w:val="Normal"/>
    <w:autoRedefine/>
    <w:uiPriority w:val="99"/>
    <w:semiHidden/>
    <w:rsid w:val="00B74C34"/>
    <w:pPr>
      <w:tabs>
        <w:tab w:val="right" w:leader="dot" w:pos="9061"/>
      </w:tabs>
      <w:ind w:left="1021"/>
    </w:pPr>
  </w:style>
  <w:style w:type="paragraph" w:styleId="Index9">
    <w:name w:val="index 9"/>
    <w:basedOn w:val="Normal"/>
    <w:next w:val="Normal"/>
    <w:autoRedefine/>
    <w:uiPriority w:val="99"/>
    <w:semiHidden/>
    <w:rsid w:val="00B74C34"/>
    <w:pPr>
      <w:tabs>
        <w:tab w:val="right" w:leader="dot" w:pos="9061"/>
      </w:tabs>
      <w:ind w:left="1021"/>
    </w:pPr>
    <w:rPr>
      <w:noProof/>
    </w:rPr>
  </w:style>
  <w:style w:type="paragraph" w:styleId="TOC8">
    <w:name w:val="toc 8"/>
    <w:basedOn w:val="Normal"/>
    <w:next w:val="Normal"/>
    <w:autoRedefine/>
    <w:uiPriority w:val="99"/>
    <w:semiHidden/>
    <w:rsid w:val="00B74C34"/>
    <w:pPr>
      <w:tabs>
        <w:tab w:val="right" w:leader="dot" w:pos="9061"/>
      </w:tabs>
      <w:spacing w:after="0"/>
      <w:ind w:left="1021"/>
    </w:pPr>
    <w:rPr>
      <w:noProof/>
      <w:szCs w:val="24"/>
      <w:lang w:eastAsia="nl-NL"/>
    </w:rPr>
  </w:style>
  <w:style w:type="paragraph" w:styleId="TOC9">
    <w:name w:val="toc 9"/>
    <w:basedOn w:val="Normal"/>
    <w:next w:val="Normal"/>
    <w:autoRedefine/>
    <w:uiPriority w:val="99"/>
    <w:semiHidden/>
    <w:rsid w:val="00B74C34"/>
    <w:pPr>
      <w:spacing w:after="0"/>
      <w:ind w:left="2042" w:hanging="1021"/>
    </w:pPr>
    <w:rPr>
      <w:szCs w:val="24"/>
      <w:lang w:eastAsia="nl-NL"/>
    </w:rPr>
  </w:style>
  <w:style w:type="paragraph" w:customStyle="1" w:styleId="bronvermelding">
    <w:name w:val="bronvermelding"/>
    <w:basedOn w:val="Normal"/>
    <w:next w:val="Normal"/>
    <w:uiPriority w:val="99"/>
    <w:rsid w:val="00F2518B"/>
    <w:pPr>
      <w:spacing w:after="0"/>
    </w:pPr>
    <w:rPr>
      <w:smallCaps/>
      <w:sz w:val="18"/>
      <w:lang w:val="nl-BE"/>
    </w:rPr>
  </w:style>
  <w:style w:type="paragraph" w:customStyle="1" w:styleId="Kopnietininhoud">
    <w:name w:val="Kop niet in inhoud"/>
    <w:basedOn w:val="Kopzondernummer"/>
    <w:next w:val="Normal"/>
    <w:uiPriority w:val="99"/>
    <w:rsid w:val="006E5F9F"/>
    <w:rPr>
      <w:lang w:val="nl-BE"/>
    </w:rPr>
  </w:style>
  <w:style w:type="table" w:styleId="TableGrid">
    <w:name w:val="Table Grid"/>
    <w:basedOn w:val="TableNormal"/>
    <w:uiPriority w:val="59"/>
    <w:rsid w:val="00424212"/>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rsid w:val="00142C27"/>
    <w:pPr>
      <w:spacing w:after="80"/>
      <w:ind w:left="851"/>
    </w:pPr>
    <w:rPr>
      <w:rFonts w:ascii="Times New Roman" w:hAnsi="Times New Roman"/>
      <w:i/>
      <w:iCs/>
      <w:sz w:val="24"/>
      <w:szCs w:val="24"/>
      <w:lang w:eastAsia="nl-NL"/>
    </w:rPr>
  </w:style>
  <w:style w:type="character" w:customStyle="1" w:styleId="BodyTextIndentChar">
    <w:name w:val="Body Text Indent Char"/>
    <w:basedOn w:val="DefaultParagraphFont"/>
    <w:link w:val="BodyTextIndent"/>
    <w:uiPriority w:val="99"/>
    <w:locked/>
    <w:rsid w:val="00142C27"/>
    <w:rPr>
      <w:rFonts w:cs="Times New Roman"/>
      <w:i/>
      <w:iCs/>
      <w:sz w:val="24"/>
      <w:szCs w:val="24"/>
      <w:lang w:val="nl-NL" w:eastAsia="nl-NL"/>
    </w:rPr>
  </w:style>
  <w:style w:type="paragraph" w:styleId="ListParagraph">
    <w:name w:val="List Paragraph"/>
    <w:basedOn w:val="Normal"/>
    <w:uiPriority w:val="34"/>
    <w:qFormat/>
    <w:rsid w:val="00D054F2"/>
    <w:pPr>
      <w:ind w:left="720"/>
      <w:contextualSpacing/>
    </w:pPr>
  </w:style>
  <w:style w:type="character" w:customStyle="1" w:styleId="breadcrumb">
    <w:name w:val="breadcrumb"/>
    <w:basedOn w:val="DefaultParagraphFont"/>
    <w:uiPriority w:val="99"/>
    <w:rsid w:val="00B849FF"/>
    <w:rPr>
      <w:rFonts w:cs="Times New Roman"/>
    </w:rPr>
  </w:style>
  <w:style w:type="character" w:customStyle="1" w:styleId="label">
    <w:name w:val="label"/>
    <w:basedOn w:val="DefaultParagraphFont"/>
    <w:uiPriority w:val="99"/>
    <w:rsid w:val="00B849FF"/>
    <w:rPr>
      <w:rFonts w:cs="Times New Roman"/>
    </w:rPr>
  </w:style>
  <w:style w:type="character" w:styleId="CommentReference">
    <w:name w:val="annotation reference"/>
    <w:basedOn w:val="DefaultParagraphFont"/>
    <w:uiPriority w:val="99"/>
    <w:semiHidden/>
    <w:unhideWhenUsed/>
    <w:rsid w:val="003726ED"/>
    <w:rPr>
      <w:sz w:val="16"/>
      <w:szCs w:val="16"/>
    </w:rPr>
  </w:style>
  <w:style w:type="paragraph" w:styleId="CommentText">
    <w:name w:val="annotation text"/>
    <w:basedOn w:val="Normal"/>
    <w:link w:val="CommentTextChar"/>
    <w:uiPriority w:val="99"/>
    <w:semiHidden/>
    <w:unhideWhenUsed/>
    <w:rsid w:val="003726ED"/>
  </w:style>
  <w:style w:type="character" w:customStyle="1" w:styleId="CommentTextChar">
    <w:name w:val="Comment Text Char"/>
    <w:basedOn w:val="DefaultParagraphFont"/>
    <w:link w:val="CommentText"/>
    <w:uiPriority w:val="99"/>
    <w:semiHidden/>
    <w:rsid w:val="003726ED"/>
    <w:rPr>
      <w:rFonts w:ascii="Verdana" w:hAnsi="Verdana"/>
      <w:lang w:val="nl-NL" w:eastAsia="en-US"/>
    </w:rPr>
  </w:style>
  <w:style w:type="paragraph" w:styleId="CommentSubject">
    <w:name w:val="annotation subject"/>
    <w:basedOn w:val="CommentText"/>
    <w:next w:val="CommentText"/>
    <w:link w:val="CommentSubjectChar"/>
    <w:uiPriority w:val="99"/>
    <w:semiHidden/>
    <w:unhideWhenUsed/>
    <w:rsid w:val="003726ED"/>
    <w:rPr>
      <w:b/>
      <w:bCs/>
    </w:rPr>
  </w:style>
  <w:style w:type="character" w:customStyle="1" w:styleId="CommentSubjectChar">
    <w:name w:val="Comment Subject Char"/>
    <w:basedOn w:val="CommentTextChar"/>
    <w:link w:val="CommentSubject"/>
    <w:uiPriority w:val="99"/>
    <w:semiHidden/>
    <w:rsid w:val="003726ED"/>
    <w:rPr>
      <w:rFonts w:ascii="Verdana" w:hAnsi="Verdana"/>
      <w:b/>
      <w:bCs/>
      <w:lang w:val="nl-NL" w:eastAsia="en-US"/>
    </w:rPr>
  </w:style>
  <w:style w:type="paragraph" w:styleId="BalloonText">
    <w:name w:val="Balloon Text"/>
    <w:basedOn w:val="Normal"/>
    <w:link w:val="BalloonTextChar"/>
    <w:uiPriority w:val="99"/>
    <w:semiHidden/>
    <w:unhideWhenUsed/>
    <w:rsid w:val="003726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6ED"/>
    <w:rPr>
      <w:rFonts w:ascii="Tahoma" w:hAnsi="Tahoma" w:cs="Tahoma"/>
      <w:sz w:val="16"/>
      <w:szCs w:val="16"/>
      <w:lang w:val="nl-NL" w:eastAsia="en-US"/>
    </w:rPr>
  </w:style>
  <w:style w:type="paragraph" w:customStyle="1" w:styleId="Cover-titel">
    <w:name w:val="Cover - titel"/>
    <w:qFormat/>
    <w:rsid w:val="00492CF1"/>
    <w:pPr>
      <w:jc w:val="right"/>
    </w:pPr>
    <w:rPr>
      <w:rFonts w:ascii="Arial" w:eastAsiaTheme="minorHAnsi" w:hAnsi="Arial" w:cstheme="minorBidi"/>
      <w:b/>
      <w:caps/>
      <w:color w:val="F04C25"/>
      <w:sz w:val="36"/>
      <w:szCs w:val="38"/>
      <w:lang w:eastAsia="en-US"/>
    </w:rPr>
  </w:style>
  <w:style w:type="paragraph" w:customStyle="1" w:styleId="Cover-ondertitel">
    <w:name w:val="Cover - ondertitel"/>
    <w:qFormat/>
    <w:rsid w:val="00492CF1"/>
    <w:pPr>
      <w:spacing w:before="120"/>
      <w:jc w:val="right"/>
    </w:pPr>
    <w:rPr>
      <w:rFonts w:ascii="Arial" w:eastAsiaTheme="minorHAnsi" w:hAnsi="Arial" w:cstheme="minorBidi"/>
      <w:b/>
      <w:color w:val="009CAB"/>
      <w:sz w:val="36"/>
      <w:szCs w:val="38"/>
      <w:lang w:eastAsia="en-US"/>
    </w:rPr>
  </w:style>
  <w:style w:type="paragraph" w:customStyle="1" w:styleId="Cover-namen">
    <w:name w:val="Cover - namen"/>
    <w:qFormat/>
    <w:rsid w:val="00492CF1"/>
    <w:rPr>
      <w:rFonts w:ascii="Arial" w:eastAsiaTheme="minorHAnsi" w:hAnsi="Arial" w:cstheme="minorBidi"/>
      <w:color w:val="373737"/>
      <w:sz w:val="18"/>
      <w:szCs w:val="19"/>
      <w:lang w:eastAsia="en-US"/>
    </w:rPr>
  </w:style>
  <w:style w:type="paragraph" w:customStyle="1" w:styleId="Cover-opleiding">
    <w:name w:val="Cover - opleiding"/>
    <w:qFormat/>
    <w:rsid w:val="00492CF1"/>
    <w:pPr>
      <w:spacing w:after="20"/>
      <w:jc w:val="right"/>
    </w:pPr>
    <w:rPr>
      <w:rFonts w:ascii="Arial" w:eastAsiaTheme="minorHAnsi" w:hAnsi="Arial" w:cstheme="minorBidi"/>
      <w:b/>
      <w:color w:val="F04C25"/>
      <w:sz w:val="22"/>
      <w:szCs w:val="24"/>
      <w:lang w:val="en-US" w:eastAsia="en-US"/>
    </w:rPr>
  </w:style>
  <w:style w:type="paragraph" w:customStyle="1" w:styleId="Cover-afstudeerrichting">
    <w:name w:val="Cover - afstudeerrichting"/>
    <w:qFormat/>
    <w:rsid w:val="00492CF1"/>
    <w:pPr>
      <w:jc w:val="right"/>
    </w:pPr>
    <w:rPr>
      <w:rFonts w:ascii="Arial" w:eastAsiaTheme="minorHAnsi" w:hAnsi="Arial" w:cstheme="minorBidi"/>
      <w:color w:val="009CAB"/>
      <w:sz w:val="22"/>
      <w:szCs w:val="24"/>
      <w:lang w:eastAsia="en-US"/>
    </w:rPr>
  </w:style>
  <w:style w:type="paragraph" w:customStyle="1" w:styleId="Cover-academiejaarcampus">
    <w:name w:val="Cover - academiejaar/campus"/>
    <w:qFormat/>
    <w:rsid w:val="00492CF1"/>
    <w:pPr>
      <w:spacing w:after="200" w:line="276" w:lineRule="auto"/>
      <w:jc w:val="right"/>
    </w:pPr>
    <w:rPr>
      <w:rFonts w:ascii="Arial" w:eastAsiaTheme="minorHAnsi" w:hAnsi="Arial" w:cstheme="minorBidi"/>
      <w:color w:val="373737"/>
      <w:sz w:val="16"/>
      <w:szCs w:val="16"/>
      <w:lang w:eastAsia="en-US"/>
    </w:rPr>
  </w:style>
  <w:style w:type="paragraph" w:customStyle="1" w:styleId="Cover-graad">
    <w:name w:val="Cover - graad"/>
    <w:qFormat/>
    <w:rsid w:val="00492CF1"/>
    <w:pPr>
      <w:jc w:val="right"/>
    </w:pPr>
    <w:rPr>
      <w:rFonts w:ascii="Arial" w:eastAsiaTheme="minorHAnsi" w:hAnsi="Arial" w:cstheme="minorBidi"/>
      <w:b/>
      <w:color w:val="373737"/>
      <w:sz w:val="18"/>
      <w:szCs w:val="19"/>
      <w:lang w:eastAsia="en-US"/>
    </w:rPr>
  </w:style>
  <w:style w:type="paragraph" w:styleId="Title">
    <w:name w:val="Title"/>
    <w:basedOn w:val="Normal"/>
    <w:next w:val="Normal"/>
    <w:link w:val="TitleChar"/>
    <w:qFormat/>
    <w:locked/>
    <w:rsid w:val="007E44E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E44E2"/>
    <w:rPr>
      <w:rFonts w:asciiTheme="majorHAnsi" w:eastAsiaTheme="majorEastAsia" w:hAnsiTheme="majorHAnsi" w:cstheme="majorBidi"/>
      <w:spacing w:val="-10"/>
      <w:kern w:val="28"/>
      <w:sz w:val="56"/>
      <w:szCs w:val="56"/>
      <w:lang w:val="nl-NL" w:eastAsia="en-US"/>
    </w:rPr>
  </w:style>
  <w:style w:type="paragraph" w:styleId="Revision">
    <w:name w:val="Revision"/>
    <w:hidden/>
    <w:uiPriority w:val="99"/>
    <w:semiHidden/>
    <w:rsid w:val="00CD5358"/>
    <w:rPr>
      <w:rFonts w:ascii="Verdana" w:hAnsi="Verdana"/>
      <w:lang w:val="nl-NL" w:eastAsia="en-US"/>
    </w:rPr>
  </w:style>
  <w:style w:type="table" w:styleId="ListTable6Colorful">
    <w:name w:val="List Table 6 Colorful"/>
    <w:basedOn w:val="TableNormal"/>
    <w:uiPriority w:val="51"/>
    <w:rsid w:val="00814E5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49237">
      <w:bodyDiv w:val="1"/>
      <w:marLeft w:val="0"/>
      <w:marRight w:val="0"/>
      <w:marTop w:val="0"/>
      <w:marBottom w:val="0"/>
      <w:divBdr>
        <w:top w:val="none" w:sz="0" w:space="0" w:color="auto"/>
        <w:left w:val="none" w:sz="0" w:space="0" w:color="auto"/>
        <w:bottom w:val="none" w:sz="0" w:space="0" w:color="auto"/>
        <w:right w:val="none" w:sz="0" w:space="0" w:color="auto"/>
      </w:divBdr>
      <w:divsChild>
        <w:div w:id="1396315896">
          <w:marLeft w:val="547"/>
          <w:marRight w:val="0"/>
          <w:marTop w:val="154"/>
          <w:marBottom w:val="0"/>
          <w:divBdr>
            <w:top w:val="none" w:sz="0" w:space="0" w:color="auto"/>
            <w:left w:val="none" w:sz="0" w:space="0" w:color="auto"/>
            <w:bottom w:val="none" w:sz="0" w:space="0" w:color="auto"/>
            <w:right w:val="none" w:sz="0" w:space="0" w:color="auto"/>
          </w:divBdr>
        </w:div>
        <w:div w:id="1967009307">
          <w:marLeft w:val="547"/>
          <w:marRight w:val="0"/>
          <w:marTop w:val="154"/>
          <w:marBottom w:val="0"/>
          <w:divBdr>
            <w:top w:val="none" w:sz="0" w:space="0" w:color="auto"/>
            <w:left w:val="none" w:sz="0" w:space="0" w:color="auto"/>
            <w:bottom w:val="none" w:sz="0" w:space="0" w:color="auto"/>
            <w:right w:val="none" w:sz="0" w:space="0" w:color="auto"/>
          </w:divBdr>
        </w:div>
        <w:div w:id="2088530605">
          <w:marLeft w:val="547"/>
          <w:marRight w:val="0"/>
          <w:marTop w:val="154"/>
          <w:marBottom w:val="0"/>
          <w:divBdr>
            <w:top w:val="none" w:sz="0" w:space="0" w:color="auto"/>
            <w:left w:val="none" w:sz="0" w:space="0" w:color="auto"/>
            <w:bottom w:val="none" w:sz="0" w:space="0" w:color="auto"/>
            <w:right w:val="none" w:sz="0" w:space="0" w:color="auto"/>
          </w:divBdr>
        </w:div>
      </w:divsChild>
    </w:div>
    <w:div w:id="216088934">
      <w:bodyDiv w:val="1"/>
      <w:marLeft w:val="0"/>
      <w:marRight w:val="0"/>
      <w:marTop w:val="0"/>
      <w:marBottom w:val="0"/>
      <w:divBdr>
        <w:top w:val="none" w:sz="0" w:space="0" w:color="auto"/>
        <w:left w:val="none" w:sz="0" w:space="0" w:color="auto"/>
        <w:bottom w:val="none" w:sz="0" w:space="0" w:color="auto"/>
        <w:right w:val="none" w:sz="0" w:space="0" w:color="auto"/>
      </w:divBdr>
      <w:divsChild>
        <w:div w:id="10835913">
          <w:marLeft w:val="547"/>
          <w:marRight w:val="0"/>
          <w:marTop w:val="154"/>
          <w:marBottom w:val="0"/>
          <w:divBdr>
            <w:top w:val="none" w:sz="0" w:space="0" w:color="auto"/>
            <w:left w:val="none" w:sz="0" w:space="0" w:color="auto"/>
            <w:bottom w:val="none" w:sz="0" w:space="0" w:color="auto"/>
            <w:right w:val="none" w:sz="0" w:space="0" w:color="auto"/>
          </w:divBdr>
        </w:div>
        <w:div w:id="81343582">
          <w:marLeft w:val="547"/>
          <w:marRight w:val="0"/>
          <w:marTop w:val="154"/>
          <w:marBottom w:val="0"/>
          <w:divBdr>
            <w:top w:val="none" w:sz="0" w:space="0" w:color="auto"/>
            <w:left w:val="none" w:sz="0" w:space="0" w:color="auto"/>
            <w:bottom w:val="none" w:sz="0" w:space="0" w:color="auto"/>
            <w:right w:val="none" w:sz="0" w:space="0" w:color="auto"/>
          </w:divBdr>
        </w:div>
        <w:div w:id="2058895744">
          <w:marLeft w:val="547"/>
          <w:marRight w:val="0"/>
          <w:marTop w:val="154"/>
          <w:marBottom w:val="0"/>
          <w:divBdr>
            <w:top w:val="none" w:sz="0" w:space="0" w:color="auto"/>
            <w:left w:val="none" w:sz="0" w:space="0" w:color="auto"/>
            <w:bottom w:val="none" w:sz="0" w:space="0" w:color="auto"/>
            <w:right w:val="none" w:sz="0" w:space="0" w:color="auto"/>
          </w:divBdr>
        </w:div>
      </w:divsChild>
    </w:div>
    <w:div w:id="293684628">
      <w:bodyDiv w:val="1"/>
      <w:marLeft w:val="0"/>
      <w:marRight w:val="0"/>
      <w:marTop w:val="0"/>
      <w:marBottom w:val="0"/>
      <w:divBdr>
        <w:top w:val="none" w:sz="0" w:space="0" w:color="auto"/>
        <w:left w:val="none" w:sz="0" w:space="0" w:color="auto"/>
        <w:bottom w:val="none" w:sz="0" w:space="0" w:color="auto"/>
        <w:right w:val="none" w:sz="0" w:space="0" w:color="auto"/>
      </w:divBdr>
      <w:divsChild>
        <w:div w:id="644166984">
          <w:marLeft w:val="504"/>
          <w:marRight w:val="0"/>
          <w:marTop w:val="80"/>
          <w:marBottom w:val="80"/>
          <w:divBdr>
            <w:top w:val="none" w:sz="0" w:space="0" w:color="auto"/>
            <w:left w:val="none" w:sz="0" w:space="0" w:color="auto"/>
            <w:bottom w:val="none" w:sz="0" w:space="0" w:color="auto"/>
            <w:right w:val="none" w:sz="0" w:space="0" w:color="auto"/>
          </w:divBdr>
        </w:div>
        <w:div w:id="1462768666">
          <w:marLeft w:val="504"/>
          <w:marRight w:val="0"/>
          <w:marTop w:val="80"/>
          <w:marBottom w:val="80"/>
          <w:divBdr>
            <w:top w:val="none" w:sz="0" w:space="0" w:color="auto"/>
            <w:left w:val="none" w:sz="0" w:space="0" w:color="auto"/>
            <w:bottom w:val="none" w:sz="0" w:space="0" w:color="auto"/>
            <w:right w:val="none" w:sz="0" w:space="0" w:color="auto"/>
          </w:divBdr>
        </w:div>
        <w:div w:id="2014453075">
          <w:marLeft w:val="504"/>
          <w:marRight w:val="0"/>
          <w:marTop w:val="80"/>
          <w:marBottom w:val="80"/>
          <w:divBdr>
            <w:top w:val="none" w:sz="0" w:space="0" w:color="auto"/>
            <w:left w:val="none" w:sz="0" w:space="0" w:color="auto"/>
            <w:bottom w:val="none" w:sz="0" w:space="0" w:color="auto"/>
            <w:right w:val="none" w:sz="0" w:space="0" w:color="auto"/>
          </w:divBdr>
        </w:div>
      </w:divsChild>
    </w:div>
    <w:div w:id="395931808">
      <w:bodyDiv w:val="1"/>
      <w:marLeft w:val="0"/>
      <w:marRight w:val="0"/>
      <w:marTop w:val="0"/>
      <w:marBottom w:val="0"/>
      <w:divBdr>
        <w:top w:val="none" w:sz="0" w:space="0" w:color="auto"/>
        <w:left w:val="none" w:sz="0" w:space="0" w:color="auto"/>
        <w:bottom w:val="none" w:sz="0" w:space="0" w:color="auto"/>
        <w:right w:val="none" w:sz="0" w:space="0" w:color="auto"/>
      </w:divBdr>
      <w:divsChild>
        <w:div w:id="731778621">
          <w:marLeft w:val="504"/>
          <w:marRight w:val="0"/>
          <w:marTop w:val="80"/>
          <w:marBottom w:val="80"/>
          <w:divBdr>
            <w:top w:val="none" w:sz="0" w:space="0" w:color="auto"/>
            <w:left w:val="none" w:sz="0" w:space="0" w:color="auto"/>
            <w:bottom w:val="none" w:sz="0" w:space="0" w:color="auto"/>
            <w:right w:val="none" w:sz="0" w:space="0" w:color="auto"/>
          </w:divBdr>
        </w:div>
        <w:div w:id="820587176">
          <w:marLeft w:val="504"/>
          <w:marRight w:val="0"/>
          <w:marTop w:val="80"/>
          <w:marBottom w:val="80"/>
          <w:divBdr>
            <w:top w:val="none" w:sz="0" w:space="0" w:color="auto"/>
            <w:left w:val="none" w:sz="0" w:space="0" w:color="auto"/>
            <w:bottom w:val="none" w:sz="0" w:space="0" w:color="auto"/>
            <w:right w:val="none" w:sz="0" w:space="0" w:color="auto"/>
          </w:divBdr>
        </w:div>
        <w:div w:id="855314437">
          <w:marLeft w:val="504"/>
          <w:marRight w:val="0"/>
          <w:marTop w:val="80"/>
          <w:marBottom w:val="80"/>
          <w:divBdr>
            <w:top w:val="none" w:sz="0" w:space="0" w:color="auto"/>
            <w:left w:val="none" w:sz="0" w:space="0" w:color="auto"/>
            <w:bottom w:val="none" w:sz="0" w:space="0" w:color="auto"/>
            <w:right w:val="none" w:sz="0" w:space="0" w:color="auto"/>
          </w:divBdr>
        </w:div>
      </w:divsChild>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305017347">
          <w:marLeft w:val="504"/>
          <w:marRight w:val="0"/>
          <w:marTop w:val="80"/>
          <w:marBottom w:val="80"/>
          <w:divBdr>
            <w:top w:val="none" w:sz="0" w:space="0" w:color="auto"/>
            <w:left w:val="none" w:sz="0" w:space="0" w:color="auto"/>
            <w:bottom w:val="none" w:sz="0" w:space="0" w:color="auto"/>
            <w:right w:val="none" w:sz="0" w:space="0" w:color="auto"/>
          </w:divBdr>
        </w:div>
      </w:divsChild>
    </w:div>
    <w:div w:id="669720241">
      <w:bodyDiv w:val="1"/>
      <w:marLeft w:val="0"/>
      <w:marRight w:val="0"/>
      <w:marTop w:val="0"/>
      <w:marBottom w:val="0"/>
      <w:divBdr>
        <w:top w:val="none" w:sz="0" w:space="0" w:color="auto"/>
        <w:left w:val="none" w:sz="0" w:space="0" w:color="auto"/>
        <w:bottom w:val="none" w:sz="0" w:space="0" w:color="auto"/>
        <w:right w:val="none" w:sz="0" w:space="0" w:color="auto"/>
      </w:divBdr>
      <w:divsChild>
        <w:div w:id="613176413">
          <w:marLeft w:val="1138"/>
          <w:marRight w:val="0"/>
          <w:marTop w:val="80"/>
          <w:marBottom w:val="80"/>
          <w:divBdr>
            <w:top w:val="none" w:sz="0" w:space="0" w:color="auto"/>
            <w:left w:val="none" w:sz="0" w:space="0" w:color="auto"/>
            <w:bottom w:val="none" w:sz="0" w:space="0" w:color="auto"/>
            <w:right w:val="none" w:sz="0" w:space="0" w:color="auto"/>
          </w:divBdr>
        </w:div>
        <w:div w:id="1462190980">
          <w:marLeft w:val="504"/>
          <w:marRight w:val="0"/>
          <w:marTop w:val="80"/>
          <w:marBottom w:val="80"/>
          <w:divBdr>
            <w:top w:val="none" w:sz="0" w:space="0" w:color="auto"/>
            <w:left w:val="none" w:sz="0" w:space="0" w:color="auto"/>
            <w:bottom w:val="none" w:sz="0" w:space="0" w:color="auto"/>
            <w:right w:val="none" w:sz="0" w:space="0" w:color="auto"/>
          </w:divBdr>
        </w:div>
        <w:div w:id="1572109760">
          <w:marLeft w:val="1138"/>
          <w:marRight w:val="0"/>
          <w:marTop w:val="80"/>
          <w:marBottom w:val="80"/>
          <w:divBdr>
            <w:top w:val="none" w:sz="0" w:space="0" w:color="auto"/>
            <w:left w:val="none" w:sz="0" w:space="0" w:color="auto"/>
            <w:bottom w:val="none" w:sz="0" w:space="0" w:color="auto"/>
            <w:right w:val="none" w:sz="0" w:space="0" w:color="auto"/>
          </w:divBdr>
        </w:div>
        <w:div w:id="2067869020">
          <w:marLeft w:val="1138"/>
          <w:marRight w:val="0"/>
          <w:marTop w:val="80"/>
          <w:marBottom w:val="80"/>
          <w:divBdr>
            <w:top w:val="none" w:sz="0" w:space="0" w:color="auto"/>
            <w:left w:val="none" w:sz="0" w:space="0" w:color="auto"/>
            <w:bottom w:val="none" w:sz="0" w:space="0" w:color="auto"/>
            <w:right w:val="none" w:sz="0" w:space="0" w:color="auto"/>
          </w:divBdr>
        </w:div>
      </w:divsChild>
    </w:div>
    <w:div w:id="717363615">
      <w:bodyDiv w:val="1"/>
      <w:marLeft w:val="0"/>
      <w:marRight w:val="0"/>
      <w:marTop w:val="0"/>
      <w:marBottom w:val="0"/>
      <w:divBdr>
        <w:top w:val="none" w:sz="0" w:space="0" w:color="auto"/>
        <w:left w:val="none" w:sz="0" w:space="0" w:color="auto"/>
        <w:bottom w:val="none" w:sz="0" w:space="0" w:color="auto"/>
        <w:right w:val="none" w:sz="0" w:space="0" w:color="auto"/>
      </w:divBdr>
      <w:divsChild>
        <w:div w:id="925040874">
          <w:marLeft w:val="0"/>
          <w:marRight w:val="0"/>
          <w:marTop w:val="0"/>
          <w:marBottom w:val="0"/>
          <w:divBdr>
            <w:top w:val="none" w:sz="0" w:space="0" w:color="auto"/>
            <w:left w:val="none" w:sz="0" w:space="0" w:color="auto"/>
            <w:bottom w:val="none" w:sz="0" w:space="0" w:color="auto"/>
            <w:right w:val="none" w:sz="0" w:space="0" w:color="auto"/>
          </w:divBdr>
        </w:div>
        <w:div w:id="1456677355">
          <w:marLeft w:val="0"/>
          <w:marRight w:val="0"/>
          <w:marTop w:val="0"/>
          <w:marBottom w:val="0"/>
          <w:divBdr>
            <w:top w:val="none" w:sz="0" w:space="0" w:color="auto"/>
            <w:left w:val="none" w:sz="0" w:space="0" w:color="auto"/>
            <w:bottom w:val="none" w:sz="0" w:space="0" w:color="auto"/>
            <w:right w:val="none" w:sz="0" w:space="0" w:color="auto"/>
          </w:divBdr>
        </w:div>
      </w:divsChild>
    </w:div>
    <w:div w:id="1102340289">
      <w:bodyDiv w:val="1"/>
      <w:marLeft w:val="0"/>
      <w:marRight w:val="0"/>
      <w:marTop w:val="0"/>
      <w:marBottom w:val="0"/>
      <w:divBdr>
        <w:top w:val="none" w:sz="0" w:space="0" w:color="auto"/>
        <w:left w:val="none" w:sz="0" w:space="0" w:color="auto"/>
        <w:bottom w:val="none" w:sz="0" w:space="0" w:color="auto"/>
        <w:right w:val="none" w:sz="0" w:space="0" w:color="auto"/>
      </w:divBdr>
      <w:divsChild>
        <w:div w:id="874729501">
          <w:marLeft w:val="1138"/>
          <w:marRight w:val="0"/>
          <w:marTop w:val="80"/>
          <w:marBottom w:val="80"/>
          <w:divBdr>
            <w:top w:val="none" w:sz="0" w:space="0" w:color="auto"/>
            <w:left w:val="none" w:sz="0" w:space="0" w:color="auto"/>
            <w:bottom w:val="none" w:sz="0" w:space="0" w:color="auto"/>
            <w:right w:val="none" w:sz="0" w:space="0" w:color="auto"/>
          </w:divBdr>
        </w:div>
        <w:div w:id="948782094">
          <w:marLeft w:val="504"/>
          <w:marRight w:val="0"/>
          <w:marTop w:val="80"/>
          <w:marBottom w:val="80"/>
          <w:divBdr>
            <w:top w:val="none" w:sz="0" w:space="0" w:color="auto"/>
            <w:left w:val="none" w:sz="0" w:space="0" w:color="auto"/>
            <w:bottom w:val="none" w:sz="0" w:space="0" w:color="auto"/>
            <w:right w:val="none" w:sz="0" w:space="0" w:color="auto"/>
          </w:divBdr>
        </w:div>
        <w:div w:id="993920679">
          <w:marLeft w:val="1138"/>
          <w:marRight w:val="0"/>
          <w:marTop w:val="80"/>
          <w:marBottom w:val="80"/>
          <w:divBdr>
            <w:top w:val="none" w:sz="0" w:space="0" w:color="auto"/>
            <w:left w:val="none" w:sz="0" w:space="0" w:color="auto"/>
            <w:bottom w:val="none" w:sz="0" w:space="0" w:color="auto"/>
            <w:right w:val="none" w:sz="0" w:space="0" w:color="auto"/>
          </w:divBdr>
        </w:div>
      </w:divsChild>
    </w:div>
    <w:div w:id="1430349101">
      <w:bodyDiv w:val="1"/>
      <w:marLeft w:val="0"/>
      <w:marRight w:val="0"/>
      <w:marTop w:val="0"/>
      <w:marBottom w:val="0"/>
      <w:divBdr>
        <w:top w:val="none" w:sz="0" w:space="0" w:color="auto"/>
        <w:left w:val="none" w:sz="0" w:space="0" w:color="auto"/>
        <w:bottom w:val="none" w:sz="0" w:space="0" w:color="auto"/>
        <w:right w:val="none" w:sz="0" w:space="0" w:color="auto"/>
      </w:divBdr>
      <w:divsChild>
        <w:div w:id="310209434">
          <w:marLeft w:val="806"/>
          <w:marRight w:val="0"/>
          <w:marTop w:val="154"/>
          <w:marBottom w:val="0"/>
          <w:divBdr>
            <w:top w:val="none" w:sz="0" w:space="0" w:color="auto"/>
            <w:left w:val="none" w:sz="0" w:space="0" w:color="auto"/>
            <w:bottom w:val="none" w:sz="0" w:space="0" w:color="auto"/>
            <w:right w:val="none" w:sz="0" w:space="0" w:color="auto"/>
          </w:divBdr>
        </w:div>
        <w:div w:id="1203710044">
          <w:marLeft w:val="806"/>
          <w:marRight w:val="0"/>
          <w:marTop w:val="154"/>
          <w:marBottom w:val="0"/>
          <w:divBdr>
            <w:top w:val="none" w:sz="0" w:space="0" w:color="auto"/>
            <w:left w:val="none" w:sz="0" w:space="0" w:color="auto"/>
            <w:bottom w:val="none" w:sz="0" w:space="0" w:color="auto"/>
            <w:right w:val="none" w:sz="0" w:space="0" w:color="auto"/>
          </w:divBdr>
        </w:div>
        <w:div w:id="1559365132">
          <w:marLeft w:val="806"/>
          <w:marRight w:val="0"/>
          <w:marTop w:val="154"/>
          <w:marBottom w:val="0"/>
          <w:divBdr>
            <w:top w:val="none" w:sz="0" w:space="0" w:color="auto"/>
            <w:left w:val="none" w:sz="0" w:space="0" w:color="auto"/>
            <w:bottom w:val="none" w:sz="0" w:space="0" w:color="auto"/>
            <w:right w:val="none" w:sz="0" w:space="0" w:color="auto"/>
          </w:divBdr>
        </w:div>
        <w:div w:id="1797406023">
          <w:marLeft w:val="806"/>
          <w:marRight w:val="0"/>
          <w:marTop w:val="154"/>
          <w:marBottom w:val="0"/>
          <w:divBdr>
            <w:top w:val="none" w:sz="0" w:space="0" w:color="auto"/>
            <w:left w:val="none" w:sz="0" w:space="0" w:color="auto"/>
            <w:bottom w:val="none" w:sz="0" w:space="0" w:color="auto"/>
            <w:right w:val="none" w:sz="0" w:space="0" w:color="auto"/>
          </w:divBdr>
        </w:div>
      </w:divsChild>
    </w:div>
    <w:div w:id="1550146861">
      <w:bodyDiv w:val="1"/>
      <w:marLeft w:val="0"/>
      <w:marRight w:val="0"/>
      <w:marTop w:val="0"/>
      <w:marBottom w:val="0"/>
      <w:divBdr>
        <w:top w:val="none" w:sz="0" w:space="0" w:color="auto"/>
        <w:left w:val="none" w:sz="0" w:space="0" w:color="auto"/>
        <w:bottom w:val="none" w:sz="0" w:space="0" w:color="auto"/>
        <w:right w:val="none" w:sz="0" w:space="0" w:color="auto"/>
      </w:divBdr>
      <w:divsChild>
        <w:div w:id="276108213">
          <w:marLeft w:val="1138"/>
          <w:marRight w:val="0"/>
          <w:marTop w:val="80"/>
          <w:marBottom w:val="80"/>
          <w:divBdr>
            <w:top w:val="none" w:sz="0" w:space="0" w:color="auto"/>
            <w:left w:val="none" w:sz="0" w:space="0" w:color="auto"/>
            <w:bottom w:val="none" w:sz="0" w:space="0" w:color="auto"/>
            <w:right w:val="none" w:sz="0" w:space="0" w:color="auto"/>
          </w:divBdr>
        </w:div>
        <w:div w:id="419133888">
          <w:marLeft w:val="1138"/>
          <w:marRight w:val="0"/>
          <w:marTop w:val="80"/>
          <w:marBottom w:val="80"/>
          <w:divBdr>
            <w:top w:val="none" w:sz="0" w:space="0" w:color="auto"/>
            <w:left w:val="none" w:sz="0" w:space="0" w:color="auto"/>
            <w:bottom w:val="none" w:sz="0" w:space="0" w:color="auto"/>
            <w:right w:val="none" w:sz="0" w:space="0" w:color="auto"/>
          </w:divBdr>
        </w:div>
        <w:div w:id="1492482608">
          <w:marLeft w:val="504"/>
          <w:marRight w:val="0"/>
          <w:marTop w:val="80"/>
          <w:marBottom w:val="80"/>
          <w:divBdr>
            <w:top w:val="none" w:sz="0" w:space="0" w:color="auto"/>
            <w:left w:val="none" w:sz="0" w:space="0" w:color="auto"/>
            <w:bottom w:val="none" w:sz="0" w:space="0" w:color="auto"/>
            <w:right w:val="none" w:sz="0" w:space="0" w:color="auto"/>
          </w:divBdr>
        </w:div>
        <w:div w:id="1863931395">
          <w:marLeft w:val="1138"/>
          <w:marRight w:val="0"/>
          <w:marTop w:val="80"/>
          <w:marBottom w:val="80"/>
          <w:divBdr>
            <w:top w:val="none" w:sz="0" w:space="0" w:color="auto"/>
            <w:left w:val="none" w:sz="0" w:space="0" w:color="auto"/>
            <w:bottom w:val="none" w:sz="0" w:space="0" w:color="auto"/>
            <w:right w:val="none" w:sz="0" w:space="0" w:color="auto"/>
          </w:divBdr>
        </w:div>
      </w:divsChild>
    </w:div>
    <w:div w:id="1971813524">
      <w:bodyDiv w:val="1"/>
      <w:marLeft w:val="0"/>
      <w:marRight w:val="0"/>
      <w:marTop w:val="0"/>
      <w:marBottom w:val="0"/>
      <w:divBdr>
        <w:top w:val="none" w:sz="0" w:space="0" w:color="auto"/>
        <w:left w:val="none" w:sz="0" w:space="0" w:color="auto"/>
        <w:bottom w:val="none" w:sz="0" w:space="0" w:color="auto"/>
        <w:right w:val="none" w:sz="0" w:space="0" w:color="auto"/>
      </w:divBdr>
      <w:divsChild>
        <w:div w:id="44062005">
          <w:marLeft w:val="1138"/>
          <w:marRight w:val="0"/>
          <w:marTop w:val="80"/>
          <w:marBottom w:val="80"/>
          <w:divBdr>
            <w:top w:val="none" w:sz="0" w:space="0" w:color="auto"/>
            <w:left w:val="none" w:sz="0" w:space="0" w:color="auto"/>
            <w:bottom w:val="none" w:sz="0" w:space="0" w:color="auto"/>
            <w:right w:val="none" w:sz="0" w:space="0" w:color="auto"/>
          </w:divBdr>
        </w:div>
        <w:div w:id="142476334">
          <w:marLeft w:val="1138"/>
          <w:marRight w:val="0"/>
          <w:marTop w:val="80"/>
          <w:marBottom w:val="80"/>
          <w:divBdr>
            <w:top w:val="none" w:sz="0" w:space="0" w:color="auto"/>
            <w:left w:val="none" w:sz="0" w:space="0" w:color="auto"/>
            <w:bottom w:val="none" w:sz="0" w:space="0" w:color="auto"/>
            <w:right w:val="none" w:sz="0" w:space="0" w:color="auto"/>
          </w:divBdr>
        </w:div>
        <w:div w:id="774981597">
          <w:marLeft w:val="1138"/>
          <w:marRight w:val="0"/>
          <w:marTop w:val="80"/>
          <w:marBottom w:val="80"/>
          <w:divBdr>
            <w:top w:val="none" w:sz="0" w:space="0" w:color="auto"/>
            <w:left w:val="none" w:sz="0" w:space="0" w:color="auto"/>
            <w:bottom w:val="none" w:sz="0" w:space="0" w:color="auto"/>
            <w:right w:val="none" w:sz="0" w:space="0" w:color="auto"/>
          </w:divBdr>
        </w:div>
        <w:div w:id="890462372">
          <w:marLeft w:val="504"/>
          <w:marRight w:val="0"/>
          <w:marTop w:val="80"/>
          <w:marBottom w:val="80"/>
          <w:divBdr>
            <w:top w:val="none" w:sz="0" w:space="0" w:color="auto"/>
            <w:left w:val="none" w:sz="0" w:space="0" w:color="auto"/>
            <w:bottom w:val="none" w:sz="0" w:space="0" w:color="auto"/>
            <w:right w:val="none" w:sz="0" w:space="0" w:color="auto"/>
          </w:divBdr>
        </w:div>
        <w:div w:id="1178033611">
          <w:marLeft w:val="1138"/>
          <w:marRight w:val="0"/>
          <w:marTop w:val="80"/>
          <w:marBottom w:val="8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commentsExtended" Target="commentsExtended.xml"/><Relationship Id="rId58" Type="http://schemas.openxmlformats.org/officeDocument/2006/relationships/image" Target="media/image42.png"/><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microsoft.com/office/2016/09/relationships/commentsIds" Target="commentsIds.xml"/><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comments" Target="comments.xml"/><Relationship Id="rId60" Type="http://schemas.openxmlformats.org/officeDocument/2006/relationships/image" Target="media/image44.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el\Downloads\Werkstuksjabloon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3EF3F-9653-42E7-8CA3-76D97D7B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WerkstuksjabloonV2.dotx</Template>
  <TotalTime>0</TotalTime>
  <Pages>45</Pages>
  <Words>4213</Words>
  <Characters>24017</Characters>
  <Application>Microsoft Office Word</Application>
  <DocSecurity>0</DocSecurity>
  <Lines>200</Lines>
  <Paragraphs>56</Paragraphs>
  <ScaleCrop>false</ScaleCrop>
  <Company>KH Kempen - Campus Geel</Company>
  <LinksUpToDate>false</LinksUpToDate>
  <CharactersWithSpaces>28174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christel</dc:creator>
  <cp:keywords/>
  <cp:lastModifiedBy>Jasper Versmissen</cp:lastModifiedBy>
  <cp:revision>2</cp:revision>
  <cp:lastPrinted>2001-11-19T18:17:00Z</cp:lastPrinted>
  <dcterms:created xsi:type="dcterms:W3CDTF">2022-12-18T15:42:00Z</dcterms:created>
  <dcterms:modified xsi:type="dcterms:W3CDTF">2022-12-18T15:42:00Z</dcterms:modified>
</cp:coreProperties>
</file>